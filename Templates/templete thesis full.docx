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924DA6" w14:textId="3BC24684" w:rsidR="006A0878" w:rsidRDefault="006A0878" w:rsidP="006A0878">
      <w:pPr>
        <w:pStyle w:val="TEMPTHESIS13authornames"/>
        <w:jc w:val="center"/>
      </w:pPr>
      <w:r>
        <w:rPr>
          <w:noProof/>
          <w:lang w:eastAsia="en-US" w:bidi="ar-SA"/>
        </w:rPr>
        <w:drawing>
          <wp:inline distT="0" distB="0" distL="0" distR="0" wp14:anchorId="2717FB90" wp14:editId="5E1A9356">
            <wp:extent cx="1496840" cy="819150"/>
            <wp:effectExtent l="0" t="0" r="8255" b="0"/>
            <wp:docPr id="40" name="Picture 40"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02242" cy="822106"/>
                    </a:xfrm>
                    <a:prstGeom prst="rect">
                      <a:avLst/>
                    </a:prstGeom>
                    <a:noFill/>
                    <a:ln>
                      <a:noFill/>
                    </a:ln>
                  </pic:spPr>
                </pic:pic>
              </a:graphicData>
            </a:graphic>
          </wp:inline>
        </w:drawing>
      </w:r>
    </w:p>
    <w:p w14:paraId="3F0A3143" w14:textId="3D3D8306" w:rsidR="006A0878" w:rsidRDefault="006A0878" w:rsidP="006A0878">
      <w:pPr>
        <w:pStyle w:val="TEMPTHESIS13authornames"/>
        <w:jc w:val="center"/>
      </w:pPr>
    </w:p>
    <w:p w14:paraId="489285D0" w14:textId="77777777" w:rsidR="006A0878" w:rsidRDefault="006A0878" w:rsidP="00747ABF">
      <w:pPr>
        <w:pStyle w:val="TEMPTHESIS12title"/>
        <w:jc w:val="center"/>
        <w:rPr>
          <w:sz w:val="40"/>
          <w:szCs w:val="40"/>
        </w:rPr>
      </w:pPr>
    </w:p>
    <w:p w14:paraId="4F34D680" w14:textId="77777777" w:rsidR="006A0878" w:rsidRDefault="006A0878" w:rsidP="00747ABF">
      <w:pPr>
        <w:pStyle w:val="TEMPTHESIS12title"/>
        <w:jc w:val="center"/>
        <w:rPr>
          <w:sz w:val="40"/>
          <w:szCs w:val="40"/>
        </w:rPr>
      </w:pPr>
    </w:p>
    <w:p w14:paraId="26A0A809" w14:textId="77777777" w:rsidR="006A0878" w:rsidRDefault="006A0878" w:rsidP="00747ABF">
      <w:pPr>
        <w:pStyle w:val="TEMPTHESIS12title"/>
        <w:jc w:val="center"/>
        <w:rPr>
          <w:sz w:val="40"/>
          <w:szCs w:val="40"/>
        </w:rPr>
      </w:pPr>
    </w:p>
    <w:p w14:paraId="5873B735" w14:textId="0EA39F1D" w:rsidR="00E93210" w:rsidRPr="00AE13A0" w:rsidRDefault="001503D5" w:rsidP="0053690C">
      <w:pPr>
        <w:pStyle w:val="FPTStyletittle"/>
      </w:pPr>
      <w:r w:rsidRPr="00AE13A0">
        <w:t xml:space="preserve">FINAL </w:t>
      </w:r>
      <w:r w:rsidR="006A0878" w:rsidRPr="00AE13A0">
        <w:t>CAPSTONE PROJECT TITLE</w:t>
      </w:r>
    </w:p>
    <w:p w14:paraId="582DD4B8" w14:textId="443B0A25" w:rsidR="006A0878" w:rsidRPr="00AE13A0" w:rsidRDefault="006A0878" w:rsidP="0053690C">
      <w:pPr>
        <w:pStyle w:val="FPTStyleIntrotext"/>
      </w:pPr>
      <w:r w:rsidRPr="00AE13A0">
        <w:t>by</w:t>
      </w:r>
    </w:p>
    <w:p w14:paraId="1947492D" w14:textId="6D6068B7" w:rsidR="006A0878" w:rsidRDefault="006A0878" w:rsidP="006A0878">
      <w:pPr>
        <w:jc w:val="center"/>
        <w:rPr>
          <w:lang w:eastAsia="de-DE" w:bidi="en-US"/>
        </w:rPr>
      </w:pPr>
    </w:p>
    <w:p w14:paraId="269E325D" w14:textId="77777777" w:rsidR="006A0878" w:rsidRPr="006A0878" w:rsidRDefault="006A0878" w:rsidP="006A0878">
      <w:pPr>
        <w:jc w:val="center"/>
        <w:rPr>
          <w:lang w:eastAsia="de-DE" w:bidi="en-US"/>
        </w:rPr>
      </w:pPr>
    </w:p>
    <w:p w14:paraId="7191819C" w14:textId="00F5FA0A" w:rsidR="00696150" w:rsidRPr="00AE13A0" w:rsidRDefault="006A0878" w:rsidP="0053690C">
      <w:pPr>
        <w:pStyle w:val="FPTStyleauthorname"/>
      </w:pPr>
      <w:r w:rsidRPr="00AE13A0">
        <w:t>Student’s name (first, then last name)</w:t>
      </w:r>
    </w:p>
    <w:p w14:paraId="1B7A63F7" w14:textId="77777777" w:rsidR="00693AB6" w:rsidRDefault="00693AB6" w:rsidP="00693AB6">
      <w:pPr>
        <w:pStyle w:val="FPTStylenote"/>
        <w:ind w:left="0" w:firstLine="0"/>
        <w:rPr>
          <w:vertAlign w:val="superscript"/>
        </w:rPr>
      </w:pPr>
    </w:p>
    <w:p w14:paraId="48ACD36B" w14:textId="2C7E3610" w:rsidR="00693AB6" w:rsidRDefault="00693AB6" w:rsidP="00693AB6">
      <w:pPr>
        <w:pStyle w:val="FPTStylenote"/>
        <w:ind w:left="0" w:firstLine="0"/>
      </w:pPr>
      <w:r>
        <w:rPr>
          <w:vertAlign w:val="subscript"/>
        </w:rPr>
        <w:t>(</w:t>
      </w:r>
      <w:r>
        <w:t>I</w:t>
      </w:r>
      <w:r w:rsidR="00696150" w:rsidRPr="00D945EC">
        <w:t xml:space="preserve">f there are </w:t>
      </w:r>
      <w:r w:rsidR="00696150">
        <w:t>more than two</w:t>
      </w:r>
      <w:r w:rsidR="00696150" w:rsidRPr="00D945EC">
        <w:t xml:space="preserve"> </w:t>
      </w:r>
      <w:r w:rsidR="00696150">
        <w:t xml:space="preserve">students, add student </w:t>
      </w:r>
      <w:r>
        <w:t>initials)</w:t>
      </w:r>
    </w:p>
    <w:p w14:paraId="5E8E462F" w14:textId="77777777" w:rsidR="00C77EF4" w:rsidRDefault="00C77EF4" w:rsidP="00C77EF4">
      <w:pPr>
        <w:pStyle w:val="TEMPTHESIS13authornames"/>
        <w:jc w:val="center"/>
      </w:pPr>
    </w:p>
    <w:p w14:paraId="68964836" w14:textId="77777777" w:rsidR="00C77EF4" w:rsidRDefault="00C77EF4" w:rsidP="00C77EF4">
      <w:pPr>
        <w:pStyle w:val="TEMPTHESIS13authornames"/>
        <w:jc w:val="center"/>
      </w:pPr>
    </w:p>
    <w:p w14:paraId="7A2ED687" w14:textId="77777777" w:rsidR="00C77EF4" w:rsidRDefault="00C77EF4" w:rsidP="00C77EF4">
      <w:pPr>
        <w:pStyle w:val="TEMPTHESIS13authornames"/>
        <w:jc w:val="center"/>
      </w:pPr>
    </w:p>
    <w:p w14:paraId="32C3E6CC" w14:textId="77777777" w:rsidR="00C77EF4" w:rsidRDefault="00C77EF4" w:rsidP="00AE13A0">
      <w:pPr>
        <w:pStyle w:val="TEMPTHESIS13authornames"/>
      </w:pPr>
    </w:p>
    <w:p w14:paraId="7568B4D9" w14:textId="77777777" w:rsidR="00C77EF4" w:rsidRDefault="00C77EF4" w:rsidP="00C77EF4">
      <w:pPr>
        <w:pStyle w:val="TEMPTHESIS13authornames"/>
        <w:jc w:val="center"/>
      </w:pPr>
    </w:p>
    <w:p w14:paraId="6F7032E8" w14:textId="77777777" w:rsidR="00C77EF4" w:rsidRDefault="00C77EF4" w:rsidP="00C77EF4">
      <w:pPr>
        <w:pStyle w:val="TEMPTHESIS13authornames"/>
        <w:jc w:val="center"/>
      </w:pPr>
    </w:p>
    <w:p w14:paraId="6E2C78C6" w14:textId="77777777" w:rsidR="00C77EF4" w:rsidRDefault="00C77EF4" w:rsidP="00C77EF4">
      <w:pPr>
        <w:pStyle w:val="TEMPTHESIS13authornames"/>
        <w:jc w:val="center"/>
      </w:pPr>
    </w:p>
    <w:p w14:paraId="159435B0" w14:textId="59364597" w:rsidR="00C77EF4" w:rsidRPr="00AE13A0" w:rsidRDefault="00C77EF4" w:rsidP="0053690C">
      <w:pPr>
        <w:pStyle w:val="FPTStyleUniversityname"/>
      </w:pPr>
      <w:r w:rsidRPr="00AE13A0">
        <w:t>THE FPT UNIVERSITY HO CHI MINH CITY</w:t>
      </w:r>
    </w:p>
    <w:p w14:paraId="044EBD9D" w14:textId="77777777" w:rsidR="00C77EF4" w:rsidRDefault="00C77EF4" w:rsidP="00693AB6">
      <w:pPr>
        <w:pStyle w:val="FPTStylenote"/>
        <w:ind w:left="0" w:firstLine="0"/>
      </w:pPr>
    </w:p>
    <w:p w14:paraId="089231A1" w14:textId="77777777" w:rsidR="00C77EF4" w:rsidRDefault="00C77EF4" w:rsidP="00C77EF4">
      <w:pPr>
        <w:spacing w:line="240" w:lineRule="auto"/>
        <w:jc w:val="left"/>
        <w:rPr>
          <w:b/>
          <w:szCs w:val="18"/>
        </w:rPr>
      </w:pPr>
    </w:p>
    <w:p w14:paraId="6F844574" w14:textId="77777777" w:rsidR="00C77EF4" w:rsidRDefault="00C77EF4" w:rsidP="00C77EF4">
      <w:pPr>
        <w:spacing w:line="240" w:lineRule="auto"/>
        <w:jc w:val="left"/>
        <w:rPr>
          <w:b/>
          <w:szCs w:val="18"/>
        </w:rPr>
      </w:pPr>
    </w:p>
    <w:p w14:paraId="15798096" w14:textId="77777777" w:rsidR="00C77EF4" w:rsidRDefault="00C77EF4" w:rsidP="00C77EF4">
      <w:pPr>
        <w:spacing w:line="240" w:lineRule="auto"/>
        <w:jc w:val="left"/>
        <w:rPr>
          <w:b/>
          <w:szCs w:val="18"/>
        </w:rPr>
      </w:pPr>
    </w:p>
    <w:p w14:paraId="2F5A52C8" w14:textId="77777777" w:rsidR="00C77EF4" w:rsidRDefault="00C77EF4" w:rsidP="00C77EF4">
      <w:pPr>
        <w:spacing w:line="240" w:lineRule="auto"/>
        <w:jc w:val="left"/>
        <w:rPr>
          <w:b/>
          <w:szCs w:val="18"/>
        </w:rPr>
      </w:pPr>
    </w:p>
    <w:p w14:paraId="56EE865A" w14:textId="77777777" w:rsidR="00C77EF4" w:rsidRDefault="00C77EF4" w:rsidP="00C77EF4">
      <w:pPr>
        <w:spacing w:line="240" w:lineRule="auto"/>
        <w:jc w:val="left"/>
        <w:rPr>
          <w:b/>
          <w:szCs w:val="18"/>
        </w:rPr>
      </w:pPr>
    </w:p>
    <w:p w14:paraId="54A4BD2F" w14:textId="77777777" w:rsidR="00C77EF4" w:rsidRDefault="00C77EF4" w:rsidP="00C77EF4">
      <w:pPr>
        <w:spacing w:line="240" w:lineRule="auto"/>
        <w:jc w:val="left"/>
        <w:rPr>
          <w:b/>
          <w:szCs w:val="18"/>
        </w:rPr>
      </w:pPr>
    </w:p>
    <w:p w14:paraId="162C18A1" w14:textId="77777777" w:rsidR="00C77EF4" w:rsidRDefault="00C77EF4" w:rsidP="00C77EF4">
      <w:pPr>
        <w:spacing w:line="240" w:lineRule="auto"/>
        <w:jc w:val="left"/>
        <w:rPr>
          <w:b/>
          <w:szCs w:val="18"/>
        </w:rPr>
      </w:pPr>
    </w:p>
    <w:p w14:paraId="0366AEF2" w14:textId="77777777" w:rsidR="00C77EF4" w:rsidRDefault="00C77EF4" w:rsidP="00C77EF4">
      <w:pPr>
        <w:spacing w:line="240" w:lineRule="auto"/>
        <w:jc w:val="left"/>
        <w:rPr>
          <w:b/>
          <w:szCs w:val="18"/>
        </w:rPr>
      </w:pPr>
    </w:p>
    <w:p w14:paraId="14E58106" w14:textId="77777777" w:rsidR="00C77EF4" w:rsidRDefault="00C77EF4" w:rsidP="00C77EF4">
      <w:pPr>
        <w:spacing w:line="240" w:lineRule="auto"/>
        <w:jc w:val="left"/>
        <w:rPr>
          <w:b/>
          <w:szCs w:val="18"/>
        </w:rPr>
      </w:pPr>
    </w:p>
    <w:p w14:paraId="078B3D1A" w14:textId="30C03EEB" w:rsidR="00693AB6" w:rsidRPr="00AE13A0" w:rsidRDefault="001503D5" w:rsidP="00A9067B">
      <w:pPr>
        <w:pStyle w:val="FPTStyletittle"/>
      </w:pPr>
      <w:r w:rsidRPr="00AE13A0">
        <w:t xml:space="preserve">FINAL </w:t>
      </w:r>
      <w:r w:rsidR="00C77EF4" w:rsidRPr="00AE13A0">
        <w:t>C</w:t>
      </w:r>
      <w:r w:rsidR="00693AB6" w:rsidRPr="00AE13A0">
        <w:t>APSTONE PROJECT TITLE</w:t>
      </w:r>
    </w:p>
    <w:p w14:paraId="22E103DF" w14:textId="77777777" w:rsidR="00693AB6" w:rsidRDefault="00693AB6" w:rsidP="00693AB6">
      <w:pPr>
        <w:jc w:val="center"/>
        <w:rPr>
          <w:lang w:eastAsia="de-DE" w:bidi="en-US"/>
        </w:rPr>
      </w:pPr>
    </w:p>
    <w:p w14:paraId="4A69CA68" w14:textId="77777777" w:rsidR="0041792C" w:rsidRPr="00AE13A0" w:rsidRDefault="0041792C" w:rsidP="00DE7A79">
      <w:pPr>
        <w:pStyle w:val="FPTStyleauthorname"/>
      </w:pPr>
      <w:r w:rsidRPr="00AE13A0">
        <w:t>by</w:t>
      </w:r>
    </w:p>
    <w:p w14:paraId="5786DEBB" w14:textId="77777777" w:rsidR="0041792C" w:rsidRPr="00AE13A0" w:rsidRDefault="0041792C" w:rsidP="00DE7A79">
      <w:pPr>
        <w:pStyle w:val="FPTStyleauthorname"/>
      </w:pPr>
      <w:r w:rsidRPr="00AE13A0">
        <w:t>Student’s name (first, then last name)</w:t>
      </w:r>
      <w:r w:rsidRPr="00AE13A0">
        <w:rPr>
          <w:vertAlign w:val="superscript"/>
        </w:rPr>
        <w:t>1</w:t>
      </w:r>
    </w:p>
    <w:p w14:paraId="1AE8473A" w14:textId="15C4F107" w:rsidR="00C77EF4" w:rsidRPr="00AE13A0" w:rsidRDefault="00C77EF4" w:rsidP="00DE7A79">
      <w:pPr>
        <w:pStyle w:val="FPTStyleauthorname"/>
      </w:pPr>
      <w:r w:rsidRPr="00AE13A0">
        <w:t xml:space="preserve">Supervisor: </w:t>
      </w:r>
      <w:r w:rsidR="00D37329" w:rsidRPr="00AE13A0">
        <w:t>Prof./Ph.D./</w:t>
      </w:r>
      <w:r w:rsidR="001503D5" w:rsidRPr="00AE13A0">
        <w:t xml:space="preserve"> M.S. </w:t>
      </w:r>
      <w:r w:rsidRPr="00AE13A0">
        <w:t>Firstname Lastname *</w:t>
      </w:r>
    </w:p>
    <w:p w14:paraId="03C52C4C" w14:textId="77777777" w:rsidR="0041792C" w:rsidRPr="00DE7A79" w:rsidRDefault="0041792C" w:rsidP="00DE7A79">
      <w:pPr>
        <w:pStyle w:val="FPTStylenote"/>
      </w:pPr>
      <w:r w:rsidRPr="00DE7A79">
        <w:t>(1If there are more than two students, add student initials)</w:t>
      </w:r>
    </w:p>
    <w:p w14:paraId="1210572A" w14:textId="0DE09D09" w:rsidR="00C77EF4" w:rsidRPr="00DE7A79" w:rsidRDefault="00C77EF4" w:rsidP="00DE7A79">
      <w:pPr>
        <w:pStyle w:val="FPTStylenote"/>
      </w:pPr>
      <w:r w:rsidRPr="00DE7A79">
        <w:t>(</w:t>
      </w:r>
      <w:r w:rsidR="001503D5" w:rsidRPr="00DE7A79">
        <w:t>*</w:t>
      </w:r>
      <w:r w:rsidRPr="00DE7A79">
        <w:t xml:space="preserve"> If there are multiple supervisors, add supervisor initials)</w:t>
      </w:r>
    </w:p>
    <w:p w14:paraId="24B35701" w14:textId="2F6B5ADE" w:rsidR="007F3E94" w:rsidRDefault="007F3E94" w:rsidP="00C77EF4">
      <w:pPr>
        <w:pStyle w:val="FPTStylenote"/>
        <w:ind w:left="0" w:firstLine="0"/>
      </w:pPr>
    </w:p>
    <w:p w14:paraId="4489D13D" w14:textId="0D527534" w:rsidR="007F3E94" w:rsidRDefault="007F3E94" w:rsidP="00C77EF4">
      <w:pPr>
        <w:pStyle w:val="FPTStylenote"/>
        <w:ind w:left="0" w:firstLine="0"/>
      </w:pPr>
    </w:p>
    <w:p w14:paraId="4138FA20" w14:textId="77777777" w:rsidR="0041792C" w:rsidRPr="00AE13A0" w:rsidRDefault="007F3E94" w:rsidP="00DE7A79">
      <w:pPr>
        <w:pStyle w:val="FPTStyleIntrotext"/>
      </w:pPr>
      <w:r w:rsidRPr="00AE13A0">
        <w:t>A final year capstone project su</w:t>
      </w:r>
      <w:r w:rsidR="0041792C" w:rsidRPr="00AE13A0">
        <w:t>b</w:t>
      </w:r>
      <w:r w:rsidRPr="00AE13A0">
        <w:t xml:space="preserve">mitted </w:t>
      </w:r>
      <w:r w:rsidR="0041792C" w:rsidRPr="00AE13A0">
        <w:t xml:space="preserve">in partial fulfillment of the requirement </w:t>
      </w:r>
    </w:p>
    <w:p w14:paraId="2E1AC541" w14:textId="324AABFD" w:rsidR="007F3E94" w:rsidRPr="00AE13A0" w:rsidRDefault="0041792C" w:rsidP="00DE7A79">
      <w:pPr>
        <w:pStyle w:val="FPTStyleIntrotext"/>
      </w:pPr>
      <w:r w:rsidRPr="00AE13A0">
        <w:t>for the Degree of Bachelor of Artificial Intelligent in Computer Science</w:t>
      </w:r>
    </w:p>
    <w:p w14:paraId="3A11057E" w14:textId="4170E9DF" w:rsidR="00C77EF4" w:rsidRDefault="00C77EF4" w:rsidP="00C77EF4">
      <w:pPr>
        <w:pStyle w:val="FPTStylenote"/>
        <w:ind w:left="0" w:firstLine="0"/>
      </w:pPr>
    </w:p>
    <w:p w14:paraId="31F50C51" w14:textId="77777777" w:rsidR="00693AB6" w:rsidRDefault="00693AB6" w:rsidP="00693AB6">
      <w:pPr>
        <w:pStyle w:val="FPTStylenote"/>
        <w:ind w:left="0" w:firstLine="0"/>
        <w:rPr>
          <w:vertAlign w:val="superscript"/>
        </w:rPr>
      </w:pPr>
    </w:p>
    <w:p w14:paraId="382890CD" w14:textId="0FFD2E12" w:rsidR="00693AB6" w:rsidRDefault="00693AB6" w:rsidP="00693AB6">
      <w:pPr>
        <w:pStyle w:val="FPTStylenote"/>
        <w:ind w:left="0" w:firstLine="0"/>
      </w:pPr>
    </w:p>
    <w:p w14:paraId="7EDD2620" w14:textId="0B0D9788" w:rsidR="00773935" w:rsidRDefault="00773935" w:rsidP="00693AB6">
      <w:pPr>
        <w:pStyle w:val="FPTStylenote"/>
        <w:ind w:left="0" w:firstLine="0"/>
      </w:pPr>
    </w:p>
    <w:p w14:paraId="418E2206" w14:textId="7E9DAC1F" w:rsidR="00773935" w:rsidRDefault="00773935" w:rsidP="00A9067B">
      <w:pPr>
        <w:pStyle w:val="FPTStylenote"/>
        <w:ind w:left="0" w:firstLine="0"/>
      </w:pPr>
    </w:p>
    <w:p w14:paraId="01E12AAF" w14:textId="71AF84C7" w:rsidR="00773935" w:rsidRDefault="00773935" w:rsidP="00693AB6">
      <w:pPr>
        <w:pStyle w:val="FPTStylenote"/>
        <w:ind w:left="0" w:firstLine="0"/>
      </w:pPr>
    </w:p>
    <w:p w14:paraId="7585C84A" w14:textId="2047FFBD" w:rsidR="00773935" w:rsidRDefault="00773935" w:rsidP="00693AB6">
      <w:pPr>
        <w:pStyle w:val="FPTStylenote"/>
        <w:ind w:left="0" w:firstLine="0"/>
      </w:pPr>
    </w:p>
    <w:p w14:paraId="052AC96F" w14:textId="4AE6FD97" w:rsidR="00773935" w:rsidRDefault="00773935" w:rsidP="00693AB6">
      <w:pPr>
        <w:pStyle w:val="FPTStylenote"/>
        <w:ind w:left="0" w:firstLine="0"/>
      </w:pPr>
    </w:p>
    <w:p w14:paraId="1A9B6199" w14:textId="022E4EB3" w:rsidR="00773935" w:rsidRDefault="00773935" w:rsidP="00693AB6">
      <w:pPr>
        <w:pStyle w:val="FPTStylenote"/>
        <w:ind w:left="0" w:firstLine="0"/>
      </w:pPr>
    </w:p>
    <w:p w14:paraId="458DD29D" w14:textId="734ED4C8" w:rsidR="00773935" w:rsidRDefault="00773935" w:rsidP="00693AB6">
      <w:pPr>
        <w:pStyle w:val="FPTStylenote"/>
        <w:ind w:left="0" w:firstLine="0"/>
      </w:pPr>
    </w:p>
    <w:p w14:paraId="3245DFF0" w14:textId="40A2BA44" w:rsidR="00773935" w:rsidRDefault="00773935" w:rsidP="00693AB6">
      <w:pPr>
        <w:pStyle w:val="FPTStylenote"/>
        <w:ind w:left="0" w:firstLine="0"/>
      </w:pPr>
    </w:p>
    <w:p w14:paraId="3DD08FCE" w14:textId="2DD118F2" w:rsidR="00773935" w:rsidRDefault="00773935" w:rsidP="00693AB6">
      <w:pPr>
        <w:pStyle w:val="FPTStylenote"/>
        <w:ind w:left="0" w:firstLine="0"/>
      </w:pPr>
    </w:p>
    <w:p w14:paraId="7FE08F44" w14:textId="503A4538" w:rsidR="00773935" w:rsidRPr="00AE13A0" w:rsidRDefault="00773935" w:rsidP="00DE7A79">
      <w:pPr>
        <w:pStyle w:val="FPTStyleauthorname"/>
      </w:pPr>
      <w:r w:rsidRPr="00AE13A0">
        <w:t>DEPARTMENT OF ITS</w:t>
      </w:r>
    </w:p>
    <w:p w14:paraId="0879D55B" w14:textId="77777777" w:rsidR="00773935" w:rsidRPr="00AE13A0" w:rsidRDefault="00773935" w:rsidP="00DE7A79">
      <w:pPr>
        <w:pStyle w:val="FPTStyleauthorname"/>
      </w:pPr>
      <w:r w:rsidRPr="00AE13A0">
        <w:t>THE FPT UNIVERSITY HO CHI MINH CITY</w:t>
      </w:r>
    </w:p>
    <w:p w14:paraId="1159069D" w14:textId="5512E8DA" w:rsidR="00773935" w:rsidRDefault="007F3E94" w:rsidP="00DE7A79">
      <w:pPr>
        <w:pStyle w:val="FPTStyleauthorname"/>
      </w:pPr>
      <w:r w:rsidRPr="00AE13A0">
        <w:t>August 2022</w:t>
      </w:r>
      <w:r w:rsidR="0041792C">
        <w:t xml:space="preserve"> </w:t>
      </w:r>
      <w:r w:rsidR="0041792C" w:rsidRPr="0041792C">
        <w:rPr>
          <w:sz w:val="16"/>
          <w:szCs w:val="18"/>
        </w:rPr>
        <w:t>(Month year)</w:t>
      </w:r>
    </w:p>
    <w:p w14:paraId="4FFD4A04" w14:textId="3E3E6AFA" w:rsidR="00747ABF" w:rsidRPr="00AC2F99" w:rsidRDefault="00747ABF" w:rsidP="00DE7A79">
      <w:pPr>
        <w:pStyle w:val="FPTStyletittle"/>
      </w:pPr>
      <w:r w:rsidRPr="00AC2F99">
        <w:lastRenderedPageBreak/>
        <w:t>ACKNOWLEDGMENTS</w:t>
      </w:r>
    </w:p>
    <w:p w14:paraId="3A77976A" w14:textId="4693F1A3" w:rsidR="009E198F" w:rsidRPr="00DE7A79" w:rsidRDefault="009E198F" w:rsidP="00DE7A79">
      <w:pPr>
        <w:pStyle w:val="FPTStyleparagraph"/>
      </w:pPr>
      <w:r w:rsidRPr="00DE7A79">
        <w:t>In this section, you can acknowledge any support given which is not covered by the author contribution. This may include administrative and technical support, or donations in kind (e.g., materials used for experiments).</w:t>
      </w:r>
    </w:p>
    <w:p w14:paraId="475E20FE" w14:textId="18F8A297" w:rsidR="009E198F" w:rsidRPr="00AC2F99" w:rsidRDefault="009E198F" w:rsidP="00AC2F99">
      <w:pPr>
        <w:spacing w:line="360" w:lineRule="auto"/>
        <w:jc w:val="left"/>
        <w:rPr>
          <w:rFonts w:eastAsia="Times New Roman"/>
          <w:b/>
          <w:noProof w:val="0"/>
          <w:sz w:val="24"/>
          <w:szCs w:val="24"/>
          <w:lang w:eastAsia="de-DE" w:bidi="en-US"/>
        </w:rPr>
      </w:pPr>
    </w:p>
    <w:p w14:paraId="0F36A559" w14:textId="77777777" w:rsidR="009E198F" w:rsidRDefault="009E198F" w:rsidP="00747ABF">
      <w:pPr>
        <w:pStyle w:val="TEMPTHESIS17abstract"/>
        <w:ind w:left="0"/>
        <w:rPr>
          <w:b/>
          <w:szCs w:val="18"/>
        </w:rPr>
      </w:pPr>
      <w:r>
        <w:rPr>
          <w:b/>
          <w:szCs w:val="18"/>
        </w:rPr>
        <w:br/>
      </w:r>
    </w:p>
    <w:p w14:paraId="33E3BD90" w14:textId="77777777" w:rsidR="009E198F" w:rsidRDefault="009E198F" w:rsidP="00747ABF">
      <w:pPr>
        <w:spacing w:line="240" w:lineRule="auto"/>
        <w:jc w:val="left"/>
        <w:rPr>
          <w:rFonts w:eastAsia="Times New Roman"/>
          <w:b/>
          <w:noProof w:val="0"/>
          <w:sz w:val="18"/>
          <w:szCs w:val="18"/>
          <w:lang w:eastAsia="de-DE" w:bidi="en-US"/>
        </w:rPr>
      </w:pPr>
      <w:r>
        <w:rPr>
          <w:b/>
          <w:szCs w:val="18"/>
        </w:rPr>
        <w:br w:type="page"/>
      </w:r>
    </w:p>
    <w:p w14:paraId="55084FB3" w14:textId="77777777" w:rsidR="00844917" w:rsidRPr="00AC2F99" w:rsidRDefault="00844917" w:rsidP="00AC2F99">
      <w:pPr>
        <w:pStyle w:val="TEMPTHESIS12title"/>
        <w:jc w:val="center"/>
        <w:rPr>
          <w:sz w:val="50"/>
          <w:szCs w:val="50"/>
        </w:rPr>
      </w:pPr>
      <w:r w:rsidRPr="00AC2F99">
        <w:rPr>
          <w:sz w:val="50"/>
          <w:szCs w:val="50"/>
        </w:rPr>
        <w:lastRenderedPageBreak/>
        <w:t>AUTHOR CONTRIBUTIONS</w:t>
      </w:r>
    </w:p>
    <w:p w14:paraId="3AE67419" w14:textId="77777777" w:rsidR="00844917" w:rsidRPr="00AC2F99" w:rsidRDefault="00844917" w:rsidP="00AC2F99">
      <w:pPr>
        <w:pStyle w:val="FPTStyleparagraph"/>
        <w:rPr>
          <w:szCs w:val="24"/>
        </w:rPr>
      </w:pPr>
      <w:r w:rsidRPr="00AC2F99">
        <w:rPr>
          <w:szCs w:val="24"/>
        </w:rPr>
        <w:t>The section is a short-written description about the students. The paragraph also provides their specifying individual contributions. The following statements should be used “Conceptualiz</w:t>
      </w:r>
      <w:r w:rsidRPr="00AC2F99">
        <w:rPr>
          <w:szCs w:val="24"/>
        </w:rPr>
        <w:t>a</w:t>
      </w:r>
      <w:r w:rsidRPr="00AC2F99">
        <w:rPr>
          <w:szCs w:val="24"/>
        </w:rPr>
        <w:t xml:space="preserve">tion, X.X. and Y.Y.; methodology, X.X.; software, X.X.; validation, X.X., Y.Y. and Z.Z.; formal analysis, X.X.; investigation, X.X.; resources, X.X.; data curation, X.X.; writing—original draft preparation, X.X.; writing—review and editing, X.X.; visualization, X.X.; supervision, X.X.; project administration, X.X.; funding acquisition, Y.Y. All authors have read and agreed to the Final Capstone Project document.” </w:t>
      </w:r>
    </w:p>
    <w:p w14:paraId="3659061E" w14:textId="77777777" w:rsidR="00844917" w:rsidRDefault="00844917">
      <w:pPr>
        <w:spacing w:line="240" w:lineRule="auto"/>
        <w:jc w:val="left"/>
        <w:rPr>
          <w:rFonts w:eastAsia="Times New Roman"/>
          <w:b/>
          <w:noProof w:val="0"/>
          <w:snapToGrid w:val="0"/>
          <w:sz w:val="40"/>
          <w:szCs w:val="40"/>
          <w:lang w:eastAsia="de-DE" w:bidi="en-US"/>
        </w:rPr>
      </w:pPr>
      <w:r>
        <w:rPr>
          <w:b/>
          <w:snapToGrid w:val="0"/>
          <w:sz w:val="40"/>
          <w:szCs w:val="40"/>
        </w:rPr>
        <w:br w:type="page"/>
      </w:r>
    </w:p>
    <w:p w14:paraId="5161C139" w14:textId="6D74D695" w:rsidR="00747ABF" w:rsidRDefault="00747ABF" w:rsidP="00A9067B">
      <w:pPr>
        <w:pStyle w:val="FPTStyletittle"/>
        <w:rPr>
          <w:szCs w:val="18"/>
        </w:rPr>
      </w:pPr>
      <w:r w:rsidRPr="00747ABF">
        <w:lastRenderedPageBreak/>
        <w:t>ABSTRACT</w:t>
      </w:r>
    </w:p>
    <w:p w14:paraId="358886C7" w14:textId="4CCD2013" w:rsidR="00E93210" w:rsidRPr="00AC2F99" w:rsidRDefault="00E93210" w:rsidP="00A9067B">
      <w:pPr>
        <w:pStyle w:val="FPTStyleparagraph"/>
      </w:pPr>
      <w:r w:rsidRPr="00AC2F99">
        <w:t xml:space="preserve">A single paragraph of about </w:t>
      </w:r>
      <w:r w:rsidR="00747ABF" w:rsidRPr="00AC2F99">
        <w:t>4</w:t>
      </w:r>
      <w:r w:rsidRPr="00AC2F99">
        <w:t xml:space="preserve">00 words maximum. For </w:t>
      </w:r>
      <w:r w:rsidR="00747ABF" w:rsidRPr="00AC2F99">
        <w:t>capstone projects</w:t>
      </w:r>
      <w:r w:rsidRPr="00AC2F99">
        <w:t xml:space="preserve">, abstracts should give a pertinent overview of the work. We strongly encourage </w:t>
      </w:r>
      <w:r w:rsidR="00747ABF" w:rsidRPr="00AC2F99">
        <w:t>students</w:t>
      </w:r>
      <w:r w:rsidRPr="00AC2F99">
        <w:t xml:space="preserve"> to use the following style of structured abstracts, but without headings: (1) Background: Place the question addressed in a broad context and highlight the purpose of the study</w:t>
      </w:r>
      <w:r w:rsidR="004846E4" w:rsidRPr="00AC2F99">
        <w:t xml:space="preserve">; (2) Methods: briefly describe the main methods or treatments applied; (3) Results: summarize the </w:t>
      </w:r>
      <w:r w:rsidR="002532CA" w:rsidRPr="00AC2F99">
        <w:t>article</w:t>
      </w:r>
      <w:r w:rsidR="002532CA" w:rsidRPr="00AC2F99">
        <w:rPr>
          <w:rFonts w:hint="eastAsia"/>
        </w:rPr>
        <w:t>’</w:t>
      </w:r>
      <w:r w:rsidR="002532CA" w:rsidRPr="00AC2F99">
        <w:t>s</w:t>
      </w:r>
      <w:r w:rsidR="004846E4" w:rsidRPr="00AC2F99">
        <w:t xml:space="preserve"> main findings; (4) Concl</w:t>
      </w:r>
      <w:r w:rsidR="004846E4" w:rsidRPr="00AC2F99">
        <w:t>u</w:t>
      </w:r>
      <w:r w:rsidR="004846E4" w:rsidRPr="00AC2F99">
        <w:t>sions: indicate the main conclus</w:t>
      </w:r>
      <w:r w:rsidR="00054346" w:rsidRPr="00AC2F99">
        <w:t>ions or interpretations. The ab</w:t>
      </w:r>
      <w:r w:rsidR="004846E4" w:rsidRPr="00AC2F99">
        <w:t>stract should be an objective representation of the article and it must not contain results that are not presented and substa</w:t>
      </w:r>
      <w:r w:rsidR="004846E4" w:rsidRPr="00AC2F99">
        <w:t>n</w:t>
      </w:r>
      <w:r w:rsidR="004846E4" w:rsidRPr="00AC2F99">
        <w:t>tiated in the main text and should not exaggerate the main conclusions.</w:t>
      </w:r>
    </w:p>
    <w:p w14:paraId="51A742AE" w14:textId="165465EC" w:rsidR="00747ABF" w:rsidRPr="00AC2F99" w:rsidRDefault="00E93210" w:rsidP="00A9067B">
      <w:pPr>
        <w:pStyle w:val="FPTStyleparagraph"/>
      </w:pPr>
      <w:r w:rsidRPr="00AC2F99">
        <w:rPr>
          <w:b/>
        </w:rPr>
        <w:t xml:space="preserve">Keywords: </w:t>
      </w:r>
      <w:r w:rsidRPr="00AC2F99">
        <w:t xml:space="preserve">keyword 1; keyword 2; keyword 3 (List three to ten pertinent keywords </w:t>
      </w:r>
      <w:r w:rsidR="00CD4B8A" w:rsidRPr="00AC2F99">
        <w:t xml:space="preserve">specific to the article yet </w:t>
      </w:r>
      <w:r w:rsidRPr="00AC2F99">
        <w:t>reasonably common within the subject discipline.)</w:t>
      </w:r>
    </w:p>
    <w:p w14:paraId="3ED6DAB6" w14:textId="77777777" w:rsidR="00747ABF" w:rsidRDefault="00747ABF" w:rsidP="00747ABF">
      <w:pPr>
        <w:spacing w:line="240" w:lineRule="auto"/>
        <w:jc w:val="left"/>
        <w:rPr>
          <w:rFonts w:eastAsia="Times New Roman"/>
          <w:noProof w:val="0"/>
          <w:snapToGrid w:val="0"/>
          <w:sz w:val="18"/>
          <w:szCs w:val="18"/>
          <w:lang w:eastAsia="de-DE" w:bidi="en-US"/>
        </w:rPr>
      </w:pPr>
      <w:r>
        <w:rPr>
          <w:szCs w:val="18"/>
        </w:rPr>
        <w:br w:type="page"/>
      </w:r>
    </w:p>
    <w:p w14:paraId="1CA104E9" w14:textId="77777777" w:rsidR="000C411C" w:rsidRPr="00AC2F99" w:rsidRDefault="000C411C" w:rsidP="000C411C">
      <w:pPr>
        <w:pStyle w:val="FPTStyletittle"/>
      </w:pPr>
      <w:r w:rsidRPr="00AC2F99">
        <w:lastRenderedPageBreak/>
        <w:t>CONTENTS</w:t>
      </w:r>
    </w:p>
    <w:p w14:paraId="68461A36" w14:textId="77777777" w:rsidR="000C411C" w:rsidRPr="00AC2F99" w:rsidRDefault="000C411C" w:rsidP="000C411C">
      <w:pPr>
        <w:tabs>
          <w:tab w:val="right" w:leader="dot" w:pos="9900"/>
        </w:tabs>
        <w:spacing w:line="360" w:lineRule="auto"/>
        <w:rPr>
          <w:sz w:val="24"/>
          <w:szCs w:val="24"/>
          <w:lang w:eastAsia="de-DE" w:bidi="en-US"/>
        </w:rPr>
      </w:pPr>
      <w:r w:rsidRPr="00A9067B">
        <w:rPr>
          <w:rStyle w:val="FPTStylelistofcontentsChar"/>
        </w:rPr>
        <w:t>ACKNOWLEDGMENTS</w:t>
      </w:r>
      <w:r w:rsidRPr="00AC2F99">
        <w:rPr>
          <w:sz w:val="24"/>
          <w:szCs w:val="24"/>
          <w:lang w:eastAsia="de-DE" w:bidi="en-US"/>
        </w:rPr>
        <w:tab/>
      </w:r>
      <w:r w:rsidRPr="00A9067B">
        <w:rPr>
          <w:rStyle w:val="FPTstylenumberuseincontentChar"/>
        </w:rPr>
        <w:t>page number</w:t>
      </w:r>
    </w:p>
    <w:p w14:paraId="646872F7" w14:textId="77777777" w:rsidR="000C411C" w:rsidRPr="00AC2F99" w:rsidRDefault="000C411C" w:rsidP="000C411C">
      <w:pPr>
        <w:tabs>
          <w:tab w:val="right" w:leader="dot" w:pos="9900"/>
        </w:tabs>
        <w:spacing w:line="360" w:lineRule="auto"/>
        <w:rPr>
          <w:sz w:val="24"/>
          <w:szCs w:val="24"/>
          <w:lang w:eastAsia="de-DE" w:bidi="en-US"/>
        </w:rPr>
      </w:pPr>
      <w:r w:rsidRPr="00A9067B">
        <w:rPr>
          <w:rStyle w:val="FPTStylelistofcontentsChar"/>
        </w:rPr>
        <w:t>AUTHOR CONTRIBUTIONS</w:t>
      </w:r>
      <w:r w:rsidRPr="00AC2F99">
        <w:rPr>
          <w:sz w:val="24"/>
          <w:szCs w:val="24"/>
          <w:lang w:eastAsia="de-DE" w:bidi="en-US"/>
        </w:rPr>
        <w:tab/>
        <w:t>page number</w:t>
      </w:r>
    </w:p>
    <w:p w14:paraId="160F5668" w14:textId="77777777" w:rsidR="000C411C" w:rsidRPr="00AC2F99" w:rsidRDefault="000C411C" w:rsidP="000C411C">
      <w:pPr>
        <w:tabs>
          <w:tab w:val="left" w:pos="720"/>
          <w:tab w:val="right" w:leader="dot" w:pos="9900"/>
        </w:tabs>
        <w:spacing w:line="360" w:lineRule="auto"/>
        <w:rPr>
          <w:sz w:val="24"/>
          <w:szCs w:val="24"/>
          <w:lang w:eastAsia="de-DE" w:bidi="en-US"/>
        </w:rPr>
      </w:pPr>
      <w:r w:rsidRPr="00A9067B">
        <w:rPr>
          <w:rStyle w:val="FPTStylelistofcontentsChar"/>
        </w:rPr>
        <w:t>ABSTRACT</w:t>
      </w:r>
      <w:r w:rsidRPr="00AC2F99">
        <w:rPr>
          <w:sz w:val="24"/>
          <w:szCs w:val="24"/>
          <w:lang w:eastAsia="de-DE" w:bidi="en-US"/>
        </w:rPr>
        <w:tab/>
        <w:t>page number</w:t>
      </w:r>
    </w:p>
    <w:p w14:paraId="6572A41A" w14:textId="77777777" w:rsidR="000C411C" w:rsidRPr="00AC2F99" w:rsidRDefault="000C411C" w:rsidP="000C411C">
      <w:pPr>
        <w:tabs>
          <w:tab w:val="left" w:pos="720"/>
          <w:tab w:val="right" w:leader="dot" w:pos="9900"/>
        </w:tabs>
        <w:spacing w:line="360" w:lineRule="auto"/>
        <w:rPr>
          <w:sz w:val="24"/>
          <w:szCs w:val="24"/>
          <w:lang w:eastAsia="de-DE" w:bidi="en-US"/>
        </w:rPr>
      </w:pPr>
      <w:r w:rsidRPr="00B5701D">
        <w:rPr>
          <w:rStyle w:val="FPTStylelistofcontentsChar"/>
          <w:b w:val="0"/>
          <w:bCs w:val="0"/>
        </w:rPr>
        <w:t>C</w:t>
      </w:r>
      <w:r w:rsidRPr="00A9067B">
        <w:rPr>
          <w:rStyle w:val="FPTStylelistofcontentsChar"/>
        </w:rPr>
        <w:t>ONTENTS</w:t>
      </w:r>
      <w:r w:rsidRPr="00AC2F99">
        <w:rPr>
          <w:sz w:val="24"/>
          <w:szCs w:val="24"/>
          <w:lang w:eastAsia="de-DE" w:bidi="en-US"/>
        </w:rPr>
        <w:tab/>
        <w:t>page number</w:t>
      </w:r>
    </w:p>
    <w:p w14:paraId="7A0E6EDB" w14:textId="77777777" w:rsidR="000C411C" w:rsidRPr="00AC2F99" w:rsidRDefault="000C411C" w:rsidP="000C411C">
      <w:pPr>
        <w:tabs>
          <w:tab w:val="left" w:pos="720"/>
          <w:tab w:val="right" w:leader="dot" w:pos="9900"/>
        </w:tabs>
        <w:spacing w:line="360" w:lineRule="auto"/>
        <w:rPr>
          <w:sz w:val="24"/>
          <w:szCs w:val="24"/>
          <w:lang w:eastAsia="de-DE" w:bidi="en-US"/>
        </w:rPr>
      </w:pPr>
      <w:r w:rsidRPr="00A9067B">
        <w:rPr>
          <w:rStyle w:val="FPTStylelistofcontentsChar"/>
        </w:rPr>
        <w:t>List of Figures</w:t>
      </w:r>
      <w:r w:rsidRPr="00AC2F99">
        <w:rPr>
          <w:sz w:val="24"/>
          <w:szCs w:val="24"/>
          <w:lang w:eastAsia="de-DE" w:bidi="en-US"/>
        </w:rPr>
        <w:tab/>
        <w:t>page number</w:t>
      </w:r>
    </w:p>
    <w:p w14:paraId="16BFB99A" w14:textId="77777777" w:rsidR="000C411C" w:rsidRPr="00AC2F99" w:rsidRDefault="000C411C" w:rsidP="000C411C">
      <w:pPr>
        <w:tabs>
          <w:tab w:val="left" w:pos="720"/>
          <w:tab w:val="right" w:leader="dot" w:pos="9900"/>
        </w:tabs>
        <w:spacing w:line="360" w:lineRule="auto"/>
        <w:rPr>
          <w:sz w:val="24"/>
          <w:szCs w:val="24"/>
          <w:lang w:eastAsia="de-DE" w:bidi="en-US"/>
        </w:rPr>
      </w:pPr>
      <w:r w:rsidRPr="00B5701D">
        <w:rPr>
          <w:rStyle w:val="FPTStylelistofcontentsChar"/>
        </w:rPr>
        <w:t>List of Tables</w:t>
      </w:r>
      <w:r w:rsidRPr="00AC2F99">
        <w:rPr>
          <w:sz w:val="24"/>
          <w:szCs w:val="24"/>
          <w:lang w:eastAsia="de-DE" w:bidi="en-US"/>
        </w:rPr>
        <w:tab/>
        <w:t>page number</w:t>
      </w:r>
    </w:p>
    <w:p w14:paraId="54400DF4" w14:textId="77777777" w:rsidR="000C411C" w:rsidRPr="00AC2F99" w:rsidRDefault="000C411C" w:rsidP="000C411C">
      <w:pPr>
        <w:tabs>
          <w:tab w:val="left" w:pos="720"/>
          <w:tab w:val="right" w:leader="dot" w:pos="9900"/>
        </w:tabs>
        <w:spacing w:line="360" w:lineRule="auto"/>
        <w:rPr>
          <w:sz w:val="24"/>
          <w:szCs w:val="24"/>
          <w:lang w:eastAsia="de-DE" w:bidi="en-US"/>
        </w:rPr>
      </w:pPr>
      <w:r w:rsidRPr="00B5701D">
        <w:rPr>
          <w:rStyle w:val="FPTStylelistofcontentsChar"/>
        </w:rPr>
        <w:t>List of Abbreviation</w:t>
      </w:r>
      <w:r w:rsidRPr="00AC2F99">
        <w:rPr>
          <w:sz w:val="24"/>
          <w:szCs w:val="24"/>
          <w:lang w:eastAsia="de-DE" w:bidi="en-US"/>
        </w:rPr>
        <w:tab/>
        <w:t>page number</w:t>
      </w:r>
    </w:p>
    <w:p w14:paraId="38642EA5" w14:textId="77777777" w:rsidR="000C411C" w:rsidRPr="00AC2F99" w:rsidRDefault="000C411C" w:rsidP="000C411C">
      <w:pPr>
        <w:tabs>
          <w:tab w:val="left" w:pos="720"/>
          <w:tab w:val="right" w:leader="dot" w:pos="9900"/>
        </w:tabs>
        <w:spacing w:line="360" w:lineRule="auto"/>
        <w:rPr>
          <w:sz w:val="24"/>
          <w:szCs w:val="24"/>
          <w:lang w:eastAsia="de-DE" w:bidi="en-US"/>
        </w:rPr>
      </w:pPr>
      <w:r w:rsidRPr="00B5701D">
        <w:rPr>
          <w:rStyle w:val="FPTStylelistofcontentsChar"/>
        </w:rPr>
        <w:t>1. INTRODUCTION</w:t>
      </w:r>
      <w:r w:rsidRPr="00AC2F99">
        <w:rPr>
          <w:sz w:val="24"/>
          <w:szCs w:val="24"/>
          <w:lang w:eastAsia="de-DE" w:bidi="en-US"/>
        </w:rPr>
        <w:tab/>
        <w:t>page number</w:t>
      </w:r>
    </w:p>
    <w:p w14:paraId="765E4415" w14:textId="77777777" w:rsidR="000C411C" w:rsidRPr="00AC2F99" w:rsidRDefault="000C411C" w:rsidP="000C411C">
      <w:pPr>
        <w:pStyle w:val="FPTstylesubsection"/>
        <w:tabs>
          <w:tab w:val="left" w:pos="720"/>
          <w:tab w:val="left" w:pos="1440"/>
          <w:tab w:val="right" w:leader="dot" w:pos="9900"/>
        </w:tabs>
        <w:spacing w:before="240"/>
        <w:rPr>
          <w:rFonts w:eastAsia="SimSun"/>
          <w:i w:val="0"/>
          <w:snapToGrid/>
          <w:szCs w:val="24"/>
        </w:rPr>
      </w:pPr>
      <w:r w:rsidRPr="00AC2F99">
        <w:rPr>
          <w:szCs w:val="24"/>
        </w:rPr>
        <w:tab/>
        <w:t>1.1 Subsection</w:t>
      </w:r>
      <w:r w:rsidRPr="00AC2F99">
        <w:rPr>
          <w:szCs w:val="24"/>
        </w:rPr>
        <w:tab/>
      </w:r>
      <w:r w:rsidRPr="00AC2F99">
        <w:rPr>
          <w:rFonts w:eastAsia="SimSun"/>
          <w:i w:val="0"/>
          <w:snapToGrid/>
          <w:szCs w:val="24"/>
        </w:rPr>
        <w:t>page number</w:t>
      </w:r>
    </w:p>
    <w:p w14:paraId="1966D929" w14:textId="77777777" w:rsidR="000C411C" w:rsidRPr="00AC2F99" w:rsidRDefault="000C411C" w:rsidP="000C411C">
      <w:pPr>
        <w:pStyle w:val="FPTstylesubsection"/>
        <w:tabs>
          <w:tab w:val="left" w:pos="720"/>
          <w:tab w:val="left" w:pos="1440"/>
          <w:tab w:val="right" w:leader="dot" w:pos="9900"/>
        </w:tabs>
        <w:spacing w:before="240"/>
        <w:rPr>
          <w:rFonts w:eastAsia="SimSun"/>
          <w:b/>
          <w:bCs/>
          <w:i w:val="0"/>
          <w:snapToGrid/>
          <w:szCs w:val="24"/>
          <w:lang w:eastAsia="zh-CN" w:bidi="ar-SA"/>
        </w:rPr>
      </w:pPr>
      <w:r w:rsidRPr="00AC2F99">
        <w:rPr>
          <w:i w:val="0"/>
          <w:iCs/>
          <w:szCs w:val="24"/>
        </w:rPr>
        <w:tab/>
      </w:r>
      <w:r w:rsidRPr="00AC2F99">
        <w:rPr>
          <w:i w:val="0"/>
          <w:iCs/>
          <w:szCs w:val="24"/>
        </w:rPr>
        <w:tab/>
        <w:t>1.1.1</w:t>
      </w:r>
      <w:r w:rsidRPr="00AC2F99">
        <w:rPr>
          <w:rFonts w:eastAsia="SimSun"/>
          <w:i w:val="0"/>
          <w:snapToGrid/>
          <w:szCs w:val="24"/>
          <w:lang w:eastAsia="zh-CN" w:bidi="ar-SA"/>
        </w:rPr>
        <w:t xml:space="preserve"> </w:t>
      </w:r>
      <w:r w:rsidRPr="00B5701D">
        <w:rPr>
          <w:rStyle w:val="FPTstylesubsubsectionChar"/>
          <w:rFonts w:eastAsia="SimSun"/>
          <w:i w:val="0"/>
          <w:iCs/>
        </w:rPr>
        <w:t>Subsubsection</w:t>
      </w:r>
      <w:r w:rsidRPr="00AC2F99">
        <w:rPr>
          <w:rFonts w:eastAsia="SimSun"/>
          <w:i w:val="0"/>
          <w:snapToGrid/>
          <w:szCs w:val="24"/>
          <w:lang w:eastAsia="zh-CN" w:bidi="ar-SA"/>
        </w:rPr>
        <w:tab/>
        <w:t>pagenumber</w:t>
      </w:r>
      <w:r w:rsidRPr="00AC2F99">
        <w:rPr>
          <w:rFonts w:eastAsia="SimSun"/>
          <w:b/>
          <w:bCs/>
          <w:i w:val="0"/>
          <w:snapToGrid/>
          <w:szCs w:val="24"/>
          <w:lang w:eastAsia="zh-CN" w:bidi="ar-SA"/>
        </w:rPr>
        <w:t xml:space="preserve"> </w:t>
      </w:r>
    </w:p>
    <w:p w14:paraId="19A5B338" w14:textId="77777777" w:rsidR="000C411C" w:rsidRPr="00AC2F99" w:rsidRDefault="000C411C" w:rsidP="000C411C">
      <w:pPr>
        <w:pStyle w:val="FPTstylesubsubsection"/>
      </w:pPr>
      <w:r w:rsidRPr="00AC2F99">
        <w:rPr>
          <w:iCs/>
        </w:rPr>
        <w:tab/>
      </w:r>
      <w:r w:rsidRPr="00AC2F99">
        <w:rPr>
          <w:iCs/>
        </w:rPr>
        <w:tab/>
        <w:t>1.1.2</w:t>
      </w:r>
      <w:r w:rsidRPr="00AC2F99">
        <w:t xml:space="preserve"> Subsubsection</w:t>
      </w:r>
      <w:r w:rsidRPr="00AC2F99">
        <w:tab/>
        <w:t>pagenumber</w:t>
      </w:r>
    </w:p>
    <w:p w14:paraId="04D91D1A" w14:textId="77777777" w:rsidR="000C411C" w:rsidRPr="00AC2F99" w:rsidRDefault="000C411C" w:rsidP="000C411C">
      <w:pPr>
        <w:pStyle w:val="FPTstylesubsection"/>
        <w:tabs>
          <w:tab w:val="left" w:pos="720"/>
          <w:tab w:val="left" w:pos="1440"/>
          <w:tab w:val="right" w:leader="dot" w:pos="9900"/>
        </w:tabs>
        <w:spacing w:before="240"/>
        <w:rPr>
          <w:rFonts w:eastAsia="SimSun"/>
          <w:i w:val="0"/>
          <w:snapToGrid/>
          <w:szCs w:val="24"/>
        </w:rPr>
      </w:pPr>
      <w:r w:rsidRPr="00AC2F99">
        <w:rPr>
          <w:szCs w:val="24"/>
        </w:rPr>
        <w:tab/>
        <w:t>1.2 Subsection</w:t>
      </w:r>
      <w:r w:rsidRPr="00AC2F99">
        <w:rPr>
          <w:szCs w:val="24"/>
        </w:rPr>
        <w:tab/>
      </w:r>
      <w:r w:rsidRPr="00AC2F99">
        <w:rPr>
          <w:rFonts w:eastAsia="SimSun"/>
          <w:i w:val="0"/>
          <w:snapToGrid/>
          <w:szCs w:val="24"/>
        </w:rPr>
        <w:t>page number</w:t>
      </w:r>
    </w:p>
    <w:p w14:paraId="183E12F0" w14:textId="77777777" w:rsidR="000C411C" w:rsidRPr="00AC2F99" w:rsidRDefault="000C411C" w:rsidP="000C411C">
      <w:pPr>
        <w:pStyle w:val="FPTstylesubsubsection"/>
        <w:rPr>
          <w:b/>
          <w:bCs/>
        </w:rPr>
      </w:pPr>
      <w:r w:rsidRPr="00AC2F99">
        <w:rPr>
          <w:iCs/>
        </w:rPr>
        <w:tab/>
      </w:r>
      <w:r w:rsidRPr="00AC2F99">
        <w:rPr>
          <w:iCs/>
        </w:rPr>
        <w:tab/>
        <w:t>1.2.1</w:t>
      </w:r>
      <w:r w:rsidRPr="00AC2F99">
        <w:t xml:space="preserve"> </w:t>
      </w:r>
      <w:r w:rsidRPr="00B5701D">
        <w:t>Subsubsection</w:t>
      </w:r>
      <w:r w:rsidRPr="00AC2F99">
        <w:tab/>
        <w:t>pagenumber</w:t>
      </w:r>
      <w:r w:rsidRPr="00AC2F99">
        <w:rPr>
          <w:b/>
          <w:bCs/>
        </w:rPr>
        <w:t xml:space="preserve"> </w:t>
      </w:r>
    </w:p>
    <w:p w14:paraId="20694646" w14:textId="77777777" w:rsidR="000C411C" w:rsidRPr="00AC2F99" w:rsidRDefault="000C411C" w:rsidP="000C411C">
      <w:pPr>
        <w:pStyle w:val="FPTstylesubsection"/>
        <w:tabs>
          <w:tab w:val="left" w:pos="720"/>
          <w:tab w:val="left" w:pos="1440"/>
          <w:tab w:val="right" w:leader="dot" w:pos="9900"/>
        </w:tabs>
        <w:spacing w:before="240"/>
        <w:rPr>
          <w:rFonts w:eastAsia="SimSun"/>
          <w:b/>
          <w:bCs/>
          <w:i w:val="0"/>
          <w:snapToGrid/>
          <w:szCs w:val="24"/>
          <w:lang w:eastAsia="zh-CN" w:bidi="ar-SA"/>
        </w:rPr>
      </w:pPr>
      <w:r w:rsidRPr="00AC2F99">
        <w:rPr>
          <w:i w:val="0"/>
          <w:iCs/>
          <w:szCs w:val="24"/>
        </w:rPr>
        <w:tab/>
      </w:r>
      <w:r w:rsidRPr="00AC2F99">
        <w:rPr>
          <w:i w:val="0"/>
          <w:iCs/>
          <w:szCs w:val="24"/>
        </w:rPr>
        <w:tab/>
        <w:t>1.2.2</w:t>
      </w:r>
      <w:r w:rsidRPr="00AC2F99">
        <w:rPr>
          <w:rFonts w:eastAsia="SimSun"/>
          <w:i w:val="0"/>
          <w:snapToGrid/>
          <w:szCs w:val="24"/>
          <w:lang w:eastAsia="zh-CN" w:bidi="ar-SA"/>
        </w:rPr>
        <w:t xml:space="preserve"> </w:t>
      </w:r>
      <w:r w:rsidRPr="00B5701D">
        <w:rPr>
          <w:rStyle w:val="FPTstylesubsubsectionChar"/>
          <w:rFonts w:eastAsia="SimSun"/>
          <w:i w:val="0"/>
          <w:iCs/>
        </w:rPr>
        <w:t>Subsubsection</w:t>
      </w:r>
      <w:r w:rsidRPr="00AC2F99">
        <w:rPr>
          <w:rFonts w:eastAsia="SimSun"/>
          <w:i w:val="0"/>
          <w:snapToGrid/>
          <w:szCs w:val="24"/>
          <w:lang w:eastAsia="zh-CN" w:bidi="ar-SA"/>
        </w:rPr>
        <w:tab/>
        <w:t>pagenumber</w:t>
      </w:r>
    </w:p>
    <w:p w14:paraId="01B9B10B" w14:textId="77777777" w:rsidR="000C411C" w:rsidRDefault="000C411C" w:rsidP="000C411C">
      <w:pPr>
        <w:tabs>
          <w:tab w:val="left" w:pos="720"/>
          <w:tab w:val="right" w:leader="dot" w:pos="9900"/>
        </w:tabs>
        <w:spacing w:line="360" w:lineRule="auto"/>
        <w:rPr>
          <w:sz w:val="24"/>
          <w:szCs w:val="24"/>
          <w:lang w:eastAsia="de-DE" w:bidi="en-US"/>
        </w:rPr>
      </w:pPr>
      <w:r w:rsidRPr="00AC2F99">
        <w:rPr>
          <w:b/>
          <w:bCs/>
          <w:sz w:val="24"/>
          <w:szCs w:val="24"/>
        </w:rPr>
        <w:t xml:space="preserve">2. </w:t>
      </w:r>
      <w:r w:rsidRPr="00B5701D">
        <w:rPr>
          <w:rStyle w:val="FPTStylelistofcontentsChar"/>
          <w:lang w:eastAsia="zh-CN" w:bidi="ar-SA"/>
        </w:rPr>
        <w:t>RELATED WORK</w:t>
      </w:r>
      <w:r w:rsidRPr="00AC2F99">
        <w:rPr>
          <w:sz w:val="24"/>
          <w:szCs w:val="24"/>
          <w:lang w:eastAsia="de-DE" w:bidi="en-US"/>
        </w:rPr>
        <w:tab/>
        <w:t>page number</w:t>
      </w:r>
    </w:p>
    <w:p w14:paraId="4BC99CA8" w14:textId="77777777" w:rsidR="000C411C" w:rsidRPr="00AC2F99" w:rsidRDefault="000C411C" w:rsidP="000C411C">
      <w:pPr>
        <w:tabs>
          <w:tab w:val="left" w:pos="720"/>
          <w:tab w:val="right" w:leader="dot" w:pos="9900"/>
        </w:tabs>
        <w:spacing w:line="360" w:lineRule="auto"/>
        <w:rPr>
          <w:sz w:val="24"/>
          <w:szCs w:val="24"/>
        </w:rPr>
      </w:pPr>
      <w:r w:rsidRPr="00AC2F99">
        <w:rPr>
          <w:b/>
          <w:bCs/>
          <w:sz w:val="24"/>
          <w:szCs w:val="24"/>
          <w:lang w:eastAsia="de-DE" w:bidi="en-US"/>
        </w:rPr>
        <w:t>3</w:t>
      </w:r>
      <w:r w:rsidRPr="00B5701D">
        <w:rPr>
          <w:rStyle w:val="FPTStylelistofcontentsChar"/>
        </w:rPr>
        <w:t xml:space="preserve">. </w:t>
      </w:r>
      <w:r>
        <w:rPr>
          <w:rStyle w:val="FPTStylelistofcontentsChar"/>
        </w:rPr>
        <w:t>PROJECT MANAGEMENT PLAN</w:t>
      </w:r>
      <w:r w:rsidRPr="00AC2F99">
        <w:rPr>
          <w:sz w:val="24"/>
          <w:szCs w:val="24"/>
        </w:rPr>
        <w:tab/>
        <w:t>page number</w:t>
      </w:r>
    </w:p>
    <w:p w14:paraId="108BB293" w14:textId="77777777" w:rsidR="000C411C" w:rsidRPr="00AC2F99" w:rsidRDefault="000C411C" w:rsidP="000C411C">
      <w:pPr>
        <w:tabs>
          <w:tab w:val="left" w:pos="720"/>
          <w:tab w:val="right" w:leader="dot" w:pos="9900"/>
        </w:tabs>
        <w:spacing w:line="360" w:lineRule="auto"/>
        <w:rPr>
          <w:sz w:val="24"/>
          <w:szCs w:val="24"/>
        </w:rPr>
      </w:pPr>
      <w:r>
        <w:rPr>
          <w:b/>
          <w:bCs/>
          <w:sz w:val="24"/>
          <w:szCs w:val="24"/>
          <w:lang w:eastAsia="de-DE" w:bidi="en-US"/>
        </w:rPr>
        <w:t>4</w:t>
      </w:r>
      <w:r w:rsidRPr="00B5701D">
        <w:rPr>
          <w:rStyle w:val="FPTStylelistofcontentsChar"/>
        </w:rPr>
        <w:t>. MATERIALS AND METHODS</w:t>
      </w:r>
      <w:r w:rsidRPr="00AC2F99">
        <w:rPr>
          <w:sz w:val="24"/>
          <w:szCs w:val="24"/>
        </w:rPr>
        <w:tab/>
        <w:t>page number</w:t>
      </w:r>
    </w:p>
    <w:p w14:paraId="5A4E7E34" w14:textId="77777777" w:rsidR="000C411C" w:rsidRPr="00AC2F99" w:rsidRDefault="000C411C" w:rsidP="000C411C">
      <w:pPr>
        <w:tabs>
          <w:tab w:val="left" w:pos="720"/>
          <w:tab w:val="right" w:leader="dot" w:pos="9900"/>
        </w:tabs>
        <w:spacing w:line="360" w:lineRule="auto"/>
        <w:rPr>
          <w:sz w:val="24"/>
          <w:szCs w:val="24"/>
        </w:rPr>
      </w:pPr>
      <w:r>
        <w:rPr>
          <w:b/>
          <w:bCs/>
          <w:sz w:val="24"/>
          <w:szCs w:val="24"/>
        </w:rPr>
        <w:t>5</w:t>
      </w:r>
      <w:r w:rsidRPr="00AC2F99">
        <w:rPr>
          <w:b/>
          <w:bCs/>
          <w:sz w:val="24"/>
          <w:szCs w:val="24"/>
        </w:rPr>
        <w:t>.</w:t>
      </w:r>
      <w:r w:rsidRPr="00AC2F99">
        <w:rPr>
          <w:sz w:val="24"/>
          <w:szCs w:val="24"/>
        </w:rPr>
        <w:t xml:space="preserve"> </w:t>
      </w:r>
      <w:r w:rsidRPr="00B5701D">
        <w:rPr>
          <w:rStyle w:val="FPTStylelistofcontentsChar"/>
        </w:rPr>
        <w:t>RESULTS</w:t>
      </w:r>
      <w:r w:rsidRPr="00AC2F99">
        <w:rPr>
          <w:sz w:val="24"/>
          <w:szCs w:val="24"/>
        </w:rPr>
        <w:tab/>
        <w:t>page number</w:t>
      </w:r>
    </w:p>
    <w:p w14:paraId="104C71B4" w14:textId="77777777" w:rsidR="000C411C" w:rsidRPr="00AC2F99" w:rsidRDefault="000C411C" w:rsidP="000C411C">
      <w:pPr>
        <w:tabs>
          <w:tab w:val="left" w:pos="720"/>
          <w:tab w:val="right" w:leader="dot" w:pos="9900"/>
        </w:tabs>
        <w:spacing w:line="360" w:lineRule="auto"/>
        <w:rPr>
          <w:sz w:val="24"/>
          <w:szCs w:val="24"/>
        </w:rPr>
      </w:pPr>
      <w:r>
        <w:rPr>
          <w:b/>
          <w:bCs/>
          <w:sz w:val="24"/>
          <w:szCs w:val="24"/>
        </w:rPr>
        <w:t>6</w:t>
      </w:r>
      <w:r w:rsidRPr="00AC2F99">
        <w:rPr>
          <w:b/>
          <w:bCs/>
          <w:sz w:val="24"/>
          <w:szCs w:val="24"/>
        </w:rPr>
        <w:t xml:space="preserve">. </w:t>
      </w:r>
      <w:r w:rsidRPr="00B5701D">
        <w:rPr>
          <w:rStyle w:val="FPTStylelistofcontentsChar"/>
        </w:rPr>
        <w:t>DISCUSSIONS</w:t>
      </w:r>
      <w:r w:rsidRPr="00AC2F99">
        <w:rPr>
          <w:sz w:val="24"/>
          <w:szCs w:val="24"/>
        </w:rPr>
        <w:tab/>
        <w:t>page number</w:t>
      </w:r>
    </w:p>
    <w:p w14:paraId="5FB2AD94" w14:textId="77777777" w:rsidR="000C411C" w:rsidRPr="00AC2F99" w:rsidRDefault="000C411C" w:rsidP="000C411C">
      <w:pPr>
        <w:tabs>
          <w:tab w:val="left" w:pos="720"/>
          <w:tab w:val="right" w:leader="dot" w:pos="9900"/>
        </w:tabs>
        <w:spacing w:line="360" w:lineRule="auto"/>
        <w:rPr>
          <w:sz w:val="24"/>
          <w:szCs w:val="24"/>
        </w:rPr>
      </w:pPr>
      <w:r>
        <w:rPr>
          <w:b/>
          <w:bCs/>
          <w:sz w:val="24"/>
          <w:szCs w:val="24"/>
        </w:rPr>
        <w:t>7</w:t>
      </w:r>
      <w:r w:rsidRPr="00AC2F99">
        <w:rPr>
          <w:b/>
          <w:bCs/>
          <w:sz w:val="24"/>
          <w:szCs w:val="24"/>
        </w:rPr>
        <w:t xml:space="preserve">. </w:t>
      </w:r>
      <w:r w:rsidRPr="00B5701D">
        <w:rPr>
          <w:rStyle w:val="FPTStylelistofcontentsChar"/>
        </w:rPr>
        <w:t>CONCLUSIONS</w:t>
      </w:r>
      <w:r w:rsidRPr="00AC2F99">
        <w:rPr>
          <w:sz w:val="24"/>
          <w:szCs w:val="24"/>
        </w:rPr>
        <w:tab/>
        <w:t>page number</w:t>
      </w:r>
    </w:p>
    <w:p w14:paraId="64B9E087" w14:textId="77777777" w:rsidR="000C411C" w:rsidRDefault="000C411C" w:rsidP="000C411C">
      <w:pPr>
        <w:tabs>
          <w:tab w:val="left" w:pos="720"/>
          <w:tab w:val="right" w:leader="dot" w:pos="9900"/>
        </w:tabs>
        <w:spacing w:line="360" w:lineRule="auto"/>
        <w:rPr>
          <w:sz w:val="24"/>
          <w:szCs w:val="24"/>
        </w:rPr>
      </w:pPr>
      <w:r>
        <w:rPr>
          <w:b/>
          <w:bCs/>
          <w:sz w:val="24"/>
          <w:szCs w:val="24"/>
        </w:rPr>
        <w:t>8</w:t>
      </w:r>
      <w:r w:rsidRPr="00AC2F99">
        <w:rPr>
          <w:b/>
          <w:bCs/>
          <w:sz w:val="24"/>
          <w:szCs w:val="24"/>
        </w:rPr>
        <w:t>.</w:t>
      </w:r>
      <w:r w:rsidRPr="00AC2F99">
        <w:rPr>
          <w:sz w:val="24"/>
          <w:szCs w:val="24"/>
        </w:rPr>
        <w:t xml:space="preserve"> </w:t>
      </w:r>
      <w:r w:rsidRPr="00B5701D">
        <w:rPr>
          <w:rStyle w:val="FPTStylelistofcontentsChar"/>
        </w:rPr>
        <w:t>REFERENCES</w:t>
      </w:r>
      <w:r w:rsidRPr="00AC2F99">
        <w:rPr>
          <w:sz w:val="24"/>
          <w:szCs w:val="24"/>
        </w:rPr>
        <w:tab/>
        <w:t>page number</w:t>
      </w:r>
    </w:p>
    <w:p w14:paraId="49E78C1C" w14:textId="77777777" w:rsidR="000C411C" w:rsidRDefault="000C411C" w:rsidP="000C411C">
      <w:pPr>
        <w:tabs>
          <w:tab w:val="left" w:pos="720"/>
          <w:tab w:val="right" w:leader="dot" w:pos="9900"/>
        </w:tabs>
        <w:spacing w:line="360" w:lineRule="auto"/>
        <w:rPr>
          <w:b/>
          <w:bCs/>
          <w:sz w:val="24"/>
          <w:szCs w:val="24"/>
          <w:lang w:bidi="en-US"/>
        </w:rPr>
      </w:pPr>
      <w:r>
        <w:rPr>
          <w:b/>
          <w:bCs/>
          <w:sz w:val="24"/>
          <w:szCs w:val="24"/>
        </w:rPr>
        <w:t>9</w:t>
      </w:r>
      <w:r w:rsidRPr="00AC2F99">
        <w:rPr>
          <w:b/>
          <w:bCs/>
          <w:sz w:val="24"/>
          <w:szCs w:val="24"/>
        </w:rPr>
        <w:t xml:space="preserve">. </w:t>
      </w:r>
      <w:r w:rsidRPr="00B5701D">
        <w:rPr>
          <w:rStyle w:val="FPTStylelistofcontentsChar"/>
        </w:rPr>
        <w:t>APPENDIX</w:t>
      </w:r>
      <w:r w:rsidRPr="00AC2F99">
        <w:rPr>
          <w:b/>
          <w:bCs/>
          <w:sz w:val="24"/>
          <w:szCs w:val="24"/>
          <w:lang w:bidi="en-US"/>
        </w:rPr>
        <w:t xml:space="preserve"> </w:t>
      </w:r>
      <w:r w:rsidRPr="00AC2F99">
        <w:rPr>
          <w:sz w:val="24"/>
          <w:szCs w:val="24"/>
          <w:lang w:bidi="en-US"/>
        </w:rPr>
        <w:tab/>
        <w:t>page number</w:t>
      </w:r>
      <w:r w:rsidRPr="00AC2F99">
        <w:rPr>
          <w:b/>
          <w:bCs/>
          <w:sz w:val="24"/>
          <w:szCs w:val="24"/>
          <w:lang w:bidi="en-US"/>
        </w:rPr>
        <w:t xml:space="preserve"> </w:t>
      </w:r>
    </w:p>
    <w:p w14:paraId="52F6EBAE" w14:textId="77777777" w:rsidR="000C411C" w:rsidRDefault="000C411C" w:rsidP="000C411C">
      <w:pPr>
        <w:spacing w:line="240" w:lineRule="auto"/>
        <w:jc w:val="left"/>
        <w:rPr>
          <w:b/>
          <w:bCs/>
          <w:sz w:val="24"/>
          <w:szCs w:val="24"/>
          <w:lang w:bidi="en-US"/>
        </w:rPr>
      </w:pPr>
      <w:r>
        <w:rPr>
          <w:b/>
          <w:bCs/>
          <w:sz w:val="24"/>
          <w:szCs w:val="24"/>
          <w:lang w:bidi="en-US"/>
        </w:rPr>
        <w:br w:type="page"/>
      </w:r>
    </w:p>
    <w:p w14:paraId="65BC666C" w14:textId="77777777" w:rsidR="000C411C" w:rsidRDefault="000C411C" w:rsidP="000C411C">
      <w:pPr>
        <w:spacing w:line="480" w:lineRule="auto"/>
        <w:rPr>
          <w:bCs/>
          <w:snapToGrid w:val="0"/>
          <w:sz w:val="40"/>
          <w:szCs w:val="40"/>
        </w:rPr>
      </w:pPr>
      <w:r w:rsidRPr="00A333D9">
        <w:rPr>
          <w:bCs/>
          <w:snapToGrid w:val="0"/>
          <w:sz w:val="40"/>
          <w:szCs w:val="40"/>
        </w:rPr>
        <w:lastRenderedPageBreak/>
        <w:t xml:space="preserve">List of </w:t>
      </w:r>
      <w:r>
        <w:rPr>
          <w:bCs/>
          <w:snapToGrid w:val="0"/>
          <w:sz w:val="40"/>
          <w:szCs w:val="40"/>
        </w:rPr>
        <w:t>F</w:t>
      </w:r>
      <w:r w:rsidRPr="00A333D9">
        <w:rPr>
          <w:bCs/>
          <w:snapToGrid w:val="0"/>
          <w:sz w:val="40"/>
          <w:szCs w:val="40"/>
        </w:rPr>
        <w:t>igures</w:t>
      </w:r>
    </w:p>
    <w:p w14:paraId="07B232E0" w14:textId="77777777" w:rsidR="000C411C" w:rsidRDefault="000C411C" w:rsidP="000C411C">
      <w:pPr>
        <w:pStyle w:val="FPTStylenote"/>
      </w:pPr>
      <w:r>
        <w:t>(</w:t>
      </w:r>
      <w:r w:rsidRPr="0053690C">
        <w:t>Th</w:t>
      </w:r>
      <w:r>
        <w:t>is section is used to list the name of the figures of the thessis as described below)</w:t>
      </w:r>
    </w:p>
    <w:p w14:paraId="5A567598" w14:textId="77777777" w:rsidR="000C411C" w:rsidRDefault="000C411C" w:rsidP="000C411C">
      <w:pPr>
        <w:pStyle w:val="FPTstylefigtablenumber"/>
        <w:tabs>
          <w:tab w:val="right" w:leader="dot" w:pos="9900"/>
        </w:tabs>
        <w:jc w:val="left"/>
        <w:rPr>
          <w:rStyle w:val="FPTstylefiguretabletittleChar"/>
          <w:b w:val="0"/>
          <w:bCs w:val="0"/>
        </w:rPr>
      </w:pPr>
      <w:r>
        <w:t>4.2</w:t>
      </w:r>
      <w:r w:rsidRPr="00AC2F99">
        <w:t xml:space="preserve"> </w:t>
      </w:r>
      <w:r w:rsidRPr="00FA06BF">
        <w:rPr>
          <w:rStyle w:val="FPTstylefiguretabletittleChar"/>
        </w:rPr>
        <w:t>Figure</w:t>
      </w:r>
      <w:r w:rsidRPr="00FA06BF">
        <w:t xml:space="preserve"> 1. </w:t>
      </w:r>
      <w:r w:rsidRPr="00A333D9">
        <w:rPr>
          <w:rStyle w:val="FPTstylefiguretabletittleChar"/>
          <w:b w:val="0"/>
          <w:bCs w:val="0"/>
        </w:rPr>
        <w:t>This is a figure. Schemes follow the same formatting.</w:t>
      </w:r>
      <w:r>
        <w:rPr>
          <w:rStyle w:val="FPTstylefiguretabletittleChar"/>
          <w:b w:val="0"/>
          <w:bCs w:val="0"/>
        </w:rPr>
        <w:tab/>
        <w:t>12</w:t>
      </w:r>
    </w:p>
    <w:p w14:paraId="41EA273A" w14:textId="77777777" w:rsidR="000C411C" w:rsidRDefault="000C411C" w:rsidP="000C411C">
      <w:pPr>
        <w:pStyle w:val="FPTstylefigtablenumber"/>
        <w:tabs>
          <w:tab w:val="right" w:leader="dot" w:pos="9900"/>
        </w:tabs>
        <w:jc w:val="left"/>
        <w:rPr>
          <w:rStyle w:val="FPTstylefiguretabletittleChar"/>
          <w:b w:val="0"/>
          <w:bCs w:val="0"/>
        </w:rPr>
      </w:pPr>
      <w:r w:rsidRPr="008214EF">
        <w:rPr>
          <w:rStyle w:val="FPTstylefiguretabletittleChar"/>
        </w:rPr>
        <w:t xml:space="preserve">4.2 </w:t>
      </w:r>
      <w:r w:rsidRPr="008214EF">
        <w:rPr>
          <w:rStyle w:val="FPTstylefigtablenumberChar"/>
          <w:b/>
          <w:bCs/>
        </w:rPr>
        <w:t>Figure 2</w:t>
      </w:r>
      <w:r w:rsidRPr="008214EF">
        <w:rPr>
          <w:b w:val="0"/>
          <w:bCs/>
        </w:rPr>
        <w:t>.</w:t>
      </w:r>
      <w:r w:rsidRPr="00F63A9B">
        <w:t xml:space="preserve"> </w:t>
      </w:r>
      <w:r w:rsidRPr="008214EF">
        <w:rPr>
          <w:rStyle w:val="FPTstylefiguretabletittleChar"/>
          <w:b w:val="0"/>
          <w:bCs w:val="0"/>
        </w:rPr>
        <w:t>This is Figure 2</w:t>
      </w:r>
      <w:r>
        <w:rPr>
          <w:rStyle w:val="FPTstylefiguretabletittleChar"/>
          <w:b w:val="0"/>
          <w:bCs w:val="0"/>
        </w:rPr>
        <w:tab/>
        <w:t>13</w:t>
      </w:r>
    </w:p>
    <w:p w14:paraId="4EEFC232" w14:textId="77777777" w:rsidR="000C411C" w:rsidRDefault="000C411C" w:rsidP="000C411C">
      <w:pPr>
        <w:spacing w:line="240" w:lineRule="auto"/>
        <w:jc w:val="left"/>
        <w:rPr>
          <w:rStyle w:val="FPTstylefiguretabletittleChar"/>
          <w:rFonts w:eastAsia="SimSun"/>
          <w:bCs w:val="0"/>
          <w:noProof w:val="0"/>
        </w:rPr>
      </w:pPr>
      <w:r>
        <w:rPr>
          <w:rStyle w:val="FPTstylefiguretabletittleChar"/>
          <w:rFonts w:eastAsia="SimSun"/>
          <w:b/>
          <w:bCs w:val="0"/>
        </w:rPr>
        <w:br w:type="page"/>
      </w:r>
    </w:p>
    <w:p w14:paraId="5EF9E81B" w14:textId="77777777" w:rsidR="000C411C" w:rsidRDefault="000C411C" w:rsidP="000C411C">
      <w:pPr>
        <w:spacing w:line="480" w:lineRule="auto"/>
        <w:rPr>
          <w:bCs/>
          <w:snapToGrid w:val="0"/>
          <w:sz w:val="40"/>
          <w:szCs w:val="40"/>
        </w:rPr>
      </w:pPr>
      <w:r w:rsidRPr="00A333D9">
        <w:rPr>
          <w:bCs/>
          <w:snapToGrid w:val="0"/>
          <w:sz w:val="40"/>
          <w:szCs w:val="40"/>
        </w:rPr>
        <w:lastRenderedPageBreak/>
        <w:t xml:space="preserve">List of </w:t>
      </w:r>
      <w:r>
        <w:rPr>
          <w:bCs/>
          <w:snapToGrid w:val="0"/>
          <w:sz w:val="40"/>
          <w:szCs w:val="40"/>
        </w:rPr>
        <w:t>Tables</w:t>
      </w:r>
    </w:p>
    <w:p w14:paraId="344A3BE3" w14:textId="77777777" w:rsidR="000C411C" w:rsidRDefault="000C411C" w:rsidP="000C411C">
      <w:pPr>
        <w:pStyle w:val="FPTStylenote"/>
      </w:pPr>
      <w:r>
        <w:t>(</w:t>
      </w:r>
      <w:r w:rsidRPr="0053690C">
        <w:t>Th</w:t>
      </w:r>
      <w:r>
        <w:t>is section is used to list the name of the Table of the thesis as described below)</w:t>
      </w:r>
    </w:p>
    <w:p w14:paraId="1EE83268" w14:textId="77777777" w:rsidR="000C411C" w:rsidRDefault="000C411C" w:rsidP="000C411C">
      <w:pPr>
        <w:pStyle w:val="FPTstylefigtablenumber"/>
        <w:tabs>
          <w:tab w:val="right" w:leader="dot" w:pos="9900"/>
        </w:tabs>
        <w:jc w:val="left"/>
        <w:rPr>
          <w:rStyle w:val="FPTstylefiguretabletittleChar"/>
          <w:b w:val="0"/>
          <w:bCs w:val="0"/>
        </w:rPr>
      </w:pPr>
      <w:r>
        <w:t>4.2</w:t>
      </w:r>
      <w:r w:rsidRPr="00AC2F99">
        <w:t xml:space="preserve"> </w:t>
      </w:r>
      <w:r>
        <w:rPr>
          <w:rStyle w:val="FPTstylefiguretabletittleChar"/>
        </w:rPr>
        <w:t>Table</w:t>
      </w:r>
      <w:r w:rsidRPr="00FA06BF">
        <w:t xml:space="preserve"> 1. </w:t>
      </w:r>
      <w:r w:rsidRPr="00A333D9">
        <w:rPr>
          <w:rStyle w:val="FPTstylefiguretabletittleChar"/>
          <w:b w:val="0"/>
          <w:bCs w:val="0"/>
        </w:rPr>
        <w:t xml:space="preserve">This is a </w:t>
      </w:r>
      <w:r>
        <w:rPr>
          <w:rStyle w:val="FPTstylefiguretabletittleChar"/>
          <w:b w:val="0"/>
          <w:bCs w:val="0"/>
        </w:rPr>
        <w:t>table</w:t>
      </w:r>
      <w:r w:rsidRPr="00A333D9">
        <w:rPr>
          <w:rStyle w:val="FPTstylefiguretabletittleChar"/>
          <w:b w:val="0"/>
          <w:bCs w:val="0"/>
        </w:rPr>
        <w:t>...</w:t>
      </w:r>
      <w:r>
        <w:rPr>
          <w:rStyle w:val="FPTstylefiguretabletittleChar"/>
          <w:b w:val="0"/>
          <w:bCs w:val="0"/>
        </w:rPr>
        <w:tab/>
        <w:t>13</w:t>
      </w:r>
    </w:p>
    <w:p w14:paraId="4CE2896F" w14:textId="77777777" w:rsidR="000C411C" w:rsidRDefault="000C411C" w:rsidP="000C411C">
      <w:pPr>
        <w:pStyle w:val="FPTstylefigtablenumber"/>
        <w:tabs>
          <w:tab w:val="right" w:leader="dot" w:pos="9900"/>
        </w:tabs>
        <w:jc w:val="left"/>
        <w:rPr>
          <w:rStyle w:val="FPTstylefiguretabletittleChar"/>
          <w:b w:val="0"/>
          <w:bCs w:val="0"/>
        </w:rPr>
      </w:pPr>
      <w:r w:rsidRPr="008214EF">
        <w:rPr>
          <w:rStyle w:val="FPTstylefiguretabletittleChar"/>
        </w:rPr>
        <w:t xml:space="preserve">4.2 </w:t>
      </w:r>
      <w:r>
        <w:rPr>
          <w:rStyle w:val="FPTstylefiguretabletittleChar"/>
        </w:rPr>
        <w:t>Table</w:t>
      </w:r>
      <w:r w:rsidRPr="00FA06BF">
        <w:t xml:space="preserve"> </w:t>
      </w:r>
      <w:r w:rsidRPr="008214EF">
        <w:rPr>
          <w:rStyle w:val="FPTstylefigtablenumberChar"/>
          <w:b/>
          <w:bCs/>
        </w:rPr>
        <w:t>2</w:t>
      </w:r>
      <w:r w:rsidRPr="008214EF">
        <w:rPr>
          <w:b w:val="0"/>
          <w:bCs/>
        </w:rPr>
        <w:t>.</w:t>
      </w:r>
      <w:r w:rsidRPr="00F63A9B">
        <w:t xml:space="preserve"> </w:t>
      </w:r>
      <w:r w:rsidRPr="008214EF">
        <w:rPr>
          <w:rStyle w:val="FPTstylefiguretabletittleChar"/>
          <w:b w:val="0"/>
          <w:bCs w:val="0"/>
        </w:rPr>
        <w:t xml:space="preserve">This is </w:t>
      </w:r>
      <w:r>
        <w:rPr>
          <w:rStyle w:val="FPTstylefiguretabletittleChar"/>
          <w:b w:val="0"/>
          <w:bCs w:val="0"/>
        </w:rPr>
        <w:t>Table</w:t>
      </w:r>
      <w:r w:rsidRPr="008214EF">
        <w:rPr>
          <w:rStyle w:val="FPTstylefiguretabletittleChar"/>
          <w:b w:val="0"/>
          <w:bCs w:val="0"/>
        </w:rPr>
        <w:t xml:space="preserve"> 2</w:t>
      </w:r>
      <w:r>
        <w:rPr>
          <w:rStyle w:val="FPTstylefiguretabletittleChar"/>
          <w:b w:val="0"/>
          <w:bCs w:val="0"/>
        </w:rPr>
        <w:tab/>
        <w:t>14</w:t>
      </w:r>
    </w:p>
    <w:p w14:paraId="29BF565F" w14:textId="77777777" w:rsidR="000C411C" w:rsidRDefault="000C411C" w:rsidP="000C411C">
      <w:pPr>
        <w:pStyle w:val="MDPI41tablecaption"/>
        <w:tabs>
          <w:tab w:val="right" w:leader="dot" w:pos="9900"/>
        </w:tabs>
        <w:ind w:left="0"/>
        <w:rPr>
          <w:sz w:val="24"/>
        </w:rPr>
      </w:pPr>
      <w:proofErr w:type="gramStart"/>
      <w:r>
        <w:rPr>
          <w:rStyle w:val="FPTstylefiguretabletittleChar"/>
          <w:b/>
          <w:bCs w:val="0"/>
        </w:rPr>
        <w:t xml:space="preserve">Appendix </w:t>
      </w:r>
      <w:r w:rsidRPr="005C2654">
        <w:rPr>
          <w:rStyle w:val="FPTstylefigtablenumberChar"/>
        </w:rPr>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r>
        <w:rPr>
          <w:sz w:val="24"/>
        </w:rPr>
        <w:tab/>
        <w:t>19</w:t>
      </w:r>
    </w:p>
    <w:p w14:paraId="2C613555" w14:textId="77777777" w:rsidR="000C411C" w:rsidRDefault="000C411C" w:rsidP="000C411C">
      <w:pPr>
        <w:pStyle w:val="MDPI41tablecaption"/>
        <w:tabs>
          <w:tab w:val="right" w:leader="dot" w:pos="9900"/>
        </w:tabs>
        <w:ind w:left="0"/>
        <w:rPr>
          <w:sz w:val="24"/>
        </w:rPr>
      </w:pPr>
      <w:proofErr w:type="gramStart"/>
      <w:r>
        <w:rPr>
          <w:rStyle w:val="FPTstylefiguretabletittleChar"/>
          <w:b/>
          <w:bCs w:val="0"/>
        </w:rPr>
        <w:t xml:space="preserve">Appendix </w:t>
      </w:r>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codes and data</w:t>
      </w:r>
      <w:r>
        <w:rPr>
          <w:sz w:val="24"/>
        </w:rPr>
        <w:tab/>
        <w:t>20</w:t>
      </w:r>
    </w:p>
    <w:p w14:paraId="2DC1DEF0" w14:textId="77777777" w:rsidR="00BB7040" w:rsidRDefault="00BB7040" w:rsidP="00BB7040">
      <w:pPr>
        <w:pStyle w:val="MDPI41tablecaption"/>
        <w:tabs>
          <w:tab w:val="right" w:leader="dot" w:pos="9900"/>
        </w:tabs>
        <w:ind w:left="0"/>
        <w:rPr>
          <w:sz w:val="24"/>
        </w:rPr>
      </w:pPr>
    </w:p>
    <w:p w14:paraId="373A9343" w14:textId="0F363067" w:rsidR="008214EF" w:rsidRDefault="008214EF" w:rsidP="008214EF">
      <w:pPr>
        <w:pStyle w:val="FPTstylefigtablenumber"/>
        <w:tabs>
          <w:tab w:val="right" w:leader="dot" w:pos="9900"/>
        </w:tabs>
        <w:jc w:val="left"/>
        <w:rPr>
          <w:rStyle w:val="FPTstylefiguretabletittleChar"/>
          <w:b w:val="0"/>
          <w:bCs w:val="0"/>
        </w:rPr>
      </w:pPr>
    </w:p>
    <w:p w14:paraId="48442C6C" w14:textId="77777777" w:rsidR="008214EF" w:rsidRDefault="008214EF" w:rsidP="00A333D9">
      <w:pPr>
        <w:pStyle w:val="FPTstylefigtablenumber"/>
        <w:tabs>
          <w:tab w:val="right" w:leader="dot" w:pos="9900"/>
        </w:tabs>
        <w:jc w:val="left"/>
        <w:rPr>
          <w:rStyle w:val="FPTstylefiguretabletittleChar"/>
          <w:b w:val="0"/>
          <w:bCs w:val="0"/>
        </w:rPr>
      </w:pPr>
    </w:p>
    <w:p w14:paraId="0605D7D7" w14:textId="77777777" w:rsidR="008214EF" w:rsidRDefault="008214EF" w:rsidP="00A333D9">
      <w:pPr>
        <w:pStyle w:val="FPTstylefigtablenumber"/>
        <w:tabs>
          <w:tab w:val="right" w:leader="dot" w:pos="9900"/>
        </w:tabs>
        <w:jc w:val="left"/>
        <w:rPr>
          <w:rStyle w:val="FPTstylefiguretabletittleChar"/>
          <w:b w:val="0"/>
          <w:bCs w:val="0"/>
        </w:rPr>
      </w:pPr>
    </w:p>
    <w:p w14:paraId="438E39E5" w14:textId="77777777" w:rsidR="00A333D9" w:rsidRPr="00FA06BF" w:rsidRDefault="00A333D9" w:rsidP="00A333D9">
      <w:pPr>
        <w:pStyle w:val="FPTstylefigtablenumber"/>
        <w:tabs>
          <w:tab w:val="right" w:leader="dot" w:pos="9900"/>
        </w:tabs>
        <w:jc w:val="left"/>
        <w:rPr>
          <w:rStyle w:val="FPTstylefiguretabletittleChar"/>
          <w:b w:val="0"/>
          <w:bCs w:val="0"/>
        </w:rPr>
      </w:pPr>
    </w:p>
    <w:p w14:paraId="5CE43AF3" w14:textId="617B1291" w:rsidR="00A333D9" w:rsidRPr="00AC2F99" w:rsidRDefault="00A333D9" w:rsidP="00A333D9">
      <w:pPr>
        <w:pStyle w:val="FPTstylesubsection"/>
        <w:tabs>
          <w:tab w:val="left" w:pos="720"/>
          <w:tab w:val="left" w:pos="1440"/>
          <w:tab w:val="right" w:leader="dot" w:pos="9900"/>
        </w:tabs>
        <w:spacing w:before="240"/>
        <w:rPr>
          <w:rFonts w:eastAsia="SimSun"/>
          <w:i w:val="0"/>
          <w:snapToGrid/>
          <w:szCs w:val="24"/>
        </w:rPr>
      </w:pPr>
    </w:p>
    <w:p w14:paraId="4A038958" w14:textId="77777777" w:rsidR="00A333D9" w:rsidRPr="00A333D9" w:rsidRDefault="00A333D9" w:rsidP="00A333D9">
      <w:pPr>
        <w:spacing w:line="480" w:lineRule="auto"/>
        <w:rPr>
          <w:b/>
          <w:snapToGrid w:val="0"/>
          <w:sz w:val="40"/>
          <w:szCs w:val="40"/>
        </w:rPr>
      </w:pPr>
    </w:p>
    <w:p w14:paraId="1BE454BD" w14:textId="77777777" w:rsidR="00EC424D" w:rsidRDefault="00070250" w:rsidP="00A13D96">
      <w:pPr>
        <w:pStyle w:val="FPTStylenote"/>
        <w:ind w:left="0" w:firstLine="0"/>
      </w:pPr>
      <w:r w:rsidRPr="00A13D96">
        <w:t xml:space="preserve"> </w:t>
      </w:r>
    </w:p>
    <w:p w14:paraId="4BD97B41" w14:textId="77777777" w:rsidR="00A13D96" w:rsidRPr="00070250" w:rsidRDefault="00A13D96" w:rsidP="00070250">
      <w:pPr>
        <w:tabs>
          <w:tab w:val="left" w:pos="720"/>
          <w:tab w:val="right" w:leader="dot" w:pos="9900"/>
        </w:tabs>
        <w:spacing w:line="480" w:lineRule="auto"/>
        <w:rPr>
          <w:b/>
          <w:bCs/>
        </w:rPr>
      </w:pPr>
    </w:p>
    <w:p w14:paraId="27E48232" w14:textId="77777777" w:rsidR="00BB7040" w:rsidRDefault="00BB7040">
      <w:pPr>
        <w:spacing w:line="240" w:lineRule="auto"/>
        <w:jc w:val="left"/>
        <w:rPr>
          <w:b/>
          <w:snapToGrid w:val="0"/>
          <w:sz w:val="40"/>
          <w:szCs w:val="40"/>
        </w:rPr>
      </w:pPr>
      <w:r>
        <w:rPr>
          <w:b/>
          <w:snapToGrid w:val="0"/>
          <w:sz w:val="40"/>
          <w:szCs w:val="40"/>
        </w:rPr>
        <w:br w:type="page"/>
      </w:r>
    </w:p>
    <w:p w14:paraId="5264D42A" w14:textId="628F20A7" w:rsidR="00F83084" w:rsidRDefault="006D7E70" w:rsidP="00F83084">
      <w:pPr>
        <w:pStyle w:val="ListParagraph"/>
        <w:numPr>
          <w:ilvl w:val="0"/>
          <w:numId w:val="24"/>
        </w:numPr>
        <w:spacing w:line="480" w:lineRule="auto"/>
        <w:jc w:val="center"/>
        <w:rPr>
          <w:b/>
          <w:snapToGrid w:val="0"/>
          <w:sz w:val="40"/>
          <w:szCs w:val="40"/>
        </w:rPr>
      </w:pPr>
      <w:r w:rsidRPr="00F83084">
        <w:rPr>
          <w:b/>
          <w:snapToGrid w:val="0"/>
          <w:sz w:val="40"/>
          <w:szCs w:val="40"/>
        </w:rPr>
        <w:lastRenderedPageBreak/>
        <w:t>HOW TO USE THIS TEMPLATE</w:t>
      </w:r>
    </w:p>
    <w:p w14:paraId="09D13FF7" w14:textId="7E744F4C" w:rsidR="00E93210" w:rsidRPr="0053690C" w:rsidRDefault="00E93210" w:rsidP="00B5701D">
      <w:pPr>
        <w:pStyle w:val="FPTStyleparagraph"/>
        <w:rPr>
          <w:b/>
          <w:sz w:val="40"/>
          <w:szCs w:val="40"/>
        </w:rPr>
      </w:pPr>
      <w:r w:rsidRPr="0053690C">
        <w:t xml:space="preserve">The template details the sections that can be used in a </w:t>
      </w:r>
      <w:r w:rsidR="006D7E70" w:rsidRPr="0053690C">
        <w:t xml:space="preserve">preparing a </w:t>
      </w:r>
      <w:r w:rsidR="00EC424D" w:rsidRPr="0053690C">
        <w:t xml:space="preserve">final </w:t>
      </w:r>
      <w:r w:rsidR="006D7E70" w:rsidRPr="0053690C">
        <w:t>capstone project do</w:t>
      </w:r>
      <w:r w:rsidR="006D7E70" w:rsidRPr="0053690C">
        <w:t>c</w:t>
      </w:r>
      <w:r w:rsidR="006D7E70" w:rsidRPr="0053690C">
        <w:t>ument</w:t>
      </w:r>
      <w:r w:rsidRPr="0053690C">
        <w:t>. Note that each section has a corresponding style</w:t>
      </w:r>
      <w:r w:rsidR="004846E4" w:rsidRPr="0053690C">
        <w:t xml:space="preserve">. Sections that are not mandatory are listed as such. </w:t>
      </w:r>
      <w:r w:rsidRPr="0053690C">
        <w:t xml:space="preserve">Remove this </w:t>
      </w:r>
      <w:r w:rsidR="006D7E70" w:rsidRPr="0053690C">
        <w:t>section</w:t>
      </w:r>
      <w:r w:rsidRPr="0053690C">
        <w:t xml:space="preserve"> and start section numbering with </w:t>
      </w:r>
      <w:r w:rsidR="006D7E70" w:rsidRPr="0053690C">
        <w:t>1</w:t>
      </w:r>
      <w:r w:rsidRPr="0053690C">
        <w:t xml:space="preserve">. </w:t>
      </w:r>
      <w:r w:rsidR="008D0C33" w:rsidRPr="000C411C">
        <w:rPr>
          <w:b/>
          <w:color w:val="FF0000"/>
          <w:highlight w:val="yellow"/>
        </w:rPr>
        <w:t xml:space="preserve">In general, the final capstone project documents are </w:t>
      </w:r>
      <w:r w:rsidR="005F625A" w:rsidRPr="000C411C">
        <w:rPr>
          <w:b/>
          <w:color w:val="FF0000"/>
          <w:highlight w:val="yellow"/>
        </w:rPr>
        <w:t>4</w:t>
      </w:r>
      <w:r w:rsidR="008D0C33" w:rsidRPr="000C411C">
        <w:rPr>
          <w:b/>
          <w:color w:val="FF0000"/>
          <w:highlight w:val="yellow"/>
        </w:rPr>
        <w:t>0-</w:t>
      </w:r>
      <w:r w:rsidR="005F625A" w:rsidRPr="000C411C">
        <w:rPr>
          <w:b/>
          <w:color w:val="FF0000"/>
          <w:highlight w:val="yellow"/>
        </w:rPr>
        <w:t>9</w:t>
      </w:r>
      <w:r w:rsidR="008D0C33" w:rsidRPr="000C411C">
        <w:rPr>
          <w:b/>
          <w:color w:val="FF0000"/>
          <w:highlight w:val="yellow"/>
        </w:rPr>
        <w:t>0 pages</w:t>
      </w:r>
      <w:r w:rsidR="00AE13A0" w:rsidRPr="0053690C">
        <w:rPr>
          <w:color w:val="FF0000"/>
        </w:rPr>
        <w:t xml:space="preserve">. </w:t>
      </w:r>
    </w:p>
    <w:p w14:paraId="70794420" w14:textId="77777777" w:rsidR="006D7E70" w:rsidRPr="00AC2F99" w:rsidRDefault="006D7E70" w:rsidP="00AC2F99">
      <w:pPr>
        <w:spacing w:line="360" w:lineRule="auto"/>
        <w:jc w:val="left"/>
        <w:rPr>
          <w:rFonts w:eastAsia="Times New Roman"/>
          <w:b/>
          <w:noProof w:val="0"/>
          <w:snapToGrid w:val="0"/>
          <w:sz w:val="24"/>
          <w:szCs w:val="24"/>
          <w:lang w:bidi="en-US"/>
        </w:rPr>
      </w:pPr>
      <w:r w:rsidRPr="00AC2F99">
        <w:rPr>
          <w:sz w:val="24"/>
          <w:szCs w:val="24"/>
        </w:rPr>
        <w:br w:type="page"/>
      </w:r>
    </w:p>
    <w:p w14:paraId="3B8F90C4" w14:textId="4858974D" w:rsidR="00E93210" w:rsidRPr="006D7E70" w:rsidRDefault="006D7E70" w:rsidP="00B5701D">
      <w:pPr>
        <w:pStyle w:val="FPTStyletittle"/>
        <w:numPr>
          <w:ilvl w:val="0"/>
          <w:numId w:val="24"/>
        </w:numPr>
        <w:rPr>
          <w:snapToGrid/>
          <w:lang w:eastAsia="zh-CN"/>
        </w:rPr>
      </w:pPr>
      <w:r w:rsidRPr="006D7E70">
        <w:lastRenderedPageBreak/>
        <w:t>INTRODUCTION</w:t>
      </w:r>
    </w:p>
    <w:p w14:paraId="0AFE5751" w14:textId="4D4BAF8C" w:rsidR="008D0C33" w:rsidRPr="00F83084" w:rsidRDefault="00E93210" w:rsidP="00B5701D">
      <w:pPr>
        <w:pStyle w:val="FPTStyleparagraph"/>
      </w:pPr>
      <w:r w:rsidRPr="00F83084">
        <w:t>The introduction should briefly place the study in a broad context and highlight why it is i</w:t>
      </w:r>
      <w:r w:rsidRPr="00F83084">
        <w:t>m</w:t>
      </w:r>
      <w:r w:rsidRPr="00F83084">
        <w:t xml:space="preserve">portant. It should define the purpose of the work and its significance. </w:t>
      </w:r>
      <w:r w:rsidR="004846E4" w:rsidRPr="00F83084">
        <w:t>Please highlight contr</w:t>
      </w:r>
      <w:r w:rsidR="004846E4" w:rsidRPr="00F83084">
        <w:t>o</w:t>
      </w:r>
      <w:r w:rsidR="004846E4" w:rsidRPr="00F83084">
        <w:t xml:space="preserve">versial and diverging hypotheses when necessary. Finally, briefly mention the main aim of the work and highlight the principal conclusions. </w:t>
      </w:r>
      <w:r w:rsidR="00B73584">
        <w:t>This part of the thesis should be 4-5 pages but not less than 3 pages.</w:t>
      </w:r>
    </w:p>
    <w:p w14:paraId="7F17D9F1" w14:textId="77777777" w:rsidR="00F83084" w:rsidRDefault="008D0C33" w:rsidP="008D0C33">
      <w:pPr>
        <w:pStyle w:val="MDPI31text"/>
        <w:ind w:left="0" w:firstLine="0"/>
      </w:pPr>
      <w:r>
        <w:br w:type="page"/>
      </w:r>
    </w:p>
    <w:p w14:paraId="09DCB1D8" w14:textId="5B9F3D0E" w:rsidR="00F83084" w:rsidRPr="006D7E70" w:rsidRDefault="00F83084" w:rsidP="00B5701D">
      <w:pPr>
        <w:pStyle w:val="FPTStyletittle"/>
        <w:rPr>
          <w:snapToGrid/>
        </w:rPr>
      </w:pPr>
      <w:r>
        <w:lastRenderedPageBreak/>
        <w:t>2</w:t>
      </w:r>
      <w:r w:rsidRPr="006D7E70">
        <w:t xml:space="preserve">. </w:t>
      </w:r>
      <w:r>
        <w:t>RELATED WORK</w:t>
      </w:r>
    </w:p>
    <w:p w14:paraId="11912F9F" w14:textId="77777777" w:rsidR="00F83084" w:rsidRDefault="00F83084" w:rsidP="008D0C33">
      <w:pPr>
        <w:pStyle w:val="MDPI31text"/>
        <w:ind w:left="0" w:firstLine="0"/>
      </w:pPr>
    </w:p>
    <w:p w14:paraId="367B34D1" w14:textId="5A804690" w:rsidR="008D0C33" w:rsidRDefault="008D0C33" w:rsidP="00B5701D">
      <w:pPr>
        <w:pStyle w:val="FPTStyleparagraph"/>
      </w:pPr>
      <w:r w:rsidRPr="007F2582">
        <w:t xml:space="preserve">The current state </w:t>
      </w:r>
      <w:r>
        <w:t>of the research field should be carefully reviewed and key publications cited</w:t>
      </w:r>
      <w:r w:rsidR="00F83084">
        <w:t xml:space="preserve"> (at least 10 ref.)</w:t>
      </w:r>
      <w:r>
        <w:t>.</w:t>
      </w:r>
      <w:r w:rsidRPr="008D0C33">
        <w:t xml:space="preserve"> </w:t>
      </w:r>
      <w:r>
        <w:t>As far as possible, please keep the introduction comprehensible to scientists outside your particular field of research. References should be numbered in order of appea</w:t>
      </w:r>
      <w:r>
        <w:t>r</w:t>
      </w:r>
      <w:r>
        <w:t xml:space="preserve">ance and indicated by a numeral or numerals in square brackets—e.g., </w:t>
      </w:r>
      <w:r w:rsidRPr="007F2582">
        <w:t>[1] or [2,3], or [4–6]. See the end of the document for further details on references.</w:t>
      </w:r>
      <w:r w:rsidR="00B73584" w:rsidRPr="00B73584">
        <w:t xml:space="preserve"> </w:t>
      </w:r>
      <w:r w:rsidR="00B73584">
        <w:t>This part of the thesis should be 3-4 pages but not less than 2 pages</w:t>
      </w:r>
    </w:p>
    <w:p w14:paraId="0BAA3363" w14:textId="2FA60128" w:rsidR="008D0C33" w:rsidRDefault="008D0C33">
      <w:pPr>
        <w:spacing w:line="240" w:lineRule="auto"/>
        <w:jc w:val="left"/>
        <w:rPr>
          <w:rFonts w:eastAsia="Times New Roman"/>
          <w:noProof w:val="0"/>
          <w:snapToGrid w:val="0"/>
          <w:szCs w:val="22"/>
          <w:lang w:eastAsia="de-DE" w:bidi="en-US"/>
        </w:rPr>
      </w:pPr>
    </w:p>
    <w:p w14:paraId="4280D8F3" w14:textId="77777777" w:rsidR="008D0C33" w:rsidRDefault="008D0C33" w:rsidP="00747ABF">
      <w:pPr>
        <w:pStyle w:val="MDPI31text"/>
        <w:ind w:left="0" w:firstLine="0"/>
      </w:pPr>
    </w:p>
    <w:p w14:paraId="5EFBD68D" w14:textId="77777777" w:rsidR="0050048E" w:rsidRDefault="0050048E">
      <w:pPr>
        <w:spacing w:line="240" w:lineRule="auto"/>
        <w:jc w:val="left"/>
        <w:rPr>
          <w:rFonts w:eastAsia="Times New Roman"/>
          <w:b/>
          <w:noProof w:val="0"/>
          <w:snapToGrid w:val="0"/>
          <w:szCs w:val="22"/>
          <w:lang w:bidi="en-US"/>
        </w:rPr>
      </w:pPr>
      <w:r>
        <w:br w:type="page"/>
      </w:r>
    </w:p>
    <w:p w14:paraId="762C57A1" w14:textId="77777777" w:rsidR="000C411C" w:rsidRDefault="000C411C" w:rsidP="000C411C">
      <w:pPr>
        <w:pStyle w:val="FPTStyletittle"/>
      </w:pPr>
      <w:r>
        <w:rPr>
          <w:lang w:eastAsia="zh-CN"/>
        </w:rPr>
        <w:lastRenderedPageBreak/>
        <w:t>3</w:t>
      </w:r>
      <w:r w:rsidRPr="00FA04F1">
        <w:rPr>
          <w:lang w:eastAsia="zh-CN"/>
        </w:rPr>
        <w:t xml:space="preserve">. </w:t>
      </w:r>
      <w:r>
        <w:t>PROJECT MANAGEMENT PLAN</w:t>
      </w:r>
    </w:p>
    <w:p w14:paraId="1E2ABCD1" w14:textId="77777777" w:rsidR="000C411C" w:rsidRPr="0050048E" w:rsidRDefault="000C411C" w:rsidP="000C411C">
      <w:pPr>
        <w:pStyle w:val="FPTStyleparagraph"/>
      </w:pPr>
      <w:r w:rsidRPr="007748F8">
        <w:t>[Provide the overall project objective description and then the specific target metrics of your project in term of quality, time, and cost (allocated effort distribution for project activities]</w:t>
      </w:r>
    </w:p>
    <w:p w14:paraId="689A6508" w14:textId="77777777" w:rsidR="000C411C" w:rsidRDefault="000C411C" w:rsidP="000C411C">
      <w:pPr>
        <w:pStyle w:val="MDPI41tablecaption"/>
        <w:ind w:left="0"/>
        <w:rPr>
          <w:sz w:val="24"/>
        </w:rPr>
      </w:pPr>
      <w:proofErr w:type="gramStart"/>
      <w:r w:rsidRPr="005C2654">
        <w:rPr>
          <w:rStyle w:val="FPTstylefigtablenumberChar"/>
        </w:rPr>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p>
    <w:tbl>
      <w:tblPr>
        <w:tblW w:w="10170"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gridCol w:w="1453"/>
        <w:gridCol w:w="1453"/>
        <w:gridCol w:w="1453"/>
        <w:gridCol w:w="1453"/>
      </w:tblGrid>
      <w:tr w:rsidR="000C411C" w:rsidRPr="00EF08AF" w14:paraId="7F82B28A" w14:textId="77777777" w:rsidTr="00EE0C49">
        <w:trPr>
          <w:jc w:val="center"/>
        </w:trPr>
        <w:tc>
          <w:tcPr>
            <w:tcW w:w="1452" w:type="dxa"/>
            <w:tcBorders>
              <w:bottom w:val="single" w:sz="4" w:space="0" w:color="auto"/>
            </w:tcBorders>
            <w:shd w:val="clear" w:color="auto" w:fill="auto"/>
            <w:vAlign w:val="center"/>
          </w:tcPr>
          <w:p w14:paraId="0622CC36" w14:textId="77777777" w:rsidR="000C411C" w:rsidRPr="007F7C8C" w:rsidRDefault="000C411C" w:rsidP="00EE0C49">
            <w:pPr>
              <w:pStyle w:val="FPTstylefigtablenumber"/>
            </w:pPr>
            <w:r>
              <w:t>Task name</w:t>
            </w:r>
          </w:p>
        </w:tc>
        <w:tc>
          <w:tcPr>
            <w:tcW w:w="1453" w:type="dxa"/>
            <w:tcBorders>
              <w:bottom w:val="single" w:sz="4" w:space="0" w:color="auto"/>
            </w:tcBorders>
          </w:tcPr>
          <w:p w14:paraId="0000E11A" w14:textId="77777777" w:rsidR="000C411C" w:rsidRPr="00DE5678" w:rsidRDefault="000C411C" w:rsidP="00EE0C49">
            <w:pPr>
              <w:pStyle w:val="FPTstylefigtablenumber"/>
            </w:pPr>
            <w:r>
              <w:t>Priority</w:t>
            </w:r>
          </w:p>
        </w:tc>
        <w:tc>
          <w:tcPr>
            <w:tcW w:w="1453" w:type="dxa"/>
            <w:tcBorders>
              <w:bottom w:val="single" w:sz="4" w:space="0" w:color="auto"/>
            </w:tcBorders>
          </w:tcPr>
          <w:p w14:paraId="3CC85FBD" w14:textId="77777777" w:rsidR="000C411C" w:rsidRPr="00DE5678" w:rsidRDefault="000C411C" w:rsidP="00EE0C49">
            <w:pPr>
              <w:pStyle w:val="FPTstylefigtablenumber"/>
            </w:pPr>
            <w:r>
              <w:t>Owner</w:t>
            </w:r>
          </w:p>
        </w:tc>
        <w:tc>
          <w:tcPr>
            <w:tcW w:w="1453" w:type="dxa"/>
            <w:tcBorders>
              <w:bottom w:val="single" w:sz="4" w:space="0" w:color="auto"/>
            </w:tcBorders>
          </w:tcPr>
          <w:p w14:paraId="6E0D9F77" w14:textId="77777777" w:rsidR="000C411C" w:rsidRPr="00DE5678" w:rsidRDefault="000C411C" w:rsidP="00EE0C49">
            <w:pPr>
              <w:pStyle w:val="FPTstylefigtablenumber"/>
            </w:pPr>
            <w:r>
              <w:t>Start date</w:t>
            </w:r>
          </w:p>
        </w:tc>
        <w:tc>
          <w:tcPr>
            <w:tcW w:w="1453" w:type="dxa"/>
            <w:tcBorders>
              <w:bottom w:val="single" w:sz="4" w:space="0" w:color="auto"/>
            </w:tcBorders>
          </w:tcPr>
          <w:p w14:paraId="1BAB7CA3" w14:textId="77777777" w:rsidR="000C411C" w:rsidRPr="00DE5678" w:rsidRDefault="000C411C" w:rsidP="00EE0C49">
            <w:pPr>
              <w:pStyle w:val="FPTstylefigtablenumber"/>
            </w:pPr>
            <w:r>
              <w:t>End date</w:t>
            </w:r>
          </w:p>
        </w:tc>
        <w:tc>
          <w:tcPr>
            <w:tcW w:w="1453" w:type="dxa"/>
            <w:tcBorders>
              <w:bottom w:val="single" w:sz="4" w:space="0" w:color="auto"/>
            </w:tcBorders>
            <w:shd w:val="clear" w:color="auto" w:fill="auto"/>
            <w:vAlign w:val="center"/>
          </w:tcPr>
          <w:p w14:paraId="1CD93BFA" w14:textId="77777777" w:rsidR="000C411C" w:rsidRPr="00DE5678" w:rsidRDefault="000C411C" w:rsidP="00EE0C49">
            <w:pPr>
              <w:pStyle w:val="FPTstylefigtablenumber"/>
            </w:pPr>
            <w:r>
              <w:t>Status</w:t>
            </w:r>
          </w:p>
        </w:tc>
        <w:tc>
          <w:tcPr>
            <w:tcW w:w="1453" w:type="dxa"/>
            <w:tcBorders>
              <w:bottom w:val="single" w:sz="4" w:space="0" w:color="auto"/>
            </w:tcBorders>
            <w:shd w:val="clear" w:color="auto" w:fill="auto"/>
            <w:vAlign w:val="center"/>
          </w:tcPr>
          <w:p w14:paraId="54DEB997" w14:textId="77777777" w:rsidR="000C411C" w:rsidRPr="00DE5678" w:rsidRDefault="000C411C" w:rsidP="00EE0C49">
            <w:pPr>
              <w:pStyle w:val="FPTstylefigtablenumber"/>
            </w:pPr>
            <w:r>
              <w:t>Issues</w:t>
            </w:r>
          </w:p>
        </w:tc>
      </w:tr>
      <w:tr w:rsidR="000C411C" w:rsidRPr="00EF08AF" w14:paraId="24258FB0" w14:textId="77777777" w:rsidTr="00EE0C49">
        <w:trPr>
          <w:jc w:val="center"/>
        </w:trPr>
        <w:tc>
          <w:tcPr>
            <w:tcW w:w="1452" w:type="dxa"/>
            <w:shd w:val="clear" w:color="auto" w:fill="auto"/>
            <w:vAlign w:val="center"/>
          </w:tcPr>
          <w:p w14:paraId="54084C6C" w14:textId="77777777" w:rsidR="000C411C" w:rsidRPr="00F220D4" w:rsidRDefault="000C411C" w:rsidP="00EE0C49">
            <w:pPr>
              <w:pStyle w:val="FPTstylefiguretabletittle"/>
            </w:pPr>
            <w:r>
              <w:t>Find documents</w:t>
            </w:r>
          </w:p>
        </w:tc>
        <w:tc>
          <w:tcPr>
            <w:tcW w:w="1453" w:type="dxa"/>
          </w:tcPr>
          <w:p w14:paraId="5D68A17A" w14:textId="77777777" w:rsidR="000C411C" w:rsidRPr="00F220D4" w:rsidRDefault="000C411C" w:rsidP="00EE0C49">
            <w:pPr>
              <w:pStyle w:val="FPTstylefiguretabletittle"/>
            </w:pPr>
            <w:r>
              <w:t>High</w:t>
            </w:r>
          </w:p>
        </w:tc>
        <w:tc>
          <w:tcPr>
            <w:tcW w:w="1453" w:type="dxa"/>
          </w:tcPr>
          <w:p w14:paraId="1207A1C9" w14:textId="77777777" w:rsidR="000C411C" w:rsidRPr="00F220D4" w:rsidRDefault="000C411C" w:rsidP="00EE0C49">
            <w:pPr>
              <w:pStyle w:val="FPTstylefiguretabletittle"/>
            </w:pPr>
            <w:r>
              <w:t>Student A</w:t>
            </w:r>
          </w:p>
        </w:tc>
        <w:tc>
          <w:tcPr>
            <w:tcW w:w="1453" w:type="dxa"/>
          </w:tcPr>
          <w:p w14:paraId="49D6550A" w14:textId="77777777" w:rsidR="000C411C" w:rsidRPr="00F220D4" w:rsidRDefault="000C411C" w:rsidP="00EE0C49">
            <w:pPr>
              <w:pStyle w:val="FPTstylefiguretabletittle"/>
            </w:pPr>
            <w:r>
              <w:t>…</w:t>
            </w:r>
          </w:p>
        </w:tc>
        <w:tc>
          <w:tcPr>
            <w:tcW w:w="1453" w:type="dxa"/>
          </w:tcPr>
          <w:p w14:paraId="3E89433D" w14:textId="77777777" w:rsidR="000C411C" w:rsidRPr="00F220D4" w:rsidRDefault="000C411C" w:rsidP="00EE0C49">
            <w:pPr>
              <w:pStyle w:val="FPTstylefiguretabletittle"/>
            </w:pPr>
            <w:r>
              <w:t>…</w:t>
            </w:r>
          </w:p>
        </w:tc>
        <w:tc>
          <w:tcPr>
            <w:tcW w:w="1453" w:type="dxa"/>
            <w:shd w:val="clear" w:color="auto" w:fill="auto"/>
            <w:vAlign w:val="center"/>
          </w:tcPr>
          <w:p w14:paraId="32E55680" w14:textId="77777777" w:rsidR="000C411C" w:rsidRPr="00F220D4" w:rsidRDefault="000C411C" w:rsidP="00EE0C49">
            <w:pPr>
              <w:pStyle w:val="FPTstylefiguretabletittle"/>
            </w:pPr>
            <w:r>
              <w:t>In progress</w:t>
            </w:r>
          </w:p>
        </w:tc>
        <w:tc>
          <w:tcPr>
            <w:tcW w:w="1453" w:type="dxa"/>
            <w:shd w:val="clear" w:color="auto" w:fill="auto"/>
            <w:vAlign w:val="center"/>
          </w:tcPr>
          <w:p w14:paraId="23343016" w14:textId="77777777" w:rsidR="000C411C" w:rsidRPr="00F220D4" w:rsidRDefault="000C411C" w:rsidP="00EE0C49">
            <w:pPr>
              <w:pStyle w:val="FPTstylefiguretabletittle"/>
            </w:pPr>
            <w:r>
              <w:t>…</w:t>
            </w:r>
          </w:p>
        </w:tc>
      </w:tr>
      <w:tr w:rsidR="000C411C" w:rsidRPr="00EF08AF" w14:paraId="74651BF5" w14:textId="77777777" w:rsidTr="00EE0C49">
        <w:trPr>
          <w:jc w:val="center"/>
        </w:trPr>
        <w:tc>
          <w:tcPr>
            <w:tcW w:w="1452" w:type="dxa"/>
            <w:shd w:val="clear" w:color="auto" w:fill="auto"/>
            <w:vAlign w:val="center"/>
          </w:tcPr>
          <w:p w14:paraId="500628A8" w14:textId="77777777" w:rsidR="000C411C" w:rsidRPr="00F220D4" w:rsidRDefault="000C411C" w:rsidP="00EE0C49">
            <w:pPr>
              <w:pStyle w:val="FPTstylefiguretabletittle"/>
            </w:pPr>
            <w:r>
              <w:t>Review papers</w:t>
            </w:r>
          </w:p>
        </w:tc>
        <w:tc>
          <w:tcPr>
            <w:tcW w:w="1453" w:type="dxa"/>
          </w:tcPr>
          <w:p w14:paraId="17528715" w14:textId="77777777" w:rsidR="000C411C" w:rsidRPr="00F220D4" w:rsidRDefault="000C411C" w:rsidP="00EE0C49">
            <w:pPr>
              <w:pStyle w:val="FPTstylefiguretabletittle"/>
            </w:pPr>
            <w:r>
              <w:t>High</w:t>
            </w:r>
          </w:p>
        </w:tc>
        <w:tc>
          <w:tcPr>
            <w:tcW w:w="1453" w:type="dxa"/>
          </w:tcPr>
          <w:p w14:paraId="5414E022" w14:textId="77777777" w:rsidR="000C411C" w:rsidRPr="00F220D4" w:rsidRDefault="000C411C" w:rsidP="00EE0C49">
            <w:pPr>
              <w:pStyle w:val="FPTstylefiguretabletittle"/>
            </w:pPr>
            <w:r>
              <w:t>…</w:t>
            </w:r>
          </w:p>
        </w:tc>
        <w:tc>
          <w:tcPr>
            <w:tcW w:w="1453" w:type="dxa"/>
          </w:tcPr>
          <w:p w14:paraId="3FE75856" w14:textId="77777777" w:rsidR="000C411C" w:rsidRPr="00F220D4" w:rsidRDefault="000C411C" w:rsidP="00EE0C49">
            <w:pPr>
              <w:pStyle w:val="FPTstylefiguretabletittle"/>
            </w:pPr>
            <w:r>
              <w:t>…</w:t>
            </w:r>
          </w:p>
        </w:tc>
        <w:tc>
          <w:tcPr>
            <w:tcW w:w="1453" w:type="dxa"/>
          </w:tcPr>
          <w:p w14:paraId="2934A8DF" w14:textId="77777777" w:rsidR="000C411C" w:rsidRPr="00F220D4" w:rsidRDefault="000C411C" w:rsidP="00EE0C49">
            <w:pPr>
              <w:pStyle w:val="FPTstylefiguretabletittle"/>
            </w:pPr>
            <w:r>
              <w:t>…</w:t>
            </w:r>
          </w:p>
        </w:tc>
        <w:tc>
          <w:tcPr>
            <w:tcW w:w="1453" w:type="dxa"/>
            <w:shd w:val="clear" w:color="auto" w:fill="auto"/>
            <w:vAlign w:val="center"/>
          </w:tcPr>
          <w:p w14:paraId="643F2D61" w14:textId="77777777" w:rsidR="000C411C" w:rsidRPr="00F220D4" w:rsidRDefault="000C411C" w:rsidP="00EE0C49">
            <w:pPr>
              <w:pStyle w:val="FPTstylefiguretabletittle"/>
            </w:pPr>
            <w:r>
              <w:t>…</w:t>
            </w:r>
          </w:p>
        </w:tc>
        <w:tc>
          <w:tcPr>
            <w:tcW w:w="1453" w:type="dxa"/>
            <w:shd w:val="clear" w:color="auto" w:fill="auto"/>
            <w:vAlign w:val="center"/>
          </w:tcPr>
          <w:p w14:paraId="66BCCF2F" w14:textId="77777777" w:rsidR="000C411C" w:rsidRPr="00F220D4" w:rsidRDefault="000C411C" w:rsidP="00EE0C49">
            <w:pPr>
              <w:pStyle w:val="FPTstylefiguretabletittle"/>
            </w:pPr>
            <w:r>
              <w:t>…</w:t>
            </w:r>
          </w:p>
        </w:tc>
      </w:tr>
      <w:tr w:rsidR="000C411C" w:rsidRPr="00EF08AF" w14:paraId="3139EAFA" w14:textId="77777777" w:rsidTr="00EE0C49">
        <w:trPr>
          <w:jc w:val="center"/>
        </w:trPr>
        <w:tc>
          <w:tcPr>
            <w:tcW w:w="1452" w:type="dxa"/>
            <w:shd w:val="clear" w:color="auto" w:fill="auto"/>
            <w:vAlign w:val="center"/>
          </w:tcPr>
          <w:p w14:paraId="65EE76B2" w14:textId="77777777" w:rsidR="000C411C" w:rsidRDefault="000C411C" w:rsidP="00EE0C49">
            <w:pPr>
              <w:pStyle w:val="FPTstylefiguretabletittle"/>
            </w:pPr>
            <w:r>
              <w:t xml:space="preserve">Review and analyze public dataset </w:t>
            </w:r>
          </w:p>
        </w:tc>
        <w:tc>
          <w:tcPr>
            <w:tcW w:w="1453" w:type="dxa"/>
          </w:tcPr>
          <w:p w14:paraId="084C6BB3" w14:textId="77777777" w:rsidR="000C411C" w:rsidRDefault="000C411C" w:rsidP="00EE0C49">
            <w:pPr>
              <w:pStyle w:val="FPTstylefiguretabletittle"/>
            </w:pPr>
            <w:r w:rsidRPr="00513354">
              <w:t>High</w:t>
            </w:r>
          </w:p>
        </w:tc>
        <w:tc>
          <w:tcPr>
            <w:tcW w:w="1453" w:type="dxa"/>
          </w:tcPr>
          <w:p w14:paraId="76CC6E1E" w14:textId="77777777" w:rsidR="000C411C" w:rsidRDefault="000C411C" w:rsidP="00EE0C49">
            <w:pPr>
              <w:pStyle w:val="FPTstylefiguretabletittle"/>
            </w:pPr>
            <w:r w:rsidRPr="00513354">
              <w:t>…</w:t>
            </w:r>
          </w:p>
          <w:p w14:paraId="1BA968AA" w14:textId="77777777" w:rsidR="000C411C" w:rsidRPr="00C332BE" w:rsidRDefault="000C411C" w:rsidP="00EE0C49">
            <w:pPr>
              <w:jc w:val="center"/>
              <w:rPr>
                <w:lang w:eastAsia="de-DE" w:bidi="en-US"/>
              </w:rPr>
            </w:pPr>
          </w:p>
        </w:tc>
        <w:tc>
          <w:tcPr>
            <w:tcW w:w="1453" w:type="dxa"/>
          </w:tcPr>
          <w:p w14:paraId="4D210DA9" w14:textId="77777777" w:rsidR="000C411C" w:rsidRDefault="000C411C" w:rsidP="00EE0C49">
            <w:pPr>
              <w:pStyle w:val="FPTstylefiguretabletittle"/>
            </w:pPr>
            <w:r w:rsidRPr="00513354">
              <w:t>…</w:t>
            </w:r>
          </w:p>
        </w:tc>
        <w:tc>
          <w:tcPr>
            <w:tcW w:w="1453" w:type="dxa"/>
          </w:tcPr>
          <w:p w14:paraId="0815E650" w14:textId="77777777" w:rsidR="000C411C" w:rsidRDefault="000C411C" w:rsidP="00EE0C49">
            <w:pPr>
              <w:pStyle w:val="FPTstylefiguretabletittle"/>
            </w:pPr>
            <w:r w:rsidRPr="00513354">
              <w:t>…</w:t>
            </w:r>
          </w:p>
        </w:tc>
        <w:tc>
          <w:tcPr>
            <w:tcW w:w="1453" w:type="dxa"/>
            <w:shd w:val="clear" w:color="auto" w:fill="auto"/>
          </w:tcPr>
          <w:p w14:paraId="4B313D57" w14:textId="77777777" w:rsidR="000C411C" w:rsidRDefault="000C411C" w:rsidP="00EE0C49">
            <w:pPr>
              <w:pStyle w:val="FPTstylefiguretabletittle"/>
            </w:pPr>
            <w:r w:rsidRPr="00513354">
              <w:t>…</w:t>
            </w:r>
          </w:p>
        </w:tc>
        <w:tc>
          <w:tcPr>
            <w:tcW w:w="1453" w:type="dxa"/>
            <w:shd w:val="clear" w:color="auto" w:fill="auto"/>
          </w:tcPr>
          <w:p w14:paraId="3B0B07E0" w14:textId="77777777" w:rsidR="000C411C" w:rsidRDefault="000C411C" w:rsidP="00EE0C49">
            <w:pPr>
              <w:pStyle w:val="FPTstylefiguretabletittle"/>
            </w:pPr>
            <w:r w:rsidRPr="00513354">
              <w:t>…</w:t>
            </w:r>
          </w:p>
        </w:tc>
      </w:tr>
      <w:tr w:rsidR="000C411C" w:rsidRPr="00EF08AF" w14:paraId="46ED5F57" w14:textId="77777777" w:rsidTr="00EE0C49">
        <w:trPr>
          <w:jc w:val="center"/>
        </w:trPr>
        <w:tc>
          <w:tcPr>
            <w:tcW w:w="1452" w:type="dxa"/>
            <w:shd w:val="clear" w:color="auto" w:fill="auto"/>
            <w:vAlign w:val="center"/>
          </w:tcPr>
          <w:p w14:paraId="15F8410E" w14:textId="77777777" w:rsidR="000C411C" w:rsidRDefault="000C411C" w:rsidP="00EE0C49">
            <w:pPr>
              <w:pStyle w:val="FPTstylefiguretabletittle"/>
            </w:pPr>
            <w:r>
              <w:t>Collect and l</w:t>
            </w:r>
            <w:r>
              <w:t>a</w:t>
            </w:r>
            <w:r>
              <w:t>bel data</w:t>
            </w:r>
          </w:p>
        </w:tc>
        <w:tc>
          <w:tcPr>
            <w:tcW w:w="1453" w:type="dxa"/>
          </w:tcPr>
          <w:p w14:paraId="6FE46D75" w14:textId="77777777" w:rsidR="000C411C" w:rsidRPr="00513354" w:rsidRDefault="000C411C" w:rsidP="00EE0C49">
            <w:pPr>
              <w:pStyle w:val="FPTstylefiguretabletittle"/>
            </w:pPr>
            <w:r w:rsidRPr="00DB580A">
              <w:t>High</w:t>
            </w:r>
          </w:p>
        </w:tc>
        <w:tc>
          <w:tcPr>
            <w:tcW w:w="1453" w:type="dxa"/>
          </w:tcPr>
          <w:p w14:paraId="29480443" w14:textId="77777777" w:rsidR="000C411C" w:rsidRPr="00513354" w:rsidRDefault="000C411C" w:rsidP="00EE0C49">
            <w:pPr>
              <w:pStyle w:val="FPTstylefiguretabletittle"/>
            </w:pPr>
            <w:r w:rsidRPr="00DB580A">
              <w:t>…</w:t>
            </w:r>
          </w:p>
        </w:tc>
        <w:tc>
          <w:tcPr>
            <w:tcW w:w="1453" w:type="dxa"/>
          </w:tcPr>
          <w:p w14:paraId="4AD84140" w14:textId="77777777" w:rsidR="000C411C" w:rsidRPr="00513354" w:rsidRDefault="000C411C" w:rsidP="00EE0C49">
            <w:pPr>
              <w:pStyle w:val="FPTstylefiguretabletittle"/>
            </w:pPr>
            <w:r w:rsidRPr="00DB580A">
              <w:t>…</w:t>
            </w:r>
          </w:p>
        </w:tc>
        <w:tc>
          <w:tcPr>
            <w:tcW w:w="1453" w:type="dxa"/>
          </w:tcPr>
          <w:p w14:paraId="654C15F4" w14:textId="77777777" w:rsidR="000C411C" w:rsidRPr="00513354" w:rsidRDefault="000C411C" w:rsidP="00EE0C49">
            <w:pPr>
              <w:pStyle w:val="FPTstylefiguretabletittle"/>
            </w:pPr>
            <w:r w:rsidRPr="00DB580A">
              <w:t>…</w:t>
            </w:r>
          </w:p>
        </w:tc>
        <w:tc>
          <w:tcPr>
            <w:tcW w:w="1453" w:type="dxa"/>
            <w:shd w:val="clear" w:color="auto" w:fill="auto"/>
          </w:tcPr>
          <w:p w14:paraId="32F32C73" w14:textId="77777777" w:rsidR="000C411C" w:rsidRPr="00513354" w:rsidRDefault="000C411C" w:rsidP="00EE0C49">
            <w:pPr>
              <w:pStyle w:val="FPTstylefiguretabletittle"/>
            </w:pPr>
            <w:r w:rsidRPr="00DB580A">
              <w:t>…</w:t>
            </w:r>
          </w:p>
        </w:tc>
        <w:tc>
          <w:tcPr>
            <w:tcW w:w="1453" w:type="dxa"/>
            <w:shd w:val="clear" w:color="auto" w:fill="auto"/>
          </w:tcPr>
          <w:p w14:paraId="35FD0674" w14:textId="77777777" w:rsidR="000C411C" w:rsidRPr="00513354" w:rsidRDefault="000C411C" w:rsidP="00EE0C49">
            <w:pPr>
              <w:pStyle w:val="FPTstylefiguretabletittle"/>
            </w:pPr>
            <w:r w:rsidRPr="00DB580A">
              <w:t>…</w:t>
            </w:r>
          </w:p>
        </w:tc>
      </w:tr>
      <w:tr w:rsidR="000C411C" w:rsidRPr="00EF08AF" w14:paraId="17CE0C32" w14:textId="77777777" w:rsidTr="00EE0C49">
        <w:trPr>
          <w:jc w:val="center"/>
        </w:trPr>
        <w:tc>
          <w:tcPr>
            <w:tcW w:w="1452" w:type="dxa"/>
            <w:shd w:val="clear" w:color="auto" w:fill="auto"/>
            <w:vAlign w:val="center"/>
          </w:tcPr>
          <w:p w14:paraId="1B6F6639" w14:textId="77777777" w:rsidR="000C411C" w:rsidRDefault="000C411C" w:rsidP="00EE0C49">
            <w:pPr>
              <w:pStyle w:val="FPTstylefiguretabletittle"/>
            </w:pPr>
            <w:r>
              <w:t>Experiment</w:t>
            </w:r>
          </w:p>
        </w:tc>
        <w:tc>
          <w:tcPr>
            <w:tcW w:w="1453" w:type="dxa"/>
          </w:tcPr>
          <w:p w14:paraId="1BB1557A" w14:textId="77777777" w:rsidR="000C411C" w:rsidRPr="00DB580A" w:rsidRDefault="000C411C" w:rsidP="00EE0C49">
            <w:pPr>
              <w:pStyle w:val="FPTstylefiguretabletittle"/>
            </w:pPr>
            <w:r>
              <w:t>Medium</w:t>
            </w:r>
          </w:p>
        </w:tc>
        <w:tc>
          <w:tcPr>
            <w:tcW w:w="1453" w:type="dxa"/>
          </w:tcPr>
          <w:p w14:paraId="7D28E8B5" w14:textId="77777777" w:rsidR="000C411C" w:rsidRPr="00DB580A" w:rsidRDefault="000C411C" w:rsidP="00EE0C49">
            <w:pPr>
              <w:pStyle w:val="FPTstylefiguretabletittle"/>
            </w:pPr>
            <w:r>
              <w:t>…</w:t>
            </w:r>
          </w:p>
        </w:tc>
        <w:tc>
          <w:tcPr>
            <w:tcW w:w="1453" w:type="dxa"/>
          </w:tcPr>
          <w:p w14:paraId="25745B38" w14:textId="77777777" w:rsidR="000C411C" w:rsidRPr="00DB580A" w:rsidRDefault="000C411C" w:rsidP="00EE0C49">
            <w:pPr>
              <w:pStyle w:val="FPTstylefiguretabletittle"/>
            </w:pPr>
            <w:r>
              <w:t>…</w:t>
            </w:r>
          </w:p>
        </w:tc>
        <w:tc>
          <w:tcPr>
            <w:tcW w:w="1453" w:type="dxa"/>
          </w:tcPr>
          <w:p w14:paraId="7BDC49BC" w14:textId="77777777" w:rsidR="000C411C" w:rsidRPr="00DB580A" w:rsidRDefault="000C411C" w:rsidP="00EE0C49">
            <w:pPr>
              <w:pStyle w:val="FPTstylefiguretabletittle"/>
            </w:pPr>
            <w:r>
              <w:t>…</w:t>
            </w:r>
          </w:p>
        </w:tc>
        <w:tc>
          <w:tcPr>
            <w:tcW w:w="1453" w:type="dxa"/>
            <w:shd w:val="clear" w:color="auto" w:fill="auto"/>
          </w:tcPr>
          <w:p w14:paraId="4D059BB2" w14:textId="77777777" w:rsidR="000C411C" w:rsidRPr="00DB580A" w:rsidRDefault="000C411C" w:rsidP="00EE0C49">
            <w:pPr>
              <w:pStyle w:val="FPTstylefiguretabletittle"/>
            </w:pPr>
            <w:r>
              <w:t>…</w:t>
            </w:r>
          </w:p>
        </w:tc>
        <w:tc>
          <w:tcPr>
            <w:tcW w:w="1453" w:type="dxa"/>
            <w:shd w:val="clear" w:color="auto" w:fill="auto"/>
          </w:tcPr>
          <w:p w14:paraId="6B32D2CE" w14:textId="77777777" w:rsidR="000C411C" w:rsidRPr="00DB580A" w:rsidRDefault="000C411C" w:rsidP="00EE0C49">
            <w:pPr>
              <w:pStyle w:val="FPTstylefiguretabletittle"/>
            </w:pPr>
            <w:r>
              <w:t>…</w:t>
            </w:r>
          </w:p>
        </w:tc>
      </w:tr>
      <w:tr w:rsidR="000C411C" w:rsidRPr="00EF08AF" w14:paraId="30176B8D" w14:textId="77777777" w:rsidTr="00EE0C49">
        <w:trPr>
          <w:jc w:val="center"/>
        </w:trPr>
        <w:tc>
          <w:tcPr>
            <w:tcW w:w="1452" w:type="dxa"/>
            <w:shd w:val="clear" w:color="auto" w:fill="auto"/>
            <w:vAlign w:val="center"/>
          </w:tcPr>
          <w:p w14:paraId="56B68818" w14:textId="77777777" w:rsidR="000C411C" w:rsidRDefault="000C411C" w:rsidP="00EE0C49">
            <w:pPr>
              <w:pStyle w:val="FPTstylefiguretabletittle"/>
            </w:pPr>
            <w:r>
              <w:t>Compare r</w:t>
            </w:r>
            <w:r>
              <w:t>e</w:t>
            </w:r>
            <w:r>
              <w:t>sults</w:t>
            </w:r>
          </w:p>
        </w:tc>
        <w:tc>
          <w:tcPr>
            <w:tcW w:w="1453" w:type="dxa"/>
          </w:tcPr>
          <w:p w14:paraId="338FE7D2" w14:textId="77777777" w:rsidR="000C411C" w:rsidRPr="00DB580A" w:rsidRDefault="000C411C" w:rsidP="00EE0C49">
            <w:pPr>
              <w:pStyle w:val="FPTstylefiguretabletittle"/>
            </w:pPr>
            <w:r>
              <w:t>Low</w:t>
            </w:r>
          </w:p>
        </w:tc>
        <w:tc>
          <w:tcPr>
            <w:tcW w:w="1453" w:type="dxa"/>
          </w:tcPr>
          <w:p w14:paraId="32BD3ABB" w14:textId="77777777" w:rsidR="000C411C" w:rsidRPr="00DB580A" w:rsidRDefault="000C411C" w:rsidP="00EE0C49">
            <w:pPr>
              <w:pStyle w:val="FPTstylefiguretabletittle"/>
            </w:pPr>
            <w:r>
              <w:t>…</w:t>
            </w:r>
          </w:p>
        </w:tc>
        <w:tc>
          <w:tcPr>
            <w:tcW w:w="1453" w:type="dxa"/>
          </w:tcPr>
          <w:p w14:paraId="2082F0CD" w14:textId="77777777" w:rsidR="000C411C" w:rsidRPr="00DB580A" w:rsidRDefault="000C411C" w:rsidP="00EE0C49">
            <w:pPr>
              <w:pStyle w:val="FPTstylefiguretabletittle"/>
            </w:pPr>
            <w:r>
              <w:t>…</w:t>
            </w:r>
          </w:p>
        </w:tc>
        <w:tc>
          <w:tcPr>
            <w:tcW w:w="1453" w:type="dxa"/>
          </w:tcPr>
          <w:p w14:paraId="5A5CAC48" w14:textId="77777777" w:rsidR="000C411C" w:rsidRPr="00DB580A" w:rsidRDefault="000C411C" w:rsidP="00EE0C49">
            <w:pPr>
              <w:pStyle w:val="FPTstylefiguretabletittle"/>
            </w:pPr>
            <w:r>
              <w:t>…</w:t>
            </w:r>
          </w:p>
        </w:tc>
        <w:tc>
          <w:tcPr>
            <w:tcW w:w="1453" w:type="dxa"/>
            <w:shd w:val="clear" w:color="auto" w:fill="auto"/>
          </w:tcPr>
          <w:p w14:paraId="304A2EC2" w14:textId="77777777" w:rsidR="000C411C" w:rsidRPr="00DB580A" w:rsidRDefault="000C411C" w:rsidP="00EE0C49">
            <w:pPr>
              <w:pStyle w:val="FPTstylefiguretabletittle"/>
            </w:pPr>
            <w:r>
              <w:t>…</w:t>
            </w:r>
          </w:p>
        </w:tc>
        <w:tc>
          <w:tcPr>
            <w:tcW w:w="1453" w:type="dxa"/>
            <w:shd w:val="clear" w:color="auto" w:fill="auto"/>
          </w:tcPr>
          <w:p w14:paraId="28F091D5" w14:textId="77777777" w:rsidR="000C411C" w:rsidRPr="00DB580A" w:rsidRDefault="000C411C" w:rsidP="00EE0C49">
            <w:pPr>
              <w:pStyle w:val="FPTstylefiguretabletittle"/>
            </w:pPr>
            <w:r>
              <w:t>…</w:t>
            </w:r>
          </w:p>
        </w:tc>
      </w:tr>
      <w:tr w:rsidR="000C411C" w:rsidRPr="00EF08AF" w14:paraId="7A54F5A2" w14:textId="77777777" w:rsidTr="00EE0C49">
        <w:trPr>
          <w:jc w:val="center"/>
        </w:trPr>
        <w:tc>
          <w:tcPr>
            <w:tcW w:w="1452" w:type="dxa"/>
            <w:shd w:val="clear" w:color="auto" w:fill="auto"/>
            <w:vAlign w:val="center"/>
          </w:tcPr>
          <w:p w14:paraId="0D85CB87" w14:textId="77777777" w:rsidR="000C411C" w:rsidRDefault="000C411C" w:rsidP="00EE0C49">
            <w:pPr>
              <w:pStyle w:val="FPTstylefiguretabletittle"/>
            </w:pPr>
            <w:r>
              <w:t>Writing appe</w:t>
            </w:r>
            <w:r>
              <w:t>n</w:t>
            </w:r>
            <w:r>
              <w:t>dix</w:t>
            </w:r>
          </w:p>
        </w:tc>
        <w:tc>
          <w:tcPr>
            <w:tcW w:w="1453" w:type="dxa"/>
          </w:tcPr>
          <w:p w14:paraId="60DDC292" w14:textId="77777777" w:rsidR="000C411C" w:rsidRPr="00DB580A" w:rsidRDefault="000C411C" w:rsidP="00EE0C49">
            <w:pPr>
              <w:pStyle w:val="FPTstylefiguretabletittle"/>
            </w:pPr>
            <w:r>
              <w:t>Medium</w:t>
            </w:r>
          </w:p>
        </w:tc>
        <w:tc>
          <w:tcPr>
            <w:tcW w:w="1453" w:type="dxa"/>
          </w:tcPr>
          <w:p w14:paraId="367E54A6" w14:textId="77777777" w:rsidR="000C411C" w:rsidRPr="00DB580A" w:rsidRDefault="000C411C" w:rsidP="00EE0C49">
            <w:pPr>
              <w:pStyle w:val="FPTstylefiguretabletittle"/>
            </w:pPr>
            <w:r>
              <w:t>…</w:t>
            </w:r>
          </w:p>
        </w:tc>
        <w:tc>
          <w:tcPr>
            <w:tcW w:w="1453" w:type="dxa"/>
          </w:tcPr>
          <w:p w14:paraId="27823694" w14:textId="77777777" w:rsidR="000C411C" w:rsidRPr="00DB580A" w:rsidRDefault="000C411C" w:rsidP="00EE0C49">
            <w:pPr>
              <w:pStyle w:val="FPTstylefiguretabletittle"/>
            </w:pPr>
            <w:r>
              <w:t>…</w:t>
            </w:r>
          </w:p>
        </w:tc>
        <w:tc>
          <w:tcPr>
            <w:tcW w:w="1453" w:type="dxa"/>
          </w:tcPr>
          <w:p w14:paraId="4974902D" w14:textId="77777777" w:rsidR="000C411C" w:rsidRPr="00DB580A" w:rsidRDefault="000C411C" w:rsidP="00EE0C49">
            <w:pPr>
              <w:pStyle w:val="FPTstylefiguretabletittle"/>
            </w:pPr>
            <w:r>
              <w:t>…</w:t>
            </w:r>
          </w:p>
        </w:tc>
        <w:tc>
          <w:tcPr>
            <w:tcW w:w="1453" w:type="dxa"/>
            <w:shd w:val="clear" w:color="auto" w:fill="auto"/>
          </w:tcPr>
          <w:p w14:paraId="17CBE1F8" w14:textId="77777777" w:rsidR="000C411C" w:rsidRPr="00DB580A" w:rsidRDefault="000C411C" w:rsidP="00EE0C49">
            <w:pPr>
              <w:pStyle w:val="FPTstylefiguretabletittle"/>
            </w:pPr>
            <w:r>
              <w:t>Pending</w:t>
            </w:r>
          </w:p>
        </w:tc>
        <w:tc>
          <w:tcPr>
            <w:tcW w:w="1453" w:type="dxa"/>
            <w:shd w:val="clear" w:color="auto" w:fill="auto"/>
          </w:tcPr>
          <w:p w14:paraId="03A8B5D9" w14:textId="77777777" w:rsidR="000C411C" w:rsidRPr="00DB580A" w:rsidRDefault="000C411C" w:rsidP="00EE0C49">
            <w:pPr>
              <w:pStyle w:val="FPTstylefiguretabletittle"/>
            </w:pPr>
            <w:r>
              <w:t>…</w:t>
            </w:r>
          </w:p>
        </w:tc>
      </w:tr>
      <w:tr w:rsidR="000C411C" w:rsidRPr="00EF08AF" w14:paraId="1E99FB2C" w14:textId="77777777" w:rsidTr="00EE0C49">
        <w:trPr>
          <w:jc w:val="center"/>
        </w:trPr>
        <w:tc>
          <w:tcPr>
            <w:tcW w:w="1452" w:type="dxa"/>
            <w:shd w:val="clear" w:color="auto" w:fill="auto"/>
            <w:vAlign w:val="center"/>
          </w:tcPr>
          <w:p w14:paraId="286043B6" w14:textId="77777777" w:rsidR="000C411C" w:rsidRDefault="000C411C" w:rsidP="00EE0C49">
            <w:pPr>
              <w:pStyle w:val="FPTstylefiguretabletittle"/>
            </w:pPr>
            <w:r>
              <w:t>Future work</w:t>
            </w:r>
          </w:p>
        </w:tc>
        <w:tc>
          <w:tcPr>
            <w:tcW w:w="1453" w:type="dxa"/>
          </w:tcPr>
          <w:p w14:paraId="10125A56" w14:textId="77777777" w:rsidR="000C411C" w:rsidRPr="00DB580A" w:rsidRDefault="000C411C" w:rsidP="00EE0C49">
            <w:pPr>
              <w:pStyle w:val="FPTstylefiguretabletittle"/>
            </w:pPr>
            <w:r>
              <w:t>High</w:t>
            </w:r>
          </w:p>
        </w:tc>
        <w:tc>
          <w:tcPr>
            <w:tcW w:w="1453" w:type="dxa"/>
          </w:tcPr>
          <w:p w14:paraId="2B205814" w14:textId="77777777" w:rsidR="000C411C" w:rsidRPr="00DB580A" w:rsidRDefault="000C411C" w:rsidP="00EE0C49">
            <w:pPr>
              <w:pStyle w:val="FPTstylefiguretabletittle"/>
            </w:pPr>
            <w:r>
              <w:t>…</w:t>
            </w:r>
          </w:p>
        </w:tc>
        <w:tc>
          <w:tcPr>
            <w:tcW w:w="1453" w:type="dxa"/>
          </w:tcPr>
          <w:p w14:paraId="12DFD202" w14:textId="77777777" w:rsidR="000C411C" w:rsidRPr="00DB580A" w:rsidRDefault="000C411C" w:rsidP="00EE0C49">
            <w:pPr>
              <w:pStyle w:val="FPTstylefiguretabletittle"/>
            </w:pPr>
            <w:r>
              <w:t>…</w:t>
            </w:r>
          </w:p>
        </w:tc>
        <w:tc>
          <w:tcPr>
            <w:tcW w:w="1453" w:type="dxa"/>
          </w:tcPr>
          <w:p w14:paraId="2F8848EE" w14:textId="77777777" w:rsidR="000C411C" w:rsidRPr="00DB580A" w:rsidRDefault="000C411C" w:rsidP="00EE0C49">
            <w:pPr>
              <w:pStyle w:val="FPTstylefiguretabletittle"/>
            </w:pPr>
            <w:r>
              <w:t>…</w:t>
            </w:r>
          </w:p>
        </w:tc>
        <w:tc>
          <w:tcPr>
            <w:tcW w:w="1453" w:type="dxa"/>
            <w:shd w:val="clear" w:color="auto" w:fill="auto"/>
          </w:tcPr>
          <w:p w14:paraId="1A62A0C3" w14:textId="77777777" w:rsidR="000C411C" w:rsidRPr="00DB580A" w:rsidRDefault="000C411C" w:rsidP="00EE0C49">
            <w:pPr>
              <w:pStyle w:val="FPTstylefiguretabletittle"/>
            </w:pPr>
            <w:r>
              <w:t>…</w:t>
            </w:r>
          </w:p>
        </w:tc>
        <w:tc>
          <w:tcPr>
            <w:tcW w:w="1453" w:type="dxa"/>
            <w:shd w:val="clear" w:color="auto" w:fill="auto"/>
          </w:tcPr>
          <w:p w14:paraId="54BE2B8F" w14:textId="77777777" w:rsidR="000C411C" w:rsidRPr="00DB580A" w:rsidRDefault="000C411C" w:rsidP="00EE0C49">
            <w:pPr>
              <w:pStyle w:val="FPTstylefiguretabletittle"/>
            </w:pPr>
            <w:r>
              <w:t>…</w:t>
            </w:r>
          </w:p>
        </w:tc>
      </w:tr>
    </w:tbl>
    <w:p w14:paraId="144581E2" w14:textId="77777777" w:rsidR="000C411C" w:rsidRDefault="000C411C" w:rsidP="000C411C">
      <w:pPr>
        <w:pStyle w:val="MDPI41tablecaption"/>
        <w:ind w:left="0"/>
        <w:rPr>
          <w:sz w:val="24"/>
        </w:rPr>
      </w:pPr>
    </w:p>
    <w:p w14:paraId="499465BC" w14:textId="77777777" w:rsidR="000C411C" w:rsidRDefault="000C411C" w:rsidP="000C411C">
      <w:pPr>
        <w:widowControl w:val="0"/>
        <w:tabs>
          <w:tab w:val="left" w:pos="187"/>
        </w:tabs>
        <w:snapToGrid w:val="0"/>
        <w:rPr>
          <w:sz w:val="26"/>
          <w:szCs w:val="26"/>
        </w:rPr>
      </w:pPr>
    </w:p>
    <w:p w14:paraId="5D0FC4B2" w14:textId="77777777" w:rsidR="000C411C" w:rsidRDefault="000C411C" w:rsidP="000C411C">
      <w:pPr>
        <w:pStyle w:val="FPTStyleparagraph"/>
      </w:pPr>
      <w:r w:rsidRPr="00EF6165">
        <w:t>The supporting information can be downloaded at: www.</w:t>
      </w:r>
      <w:r>
        <w:t>abc</w:t>
      </w:r>
      <w:r w:rsidRPr="00EF6165">
        <w:t>.com/xxx/s1, Figure S1: title; Table S1: title; Video S1: title.</w:t>
      </w:r>
      <w:r>
        <w:t xml:space="preserve"> By the following table</w:t>
      </w:r>
    </w:p>
    <w:p w14:paraId="40F9D3FB" w14:textId="77777777" w:rsidR="000C411C" w:rsidRDefault="000C411C" w:rsidP="000C411C">
      <w:pPr>
        <w:pStyle w:val="MDPI41tablecaption"/>
        <w:ind w:left="0"/>
        <w:rPr>
          <w:sz w:val="24"/>
        </w:rPr>
      </w:pPr>
      <w:proofErr w:type="gramStart"/>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 and data</w:t>
      </w:r>
    </w:p>
    <w:tbl>
      <w:tblPr>
        <w:tblW w:w="4358"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tblGrid>
      <w:tr w:rsidR="000C411C" w:rsidRPr="00EF08AF" w14:paraId="1C7D827A" w14:textId="77777777" w:rsidTr="00EE0C49">
        <w:trPr>
          <w:jc w:val="center"/>
        </w:trPr>
        <w:tc>
          <w:tcPr>
            <w:tcW w:w="1452" w:type="dxa"/>
            <w:tcBorders>
              <w:bottom w:val="single" w:sz="4" w:space="0" w:color="auto"/>
            </w:tcBorders>
            <w:shd w:val="clear" w:color="auto" w:fill="auto"/>
            <w:vAlign w:val="center"/>
          </w:tcPr>
          <w:p w14:paraId="4B460C90" w14:textId="77777777" w:rsidR="000C411C" w:rsidRPr="007F7C8C" w:rsidRDefault="000C411C" w:rsidP="00EE0C49">
            <w:pPr>
              <w:pStyle w:val="FPTstylefigtablenumber"/>
            </w:pPr>
            <w:r>
              <w:t>Items</w:t>
            </w:r>
          </w:p>
        </w:tc>
        <w:tc>
          <w:tcPr>
            <w:tcW w:w="1453" w:type="dxa"/>
            <w:tcBorders>
              <w:bottom w:val="single" w:sz="4" w:space="0" w:color="auto"/>
            </w:tcBorders>
          </w:tcPr>
          <w:p w14:paraId="595CDBFC" w14:textId="77777777" w:rsidR="000C411C" w:rsidRPr="00DE5678" w:rsidRDefault="000C411C" w:rsidP="00EE0C49">
            <w:pPr>
              <w:pStyle w:val="FPTstylefigtablenumber"/>
            </w:pPr>
            <w:r>
              <w:t>Link</w:t>
            </w:r>
          </w:p>
        </w:tc>
        <w:tc>
          <w:tcPr>
            <w:tcW w:w="1453" w:type="dxa"/>
            <w:tcBorders>
              <w:bottom w:val="single" w:sz="4" w:space="0" w:color="auto"/>
            </w:tcBorders>
          </w:tcPr>
          <w:p w14:paraId="5A702D0F" w14:textId="77777777" w:rsidR="000C411C" w:rsidRPr="00DE5678" w:rsidRDefault="000C411C" w:rsidP="00EE0C49">
            <w:pPr>
              <w:pStyle w:val="FPTstylefigtablenumber"/>
            </w:pPr>
            <w:r>
              <w:t>Description</w:t>
            </w:r>
          </w:p>
        </w:tc>
      </w:tr>
      <w:tr w:rsidR="000C411C" w:rsidRPr="00EF08AF" w14:paraId="51B01AD0" w14:textId="77777777" w:rsidTr="00EE0C49">
        <w:trPr>
          <w:jc w:val="center"/>
        </w:trPr>
        <w:tc>
          <w:tcPr>
            <w:tcW w:w="1452" w:type="dxa"/>
            <w:shd w:val="clear" w:color="auto" w:fill="auto"/>
            <w:vAlign w:val="center"/>
          </w:tcPr>
          <w:p w14:paraId="160336A0" w14:textId="77777777" w:rsidR="000C411C" w:rsidRPr="00F220D4" w:rsidRDefault="000C411C" w:rsidP="00EE0C49">
            <w:pPr>
              <w:pStyle w:val="FPTstylefiguretabletittle"/>
            </w:pPr>
            <w:r>
              <w:t>Data</w:t>
            </w:r>
          </w:p>
        </w:tc>
        <w:tc>
          <w:tcPr>
            <w:tcW w:w="1453" w:type="dxa"/>
          </w:tcPr>
          <w:p w14:paraId="1453435D" w14:textId="77777777" w:rsidR="000C411C" w:rsidRPr="00F220D4" w:rsidRDefault="000C411C" w:rsidP="00EE0C49">
            <w:pPr>
              <w:pStyle w:val="FPTstylefiguretabletittle"/>
            </w:pPr>
            <w:r>
              <w:t>Link</w:t>
            </w:r>
          </w:p>
        </w:tc>
        <w:tc>
          <w:tcPr>
            <w:tcW w:w="1453" w:type="dxa"/>
          </w:tcPr>
          <w:p w14:paraId="594BF2D7" w14:textId="77777777" w:rsidR="000C411C" w:rsidRPr="00F220D4" w:rsidRDefault="000C411C" w:rsidP="00EE0C49">
            <w:pPr>
              <w:pStyle w:val="FPTstylefiguretabletittle"/>
            </w:pPr>
            <w:r>
              <w:t>…</w:t>
            </w:r>
          </w:p>
        </w:tc>
      </w:tr>
      <w:tr w:rsidR="000C411C" w:rsidRPr="00EF08AF" w14:paraId="717CD92A" w14:textId="77777777" w:rsidTr="00EE0C49">
        <w:trPr>
          <w:jc w:val="center"/>
        </w:trPr>
        <w:tc>
          <w:tcPr>
            <w:tcW w:w="1452" w:type="dxa"/>
            <w:shd w:val="clear" w:color="auto" w:fill="auto"/>
            <w:vAlign w:val="center"/>
          </w:tcPr>
          <w:p w14:paraId="6C018F4D" w14:textId="77777777" w:rsidR="000C411C" w:rsidRPr="00F220D4" w:rsidRDefault="000C411C" w:rsidP="00EE0C49">
            <w:pPr>
              <w:pStyle w:val="FPTstylefiguretabletittle"/>
            </w:pPr>
            <w:r>
              <w:lastRenderedPageBreak/>
              <w:t>Source code</w:t>
            </w:r>
          </w:p>
        </w:tc>
        <w:tc>
          <w:tcPr>
            <w:tcW w:w="1453" w:type="dxa"/>
          </w:tcPr>
          <w:p w14:paraId="12E372D7" w14:textId="77777777" w:rsidR="000C411C" w:rsidRPr="00F220D4" w:rsidRDefault="000C411C" w:rsidP="00EE0C49">
            <w:pPr>
              <w:pStyle w:val="FPTstylefiguretabletittle"/>
            </w:pPr>
            <w:r>
              <w:t>Link</w:t>
            </w:r>
          </w:p>
        </w:tc>
        <w:tc>
          <w:tcPr>
            <w:tcW w:w="1453" w:type="dxa"/>
          </w:tcPr>
          <w:p w14:paraId="3AB94AF1" w14:textId="77777777" w:rsidR="000C411C" w:rsidRPr="00F220D4" w:rsidRDefault="000C411C" w:rsidP="00EE0C49">
            <w:pPr>
              <w:pStyle w:val="FPTstylefiguretabletittle"/>
            </w:pPr>
            <w:r>
              <w:t>…</w:t>
            </w:r>
          </w:p>
        </w:tc>
      </w:tr>
      <w:tr w:rsidR="000C411C" w:rsidRPr="00EF08AF" w14:paraId="1B9CE920" w14:textId="77777777" w:rsidTr="00EE0C49">
        <w:trPr>
          <w:jc w:val="center"/>
        </w:trPr>
        <w:tc>
          <w:tcPr>
            <w:tcW w:w="1452" w:type="dxa"/>
            <w:shd w:val="clear" w:color="auto" w:fill="auto"/>
            <w:vAlign w:val="center"/>
          </w:tcPr>
          <w:p w14:paraId="5DA40363" w14:textId="77777777" w:rsidR="000C411C" w:rsidRDefault="000C411C" w:rsidP="00EE0C49">
            <w:pPr>
              <w:pStyle w:val="FPTstylefiguretabletittle"/>
            </w:pPr>
            <w:r>
              <w:t>Source code</w:t>
            </w:r>
          </w:p>
        </w:tc>
        <w:tc>
          <w:tcPr>
            <w:tcW w:w="1453" w:type="dxa"/>
          </w:tcPr>
          <w:p w14:paraId="7822D2CA" w14:textId="77777777" w:rsidR="000C411C" w:rsidRPr="00DB580A" w:rsidRDefault="000C411C" w:rsidP="00EE0C49">
            <w:pPr>
              <w:pStyle w:val="FPTstylefiguretabletittle"/>
            </w:pPr>
            <w:r>
              <w:t>Link</w:t>
            </w:r>
          </w:p>
        </w:tc>
        <w:tc>
          <w:tcPr>
            <w:tcW w:w="1453" w:type="dxa"/>
          </w:tcPr>
          <w:p w14:paraId="6AFD89D0" w14:textId="77777777" w:rsidR="000C411C" w:rsidRPr="00DB580A" w:rsidRDefault="000C411C" w:rsidP="00EE0C49">
            <w:pPr>
              <w:pStyle w:val="FPTstylefiguretabletittle"/>
            </w:pPr>
            <w:r>
              <w:t>…</w:t>
            </w:r>
          </w:p>
        </w:tc>
      </w:tr>
    </w:tbl>
    <w:p w14:paraId="6DA82E23" w14:textId="77777777" w:rsidR="000C411C" w:rsidRPr="00FA04F1" w:rsidRDefault="000C411C" w:rsidP="000C411C">
      <w:pPr>
        <w:pStyle w:val="FPTStyletittle"/>
      </w:pPr>
    </w:p>
    <w:p w14:paraId="67FEF9C9" w14:textId="77777777" w:rsidR="000C411C" w:rsidRPr="00FA04F1" w:rsidRDefault="000C411C" w:rsidP="000C411C">
      <w:pPr>
        <w:pStyle w:val="FPTStyletittle"/>
      </w:pPr>
      <w:r>
        <w:rPr>
          <w:lang w:eastAsia="zh-CN"/>
        </w:rPr>
        <w:t>4</w:t>
      </w:r>
      <w:r w:rsidRPr="00FA04F1">
        <w:rPr>
          <w:lang w:eastAsia="zh-CN"/>
        </w:rPr>
        <w:t xml:space="preserve">. </w:t>
      </w:r>
      <w:r w:rsidRPr="00FA04F1">
        <w:t>MATERIALS AND METHODS</w:t>
      </w:r>
    </w:p>
    <w:p w14:paraId="3BC184A3" w14:textId="77777777" w:rsidR="000C411C" w:rsidRPr="0050048E" w:rsidRDefault="000C411C" w:rsidP="000C411C">
      <w:pPr>
        <w:pStyle w:val="FPTStyleparagraph"/>
      </w:pPr>
      <w:r w:rsidRPr="0050048E">
        <w:t>The Materials and Methods should be described with sufficient details to allow others to re</w:t>
      </w:r>
      <w:r w:rsidRPr="0050048E">
        <w:t>p</w:t>
      </w:r>
      <w:r w:rsidRPr="0050048E">
        <w:t>licate and build on the results</w:t>
      </w:r>
      <w:r>
        <w:t xml:space="preserve"> of the thesis</w:t>
      </w:r>
      <w:r w:rsidRPr="0050048E">
        <w:t xml:space="preserve">. Please note that the </w:t>
      </w:r>
      <w:r>
        <w:t>final version</w:t>
      </w:r>
      <w:r w:rsidRPr="0050048E">
        <w:t xml:space="preserve"> of your manuscript implicates that you must make all materials, data, computer code, and protocols associated with the publication available to readers. Please disclose at the submission stage any r</w:t>
      </w:r>
      <w:r w:rsidRPr="0050048E">
        <w:t>e</w:t>
      </w:r>
      <w:r w:rsidRPr="0050048E">
        <w:t>strictions on the availability of materials or information. New methods and protocols should be described in detail while well-established methods can be briefly described and appropriately cited.</w:t>
      </w:r>
    </w:p>
    <w:p w14:paraId="0A0A3B48" w14:textId="77777777" w:rsidR="000C411C" w:rsidRPr="0050048E" w:rsidRDefault="000C411C" w:rsidP="000C411C">
      <w:pPr>
        <w:pStyle w:val="FPTStyleparagraph"/>
      </w:pPr>
      <w:bookmarkStart w:id="0" w:name="page2"/>
      <w:bookmarkEnd w:id="0"/>
      <w:r w:rsidRPr="0050048E">
        <w:t>Research manuscripts reporting large datasets that are deposited in a publicly available dat</w:t>
      </w:r>
      <w:r w:rsidRPr="0050048E">
        <w:t>a</w:t>
      </w:r>
      <w:r w:rsidRPr="0050048E">
        <w:t>base should specify where the data have been deposited and provide the relevant accession numbers. If the accession numbers have not yet been obtained at the time of submission, please state that they will be provided during</w:t>
      </w:r>
      <w:r>
        <w:t xml:space="preserve"> the</w:t>
      </w:r>
      <w:r w:rsidRPr="0050048E">
        <w:t xml:space="preserve"> review</w:t>
      </w:r>
      <w:r>
        <w:t>ing process</w:t>
      </w:r>
      <w:r w:rsidRPr="0050048E">
        <w:t xml:space="preserve">. </w:t>
      </w:r>
    </w:p>
    <w:p w14:paraId="2D35E5E7" w14:textId="77777777" w:rsidR="0050048E" w:rsidRDefault="0050048E">
      <w:pPr>
        <w:spacing w:line="240" w:lineRule="auto"/>
        <w:jc w:val="left"/>
        <w:rPr>
          <w:rFonts w:eastAsia="Times New Roman"/>
          <w:b/>
          <w:noProof w:val="0"/>
          <w:snapToGrid w:val="0"/>
          <w:szCs w:val="22"/>
          <w:lang w:eastAsia="de-DE" w:bidi="en-US"/>
        </w:rPr>
      </w:pPr>
      <w:r>
        <w:br w:type="page"/>
      </w:r>
    </w:p>
    <w:p w14:paraId="3FBC8FEC" w14:textId="77777777" w:rsidR="000C411C" w:rsidRPr="001F31D1" w:rsidRDefault="000C411C" w:rsidP="000C411C">
      <w:pPr>
        <w:pStyle w:val="FPTStyletittle"/>
      </w:pPr>
      <w:r>
        <w:lastRenderedPageBreak/>
        <w:t>5</w:t>
      </w:r>
      <w:r w:rsidRPr="001F31D1">
        <w:t>. RESULTS</w:t>
      </w:r>
    </w:p>
    <w:p w14:paraId="3FEA2674" w14:textId="77777777" w:rsidR="000C411C" w:rsidRDefault="000C411C" w:rsidP="000C411C">
      <w:pPr>
        <w:pStyle w:val="FPTStyleparagraph"/>
      </w:pPr>
      <w:r>
        <w:t>This section may be divided by subheadings. It should provide a concise and precise descri</w:t>
      </w:r>
      <w:r>
        <w:t>p</w:t>
      </w:r>
      <w:r>
        <w:t>tion of the experimental results, their interpretation, as well as the experimental conclusions that can be drawn.</w:t>
      </w:r>
    </w:p>
    <w:p w14:paraId="14D20231" w14:textId="77777777" w:rsidR="000C411C" w:rsidRPr="001F31D1" w:rsidRDefault="000C411C" w:rsidP="000C411C">
      <w:pPr>
        <w:pStyle w:val="FPTstylesubsection"/>
        <w:spacing w:before="240"/>
      </w:pPr>
      <w:r>
        <w:t>5</w:t>
      </w:r>
      <w:r w:rsidRPr="001F31D1">
        <w:t xml:space="preserve">.1. </w:t>
      </w:r>
      <w:r w:rsidRPr="0050048E">
        <w:t>Subsection</w:t>
      </w:r>
    </w:p>
    <w:p w14:paraId="57AAC14E" w14:textId="77777777" w:rsidR="000C411C" w:rsidRDefault="000C411C" w:rsidP="000C411C">
      <w:pPr>
        <w:pStyle w:val="FPTstylesubsubsection"/>
      </w:pPr>
      <w:r>
        <w:t xml:space="preserve">5.1.1. </w:t>
      </w:r>
      <w:r w:rsidRPr="0050048E">
        <w:rPr>
          <w:rStyle w:val="FPTstylesubsubsectionChar"/>
          <w:rFonts w:eastAsia="SimSun"/>
        </w:rPr>
        <w:t>Subsubsection</w:t>
      </w:r>
    </w:p>
    <w:p w14:paraId="4CC6AD52" w14:textId="77777777" w:rsidR="000C411C" w:rsidRPr="003030D2" w:rsidRDefault="000C411C" w:rsidP="000C411C">
      <w:pPr>
        <w:pStyle w:val="FPTStyleparagraph"/>
      </w:pPr>
      <w:r w:rsidRPr="003030D2">
        <w:t>Bulleted lists look like this:</w:t>
      </w:r>
    </w:p>
    <w:p w14:paraId="7CF3F069" w14:textId="77777777" w:rsidR="000C411C" w:rsidRPr="003030D2" w:rsidRDefault="000C411C" w:rsidP="000C411C">
      <w:pPr>
        <w:pStyle w:val="FPTStyleparagraph"/>
        <w:numPr>
          <w:ilvl w:val="0"/>
          <w:numId w:val="25"/>
        </w:numPr>
      </w:pPr>
      <w:r w:rsidRPr="003030D2">
        <w:t>F</w:t>
      </w:r>
      <w:r>
        <w:t>irst bullet;</w:t>
      </w:r>
    </w:p>
    <w:p w14:paraId="355AF33E" w14:textId="77777777" w:rsidR="000C411C" w:rsidRPr="003030D2" w:rsidRDefault="000C411C" w:rsidP="000C411C">
      <w:pPr>
        <w:pStyle w:val="FPTStyleparagraph"/>
        <w:numPr>
          <w:ilvl w:val="0"/>
          <w:numId w:val="25"/>
        </w:numPr>
      </w:pPr>
      <w:r w:rsidRPr="003030D2">
        <w:t>S</w:t>
      </w:r>
      <w:r>
        <w:t>econd bullet;</w:t>
      </w:r>
    </w:p>
    <w:p w14:paraId="7D32582D" w14:textId="77777777" w:rsidR="000C411C" w:rsidRDefault="000C411C" w:rsidP="000C411C">
      <w:pPr>
        <w:pStyle w:val="FPTStyleparagraph"/>
        <w:numPr>
          <w:ilvl w:val="0"/>
          <w:numId w:val="25"/>
        </w:numPr>
      </w:pPr>
      <w:r w:rsidRPr="003030D2">
        <w:t>T</w:t>
      </w:r>
      <w:r>
        <w:t>hird bullet.</w:t>
      </w:r>
    </w:p>
    <w:p w14:paraId="0F6DC191" w14:textId="77777777" w:rsidR="000C411C" w:rsidRPr="003030D2" w:rsidRDefault="000C411C" w:rsidP="000C411C">
      <w:pPr>
        <w:pStyle w:val="FPTStyleparagraph"/>
      </w:pPr>
      <w:r w:rsidRPr="003030D2">
        <w:t>Numbered lists can be added as follows:</w:t>
      </w:r>
    </w:p>
    <w:p w14:paraId="00A79DE3" w14:textId="77777777" w:rsidR="000C411C" w:rsidRPr="003030D2" w:rsidRDefault="000C411C" w:rsidP="000C411C">
      <w:pPr>
        <w:pStyle w:val="FPTStyleparagraph"/>
        <w:numPr>
          <w:ilvl w:val="0"/>
          <w:numId w:val="26"/>
        </w:numPr>
      </w:pPr>
      <w:r w:rsidRPr="003030D2">
        <w:t>F</w:t>
      </w:r>
      <w:r>
        <w:t>irst item;</w:t>
      </w:r>
    </w:p>
    <w:p w14:paraId="3960C882" w14:textId="77777777" w:rsidR="000C411C" w:rsidRPr="003030D2" w:rsidRDefault="000C411C" w:rsidP="000C411C">
      <w:pPr>
        <w:pStyle w:val="FPTStyleparagraph"/>
        <w:numPr>
          <w:ilvl w:val="0"/>
          <w:numId w:val="26"/>
        </w:numPr>
      </w:pPr>
      <w:r w:rsidRPr="003030D2">
        <w:t>S</w:t>
      </w:r>
      <w:r>
        <w:t>econd item;</w:t>
      </w:r>
    </w:p>
    <w:p w14:paraId="50F90229" w14:textId="77777777" w:rsidR="000C411C" w:rsidRPr="003030D2" w:rsidRDefault="000C411C" w:rsidP="000C411C">
      <w:pPr>
        <w:pStyle w:val="FPTStyleparagraph"/>
        <w:numPr>
          <w:ilvl w:val="0"/>
          <w:numId w:val="26"/>
        </w:numPr>
      </w:pPr>
      <w:r w:rsidRPr="003030D2">
        <w:t>T</w:t>
      </w:r>
      <w:r>
        <w:t>hird item.</w:t>
      </w:r>
    </w:p>
    <w:p w14:paraId="7BD4C984" w14:textId="77777777" w:rsidR="000C411C" w:rsidRPr="0009495E" w:rsidRDefault="000C411C" w:rsidP="000C411C">
      <w:pPr>
        <w:pStyle w:val="FPTStyleparagraph"/>
      </w:pPr>
      <w:r w:rsidRPr="0009495E">
        <w:t>The text continues here.</w:t>
      </w:r>
    </w:p>
    <w:p w14:paraId="2D43B900" w14:textId="77777777" w:rsidR="000C411C" w:rsidRPr="0050048E" w:rsidRDefault="000C411C" w:rsidP="000C411C">
      <w:pPr>
        <w:pStyle w:val="FPTstylesubsection"/>
      </w:pPr>
      <w:r>
        <w:t>5</w:t>
      </w:r>
      <w:r w:rsidRPr="0050048E">
        <w:t>.</w:t>
      </w:r>
      <w:r>
        <w:t>2</w:t>
      </w:r>
      <w:r w:rsidRPr="0050048E">
        <w:t>. Figures, Tables and Schemes</w:t>
      </w:r>
    </w:p>
    <w:p w14:paraId="1A1D0BFF" w14:textId="77777777" w:rsidR="000C411C" w:rsidRDefault="000C411C" w:rsidP="000C411C">
      <w:pPr>
        <w:pStyle w:val="FPTStyleparagraph"/>
      </w:pPr>
      <w:r w:rsidRPr="00325902">
        <w:t xml:space="preserve">All figures and tables should be cited in the main text as </w:t>
      </w:r>
      <w:r>
        <w:t>Figure 1, Table 1, etc.</w:t>
      </w:r>
    </w:p>
    <w:p w14:paraId="6761E4B1" w14:textId="77777777" w:rsidR="000C411C" w:rsidRDefault="000C411C" w:rsidP="000C411C">
      <w:pPr>
        <w:pStyle w:val="FPTStylepicture"/>
        <w:rPr>
          <w:b/>
        </w:rPr>
      </w:pPr>
      <w:r>
        <w:rPr>
          <w:lang w:eastAsia="en-US" w:bidi="ar-SA"/>
        </w:rPr>
        <w:lastRenderedPageBreak/>
        <w:drawing>
          <wp:inline distT="0" distB="0" distL="0" distR="0" wp14:anchorId="5867D79B" wp14:editId="22C73345">
            <wp:extent cx="4183512" cy="5651764"/>
            <wp:effectExtent l="0" t="0" r="7620" b="635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0"/>
                    <a:stretch>
                      <a:fillRect/>
                    </a:stretch>
                  </pic:blipFill>
                  <pic:spPr>
                    <a:xfrm>
                      <a:off x="0" y="0"/>
                      <a:ext cx="4188469" cy="5658460"/>
                    </a:xfrm>
                    <a:prstGeom prst="rect">
                      <a:avLst/>
                    </a:prstGeom>
                  </pic:spPr>
                </pic:pic>
              </a:graphicData>
            </a:graphic>
          </wp:inline>
        </w:drawing>
      </w:r>
    </w:p>
    <w:p w14:paraId="318F36D7" w14:textId="77777777" w:rsidR="000C411C" w:rsidRPr="00FA06BF" w:rsidRDefault="000C411C" w:rsidP="000C411C">
      <w:pPr>
        <w:pStyle w:val="FPTstylefigtablenumber"/>
        <w:rPr>
          <w:rStyle w:val="FPTstylefiguretabletittleChar"/>
          <w:b w:val="0"/>
          <w:bCs w:val="0"/>
        </w:rPr>
      </w:pPr>
      <w:proofErr w:type="gramStart"/>
      <w:r w:rsidRPr="00FA06BF">
        <w:rPr>
          <w:rStyle w:val="FPTstylefiguretabletittleChar"/>
        </w:rPr>
        <w:t>Figure</w:t>
      </w:r>
      <w:r w:rsidRPr="00FA06BF">
        <w:t xml:space="preserve"> 1.</w:t>
      </w:r>
      <w:proofErr w:type="gramEnd"/>
      <w:r w:rsidRPr="00FA06BF">
        <w:t xml:space="preserve"> </w:t>
      </w:r>
      <w:r w:rsidRPr="00A333D9">
        <w:rPr>
          <w:rStyle w:val="FPTstylefiguretabletittleChar"/>
          <w:b w:val="0"/>
          <w:bCs w:val="0"/>
        </w:rPr>
        <w:t>This is a figure. Schemes follow the same formatting.</w:t>
      </w:r>
    </w:p>
    <w:p w14:paraId="5E379618" w14:textId="77777777" w:rsidR="000C411C" w:rsidRDefault="000C411C" w:rsidP="000C411C">
      <w:pPr>
        <w:pStyle w:val="FPTstylefiguretabletittle"/>
      </w:pPr>
      <w:proofErr w:type="gramStart"/>
      <w:r>
        <w:rPr>
          <w:b/>
        </w:rPr>
        <w:t>Table 1</w:t>
      </w:r>
      <w:r w:rsidRPr="00325902">
        <w:rPr>
          <w:b/>
        </w:rPr>
        <w:t>.</w:t>
      </w:r>
      <w:proofErr w:type="gramEnd"/>
      <w:r w:rsidRPr="00325902">
        <w:t xml:space="preserve"> </w:t>
      </w:r>
      <w:r w:rsidRPr="00FA06BF">
        <w:t>This is a table. Tables should be placed in the main text near to the first time they are cited.</w:t>
      </w:r>
    </w:p>
    <w:tbl>
      <w:tblPr>
        <w:tblW w:w="7857"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2619"/>
        <w:gridCol w:w="2619"/>
        <w:gridCol w:w="2619"/>
      </w:tblGrid>
      <w:tr w:rsidR="000C411C" w:rsidRPr="00EF08AF" w14:paraId="2C1312F7" w14:textId="77777777" w:rsidTr="00EE0C49">
        <w:trPr>
          <w:jc w:val="center"/>
        </w:trPr>
        <w:tc>
          <w:tcPr>
            <w:tcW w:w="2619" w:type="dxa"/>
            <w:tcBorders>
              <w:bottom w:val="single" w:sz="4" w:space="0" w:color="auto"/>
            </w:tcBorders>
            <w:shd w:val="clear" w:color="auto" w:fill="auto"/>
            <w:vAlign w:val="center"/>
          </w:tcPr>
          <w:p w14:paraId="1585F535" w14:textId="77777777" w:rsidR="000C411C" w:rsidRPr="007F7C8C" w:rsidRDefault="000C411C" w:rsidP="00EE0C49">
            <w:pPr>
              <w:pStyle w:val="FPTstylefigtablenumber"/>
            </w:pPr>
            <w:r w:rsidRPr="007F7C8C">
              <w:t>Title 1</w:t>
            </w:r>
          </w:p>
        </w:tc>
        <w:tc>
          <w:tcPr>
            <w:tcW w:w="2619" w:type="dxa"/>
            <w:tcBorders>
              <w:bottom w:val="single" w:sz="4" w:space="0" w:color="auto"/>
            </w:tcBorders>
            <w:shd w:val="clear" w:color="auto" w:fill="auto"/>
            <w:vAlign w:val="center"/>
          </w:tcPr>
          <w:p w14:paraId="4F1CA79A" w14:textId="77777777" w:rsidR="000C411C" w:rsidRPr="006D7A1E" w:rsidRDefault="000C411C" w:rsidP="00EE0C49">
            <w:pPr>
              <w:pStyle w:val="FPTstylefigtablenumber"/>
            </w:pPr>
            <w:r w:rsidRPr="007F7C8C">
              <w:t>Title 2</w:t>
            </w:r>
          </w:p>
        </w:tc>
        <w:tc>
          <w:tcPr>
            <w:tcW w:w="2619" w:type="dxa"/>
            <w:tcBorders>
              <w:bottom w:val="single" w:sz="4" w:space="0" w:color="auto"/>
            </w:tcBorders>
            <w:shd w:val="clear" w:color="auto" w:fill="auto"/>
            <w:vAlign w:val="center"/>
          </w:tcPr>
          <w:p w14:paraId="1956A560" w14:textId="77777777" w:rsidR="000C411C" w:rsidRPr="006D7A1E" w:rsidRDefault="000C411C" w:rsidP="00EE0C49">
            <w:pPr>
              <w:pStyle w:val="FPTstylefigtablenumber"/>
            </w:pPr>
            <w:r w:rsidRPr="007F7C8C">
              <w:t>Title 3</w:t>
            </w:r>
          </w:p>
        </w:tc>
      </w:tr>
      <w:tr w:rsidR="000C411C" w:rsidRPr="00EF08AF" w14:paraId="4F74EB71" w14:textId="77777777" w:rsidTr="00EE0C49">
        <w:trPr>
          <w:jc w:val="center"/>
        </w:trPr>
        <w:tc>
          <w:tcPr>
            <w:tcW w:w="2619" w:type="dxa"/>
            <w:shd w:val="clear" w:color="auto" w:fill="auto"/>
            <w:vAlign w:val="center"/>
          </w:tcPr>
          <w:p w14:paraId="72CB6552" w14:textId="77777777" w:rsidR="000C411C" w:rsidRPr="00F220D4" w:rsidRDefault="000C411C" w:rsidP="00EE0C49">
            <w:pPr>
              <w:pStyle w:val="FPTstylefiguretabletittle"/>
            </w:pPr>
            <w:r w:rsidRPr="00F220D4">
              <w:t>entry 1</w:t>
            </w:r>
          </w:p>
        </w:tc>
        <w:tc>
          <w:tcPr>
            <w:tcW w:w="2619" w:type="dxa"/>
            <w:shd w:val="clear" w:color="auto" w:fill="auto"/>
            <w:vAlign w:val="center"/>
          </w:tcPr>
          <w:p w14:paraId="7FFAE196" w14:textId="77777777" w:rsidR="000C411C" w:rsidRPr="00F220D4" w:rsidRDefault="000C411C" w:rsidP="00EE0C49">
            <w:pPr>
              <w:pStyle w:val="FPTstylefiguretabletittle"/>
            </w:pPr>
            <w:r w:rsidRPr="00F220D4">
              <w:t>data</w:t>
            </w:r>
          </w:p>
        </w:tc>
        <w:tc>
          <w:tcPr>
            <w:tcW w:w="2619" w:type="dxa"/>
            <w:shd w:val="clear" w:color="auto" w:fill="auto"/>
            <w:vAlign w:val="center"/>
          </w:tcPr>
          <w:p w14:paraId="56AD3FC9" w14:textId="77777777" w:rsidR="000C411C" w:rsidRPr="00F220D4" w:rsidRDefault="000C411C" w:rsidP="00EE0C49">
            <w:pPr>
              <w:pStyle w:val="FPTstylefiguretabletittle"/>
            </w:pPr>
            <w:r w:rsidRPr="00F220D4">
              <w:t>data</w:t>
            </w:r>
          </w:p>
        </w:tc>
      </w:tr>
      <w:tr w:rsidR="000C411C" w:rsidRPr="00EF08AF" w14:paraId="6F604E0E" w14:textId="77777777" w:rsidTr="00EE0C49">
        <w:trPr>
          <w:jc w:val="center"/>
        </w:trPr>
        <w:tc>
          <w:tcPr>
            <w:tcW w:w="2619" w:type="dxa"/>
            <w:shd w:val="clear" w:color="auto" w:fill="auto"/>
            <w:vAlign w:val="center"/>
          </w:tcPr>
          <w:p w14:paraId="53793DB1" w14:textId="77777777" w:rsidR="000C411C" w:rsidRPr="00F220D4" w:rsidRDefault="000C411C" w:rsidP="00EE0C49">
            <w:pPr>
              <w:pStyle w:val="FPTstylefiguretabletittle"/>
            </w:pPr>
            <w:r w:rsidRPr="00F220D4">
              <w:t>entry 2</w:t>
            </w:r>
          </w:p>
        </w:tc>
        <w:tc>
          <w:tcPr>
            <w:tcW w:w="2619" w:type="dxa"/>
            <w:shd w:val="clear" w:color="auto" w:fill="auto"/>
            <w:vAlign w:val="center"/>
          </w:tcPr>
          <w:p w14:paraId="6D40A1DD" w14:textId="77777777" w:rsidR="000C411C" w:rsidRPr="00F220D4" w:rsidRDefault="000C411C" w:rsidP="00EE0C49">
            <w:pPr>
              <w:pStyle w:val="FPTstylefiguretabletittle"/>
            </w:pPr>
            <w:r w:rsidRPr="00F220D4">
              <w:t>data</w:t>
            </w:r>
          </w:p>
        </w:tc>
        <w:tc>
          <w:tcPr>
            <w:tcW w:w="2619" w:type="dxa"/>
            <w:shd w:val="clear" w:color="auto" w:fill="auto"/>
            <w:vAlign w:val="center"/>
          </w:tcPr>
          <w:p w14:paraId="638E9112" w14:textId="77777777" w:rsidR="000C411C" w:rsidRPr="00F220D4" w:rsidRDefault="000C411C" w:rsidP="00EE0C49">
            <w:pPr>
              <w:pStyle w:val="FPTstylefiguretabletittle"/>
            </w:pPr>
            <w:r w:rsidRPr="00F220D4">
              <w:t xml:space="preserve">data </w:t>
            </w:r>
            <w:r w:rsidRPr="007F7C8C">
              <w:rPr>
                <w:vertAlign w:val="superscript"/>
              </w:rPr>
              <w:t>1</w:t>
            </w:r>
          </w:p>
        </w:tc>
      </w:tr>
    </w:tbl>
    <w:p w14:paraId="5C9F6C37" w14:textId="77777777" w:rsidR="000C411C" w:rsidRPr="00E06592" w:rsidRDefault="000C411C" w:rsidP="000C411C">
      <w:pPr>
        <w:pStyle w:val="FPTstylefiguretabletittle"/>
      </w:pPr>
      <w:r w:rsidRPr="00325902">
        <w:rPr>
          <w:vertAlign w:val="superscript"/>
        </w:rPr>
        <w:t>1</w:t>
      </w:r>
      <w:r w:rsidRPr="00325902">
        <w:t xml:space="preserve"> Tables may have </w:t>
      </w:r>
      <w:proofErr w:type="gramStart"/>
      <w:r w:rsidRPr="00325902">
        <w:t>a footer</w:t>
      </w:r>
      <w:proofErr w:type="gramEnd"/>
      <w:r w:rsidRPr="00325902">
        <w:t>.</w:t>
      </w:r>
    </w:p>
    <w:p w14:paraId="6B0760DB" w14:textId="77777777" w:rsidR="000C411C" w:rsidRPr="00CB76CF" w:rsidRDefault="000C411C" w:rsidP="000C411C">
      <w:pPr>
        <w:pStyle w:val="FPTStyleparagraph"/>
      </w:pPr>
      <w:r w:rsidRPr="00CB76CF">
        <w:t>The text continues here</w:t>
      </w:r>
      <w:r>
        <w:t xml:space="preserve"> (Figure 2 and Table 2)</w:t>
      </w:r>
      <w:r w:rsidRPr="00CB76CF">
        <w:t>.</w:t>
      </w:r>
    </w:p>
    <w:tbl>
      <w:tblPr>
        <w:tblW w:w="0" w:type="auto"/>
        <w:jc w:val="center"/>
        <w:tblLook w:val="0000" w:firstRow="0" w:lastRow="0" w:firstColumn="0" w:lastColumn="0" w:noHBand="0" w:noVBand="0"/>
      </w:tblPr>
      <w:tblGrid>
        <w:gridCol w:w="4057"/>
        <w:gridCol w:w="4268"/>
      </w:tblGrid>
      <w:tr w:rsidR="000C411C" w:rsidRPr="00196D5A" w14:paraId="52C271FB" w14:textId="77777777" w:rsidTr="00EE0C49">
        <w:trPr>
          <w:jc w:val="center"/>
        </w:trPr>
        <w:tc>
          <w:tcPr>
            <w:tcW w:w="4057" w:type="dxa"/>
            <w:shd w:val="clear" w:color="auto" w:fill="auto"/>
            <w:vAlign w:val="center"/>
          </w:tcPr>
          <w:p w14:paraId="151B9A76" w14:textId="77777777" w:rsidR="000C411C" w:rsidRPr="00196D5A" w:rsidRDefault="000C411C" w:rsidP="00EE0C49">
            <w:pPr>
              <w:pStyle w:val="MDPI52figure"/>
              <w:spacing w:before="0"/>
            </w:pPr>
            <w:bookmarkStart w:id="1" w:name="page3"/>
            <w:bookmarkEnd w:id="1"/>
            <w:r w:rsidRPr="00196D5A">
              <w:rPr>
                <w:noProof/>
                <w:lang w:eastAsia="en-US" w:bidi="ar-SA"/>
              </w:rPr>
              <w:lastRenderedPageBreak/>
              <w:drawing>
                <wp:inline distT="0" distB="0" distL="0" distR="0" wp14:anchorId="4F06AF5D" wp14:editId="4E825FB2">
                  <wp:extent cx="2161540" cy="2161540"/>
                  <wp:effectExtent l="0" t="0" r="0" b="0"/>
                  <wp:docPr id="5"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c>
          <w:tcPr>
            <w:tcW w:w="4268" w:type="dxa"/>
          </w:tcPr>
          <w:p w14:paraId="5F015FBB" w14:textId="77777777" w:rsidR="000C411C" w:rsidRPr="00196D5A" w:rsidRDefault="000C411C" w:rsidP="00EE0C49">
            <w:pPr>
              <w:pStyle w:val="MDPI52figure"/>
              <w:spacing w:before="0"/>
            </w:pPr>
            <w:r w:rsidRPr="00196D5A">
              <w:rPr>
                <w:noProof/>
                <w:lang w:eastAsia="en-US" w:bidi="ar-SA"/>
              </w:rPr>
              <w:drawing>
                <wp:inline distT="0" distB="0" distL="0" distR="0" wp14:anchorId="7A9E127E" wp14:editId="1D385C05">
                  <wp:extent cx="2161540" cy="2161540"/>
                  <wp:effectExtent l="0" t="0" r="0" b="0"/>
                  <wp:docPr id="6" name="Picture 1" descr="C:\Users\martin\Downloads\testFigur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Downloads\testFigure.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solidFill>
                            <a:srgbClr val="FFFFFF"/>
                          </a:solidFill>
                          <a:ln>
                            <a:noFill/>
                          </a:ln>
                        </pic:spPr>
                      </pic:pic>
                    </a:graphicData>
                  </a:graphic>
                </wp:inline>
              </w:drawing>
            </w:r>
          </w:p>
        </w:tc>
      </w:tr>
      <w:tr w:rsidR="000C411C" w:rsidRPr="00196D5A" w14:paraId="1FD972A2" w14:textId="77777777" w:rsidTr="00EE0C49">
        <w:trPr>
          <w:jc w:val="center"/>
        </w:trPr>
        <w:tc>
          <w:tcPr>
            <w:tcW w:w="4057" w:type="dxa"/>
            <w:shd w:val="clear" w:color="auto" w:fill="auto"/>
            <w:vAlign w:val="center"/>
          </w:tcPr>
          <w:p w14:paraId="089B9D5A" w14:textId="77777777" w:rsidR="000C411C" w:rsidRPr="00196D5A" w:rsidRDefault="000C411C" w:rsidP="00EE0C49">
            <w:pPr>
              <w:pStyle w:val="FPTstylefigtablenumber"/>
            </w:pPr>
            <w:r w:rsidRPr="00196D5A">
              <w:t>(</w:t>
            </w:r>
            <w:r w:rsidRPr="000122AB">
              <w:t>a</w:t>
            </w:r>
            <w:r w:rsidRPr="00196D5A">
              <w:t>)</w:t>
            </w:r>
          </w:p>
        </w:tc>
        <w:tc>
          <w:tcPr>
            <w:tcW w:w="4268" w:type="dxa"/>
          </w:tcPr>
          <w:p w14:paraId="54F04023" w14:textId="77777777" w:rsidR="000C411C" w:rsidRPr="00196D5A" w:rsidRDefault="000C411C" w:rsidP="00EE0C49">
            <w:pPr>
              <w:pStyle w:val="FPTstylefigtablenumber"/>
            </w:pPr>
            <w:r w:rsidRPr="00196D5A">
              <w:t>(</w:t>
            </w:r>
            <w:r w:rsidRPr="000122AB">
              <w:t>b</w:t>
            </w:r>
            <w:r w:rsidRPr="00196D5A">
              <w:t>)</w:t>
            </w:r>
          </w:p>
        </w:tc>
      </w:tr>
    </w:tbl>
    <w:p w14:paraId="740F6440" w14:textId="77777777" w:rsidR="000C411C" w:rsidRPr="00FA04F1" w:rsidRDefault="000C411C" w:rsidP="000C411C">
      <w:pPr>
        <w:pStyle w:val="MDPI51figurecaption"/>
        <w:ind w:left="0"/>
      </w:pPr>
      <w:proofErr w:type="gramStart"/>
      <w:r w:rsidRPr="005C2654">
        <w:rPr>
          <w:rStyle w:val="FPTstylefigtablenumberChar"/>
        </w:rPr>
        <w:t>Figure 2</w:t>
      </w:r>
      <w:r w:rsidRPr="00F63A9B">
        <w:rPr>
          <w:b/>
        </w:rPr>
        <w:t>.</w:t>
      </w:r>
      <w:proofErr w:type="gramEnd"/>
      <w:r w:rsidRPr="00F63A9B">
        <w:rPr>
          <w:b/>
        </w:rPr>
        <w:t xml:space="preserve"> </w:t>
      </w:r>
      <w:r w:rsidRPr="005C2654">
        <w:rPr>
          <w:rStyle w:val="FPTstylefiguretabletittleChar"/>
        </w:rPr>
        <w:t xml:space="preserve">This is </w:t>
      </w:r>
      <w:r>
        <w:rPr>
          <w:rStyle w:val="FPTstylefiguretabletittleChar"/>
        </w:rPr>
        <w:t>F</w:t>
      </w:r>
      <w:r w:rsidRPr="005C2654">
        <w:rPr>
          <w:rStyle w:val="FPTstylefiguretabletittleChar"/>
        </w:rPr>
        <w:t>igure</w:t>
      </w:r>
      <w:r>
        <w:rPr>
          <w:rStyle w:val="FPTstylefiguretabletittleChar"/>
        </w:rPr>
        <w:t xml:space="preserve"> 2</w:t>
      </w:r>
      <w:r w:rsidRPr="005C2654">
        <w:rPr>
          <w:rStyle w:val="FPTstylefiguretabletittleChar"/>
        </w:rPr>
        <w:t>. Schemes follow another format. If there are multiple panels, they should be listed as: (a) Description of what is contained in the first panel; (b) Description of what is contained in the second panel. Figures should be placed in the main text near to the first time they are cited. A caption on a single line should be centered.</w:t>
      </w:r>
    </w:p>
    <w:p w14:paraId="0D85DC52" w14:textId="77777777" w:rsidR="000C411C" w:rsidRPr="00FA04F1" w:rsidRDefault="000C411C" w:rsidP="000C411C">
      <w:pPr>
        <w:pStyle w:val="MDPI41tablecaption"/>
        <w:ind w:left="0"/>
      </w:pPr>
      <w:proofErr w:type="gramStart"/>
      <w:r w:rsidRPr="005C2654">
        <w:rPr>
          <w:rStyle w:val="FPTstylefigtablenumberChar"/>
        </w:rPr>
        <w:t>Table 2.</w:t>
      </w:r>
      <w:proofErr w:type="gramEnd"/>
      <w:r w:rsidRPr="00B07E0E">
        <w:rPr>
          <w:b/>
        </w:rPr>
        <w:t xml:space="preserve"> </w:t>
      </w:r>
      <w:r w:rsidRPr="005C2654">
        <w:rPr>
          <w:rStyle w:val="FPTstylefiguretabletittleChar"/>
        </w:rPr>
        <w:t xml:space="preserve">This is </w:t>
      </w:r>
      <w:r>
        <w:rPr>
          <w:rStyle w:val="FPTstylefiguretabletittleChar"/>
        </w:rPr>
        <w:t>T</w:t>
      </w:r>
      <w:r w:rsidRPr="005C2654">
        <w:rPr>
          <w:rStyle w:val="FPTstylefiguretabletittleChar"/>
        </w:rPr>
        <w:t>able</w:t>
      </w:r>
      <w:r>
        <w:rPr>
          <w:rStyle w:val="FPTstylefiguretabletittleChar"/>
        </w:rPr>
        <w:t xml:space="preserve"> 2</w:t>
      </w:r>
      <w:r w:rsidRPr="005C2654">
        <w:rPr>
          <w:rStyle w:val="FPTstylefiguretabletittleChar"/>
        </w:rPr>
        <w:t>. Tables should be placed in the main text near to the first time they are cited.</w:t>
      </w:r>
    </w:p>
    <w:tbl>
      <w:tblPr>
        <w:tblW w:w="10080" w:type="dxa"/>
        <w:jc w:val="center"/>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3942"/>
        <w:gridCol w:w="3089"/>
        <w:gridCol w:w="1717"/>
        <w:gridCol w:w="1332"/>
      </w:tblGrid>
      <w:tr w:rsidR="000C411C" w:rsidRPr="00655E61" w14:paraId="1E082BAA" w14:textId="77777777" w:rsidTr="00EE0C49">
        <w:trPr>
          <w:jc w:val="center"/>
        </w:trPr>
        <w:tc>
          <w:tcPr>
            <w:tcW w:w="3942" w:type="dxa"/>
            <w:tcBorders>
              <w:top w:val="single" w:sz="8" w:space="0" w:color="auto"/>
              <w:bottom w:val="single" w:sz="4" w:space="0" w:color="auto"/>
            </w:tcBorders>
            <w:shd w:val="clear" w:color="auto" w:fill="auto"/>
            <w:vAlign w:val="center"/>
          </w:tcPr>
          <w:p w14:paraId="6361ED02" w14:textId="77777777" w:rsidR="000C411C" w:rsidRPr="00196D5A" w:rsidRDefault="000C411C" w:rsidP="00EE0C49">
            <w:pPr>
              <w:pStyle w:val="FPTstylefigtablenumber"/>
            </w:pPr>
            <w:r w:rsidRPr="00196D5A">
              <w:t>Title 1</w:t>
            </w:r>
          </w:p>
        </w:tc>
        <w:tc>
          <w:tcPr>
            <w:tcW w:w="3089" w:type="dxa"/>
            <w:tcBorders>
              <w:top w:val="single" w:sz="8" w:space="0" w:color="auto"/>
              <w:bottom w:val="single" w:sz="4" w:space="0" w:color="auto"/>
            </w:tcBorders>
            <w:shd w:val="clear" w:color="auto" w:fill="auto"/>
            <w:vAlign w:val="center"/>
          </w:tcPr>
          <w:p w14:paraId="3ECE60E9" w14:textId="77777777" w:rsidR="000C411C" w:rsidRPr="00196D5A" w:rsidRDefault="000C411C" w:rsidP="00EE0C49">
            <w:pPr>
              <w:pStyle w:val="FPTstylefigtablenumber"/>
            </w:pPr>
            <w:r w:rsidRPr="00196D5A">
              <w:t>Title 2</w:t>
            </w:r>
          </w:p>
        </w:tc>
        <w:tc>
          <w:tcPr>
            <w:tcW w:w="1717" w:type="dxa"/>
            <w:tcBorders>
              <w:top w:val="single" w:sz="8" w:space="0" w:color="auto"/>
              <w:bottom w:val="single" w:sz="4" w:space="0" w:color="auto"/>
            </w:tcBorders>
            <w:shd w:val="clear" w:color="auto" w:fill="auto"/>
            <w:vAlign w:val="center"/>
            <w:hideMark/>
          </w:tcPr>
          <w:p w14:paraId="0E6895CD" w14:textId="77777777" w:rsidR="000C411C" w:rsidRPr="00196D5A" w:rsidRDefault="000C411C" w:rsidP="00EE0C49">
            <w:pPr>
              <w:pStyle w:val="FPTstylefigtablenumber"/>
            </w:pPr>
            <w:r w:rsidRPr="00196D5A">
              <w:t>Title 3</w:t>
            </w:r>
          </w:p>
        </w:tc>
        <w:tc>
          <w:tcPr>
            <w:tcW w:w="1332" w:type="dxa"/>
            <w:tcBorders>
              <w:top w:val="single" w:sz="8" w:space="0" w:color="auto"/>
              <w:bottom w:val="single" w:sz="4" w:space="0" w:color="auto"/>
            </w:tcBorders>
            <w:shd w:val="clear" w:color="auto" w:fill="auto"/>
            <w:vAlign w:val="center"/>
          </w:tcPr>
          <w:p w14:paraId="5D479411" w14:textId="77777777" w:rsidR="000C411C" w:rsidRPr="00196D5A" w:rsidRDefault="000C411C" w:rsidP="00EE0C49">
            <w:pPr>
              <w:pStyle w:val="FPTstylefigtablenumber"/>
            </w:pPr>
            <w:r w:rsidRPr="00196D5A">
              <w:t>Title 4</w:t>
            </w:r>
          </w:p>
        </w:tc>
      </w:tr>
      <w:tr w:rsidR="000C411C" w:rsidRPr="00655E61" w14:paraId="75478AA6" w14:textId="77777777" w:rsidTr="00EE0C49">
        <w:trPr>
          <w:jc w:val="center"/>
        </w:trPr>
        <w:tc>
          <w:tcPr>
            <w:tcW w:w="3942" w:type="dxa"/>
            <w:vMerge w:val="restart"/>
            <w:tcBorders>
              <w:top w:val="single" w:sz="4" w:space="0" w:color="auto"/>
            </w:tcBorders>
            <w:shd w:val="clear" w:color="auto" w:fill="auto"/>
            <w:vAlign w:val="center"/>
            <w:hideMark/>
          </w:tcPr>
          <w:p w14:paraId="3A7FEA48" w14:textId="77777777" w:rsidR="000C411C" w:rsidRPr="00655E61" w:rsidRDefault="000C411C" w:rsidP="00EE0C49">
            <w:pPr>
              <w:pStyle w:val="FPTstylefiguretabletittle"/>
            </w:pPr>
            <w:r w:rsidRPr="00655E61">
              <w:t>entry 1</w:t>
            </w:r>
            <w:r>
              <w:t xml:space="preserve"> *</w:t>
            </w:r>
          </w:p>
        </w:tc>
        <w:tc>
          <w:tcPr>
            <w:tcW w:w="3089" w:type="dxa"/>
            <w:tcBorders>
              <w:top w:val="single" w:sz="4" w:space="0" w:color="auto"/>
              <w:bottom w:val="nil"/>
            </w:tcBorders>
            <w:shd w:val="clear" w:color="auto" w:fill="auto"/>
            <w:vAlign w:val="center"/>
            <w:hideMark/>
          </w:tcPr>
          <w:p w14:paraId="584B979C" w14:textId="77777777" w:rsidR="000C411C" w:rsidRPr="00655E61" w:rsidRDefault="000C411C" w:rsidP="00EE0C49">
            <w:pPr>
              <w:pStyle w:val="FPTstylefiguretabletittle"/>
            </w:pPr>
            <w:r w:rsidRPr="00655E61">
              <w:t>data</w:t>
            </w:r>
          </w:p>
        </w:tc>
        <w:tc>
          <w:tcPr>
            <w:tcW w:w="1717" w:type="dxa"/>
            <w:tcBorders>
              <w:top w:val="single" w:sz="4" w:space="0" w:color="auto"/>
              <w:bottom w:val="nil"/>
            </w:tcBorders>
            <w:shd w:val="clear" w:color="auto" w:fill="auto"/>
            <w:vAlign w:val="center"/>
          </w:tcPr>
          <w:p w14:paraId="67041223" w14:textId="77777777" w:rsidR="000C411C" w:rsidRPr="00655E61" w:rsidRDefault="000C411C" w:rsidP="00EE0C49">
            <w:pPr>
              <w:pStyle w:val="FPTstylefiguretabletittle"/>
            </w:pPr>
            <w:r w:rsidRPr="00655E61">
              <w:t>data</w:t>
            </w:r>
          </w:p>
        </w:tc>
        <w:tc>
          <w:tcPr>
            <w:tcW w:w="1332" w:type="dxa"/>
            <w:tcBorders>
              <w:top w:val="single" w:sz="4" w:space="0" w:color="auto"/>
              <w:bottom w:val="nil"/>
            </w:tcBorders>
            <w:shd w:val="clear" w:color="auto" w:fill="auto"/>
            <w:vAlign w:val="center"/>
          </w:tcPr>
          <w:p w14:paraId="2238BA15" w14:textId="77777777" w:rsidR="000C411C" w:rsidRPr="00655E61" w:rsidRDefault="000C411C" w:rsidP="00EE0C49">
            <w:pPr>
              <w:pStyle w:val="FPTstylefiguretabletittle"/>
            </w:pPr>
            <w:r w:rsidRPr="00655E61">
              <w:t>data</w:t>
            </w:r>
          </w:p>
        </w:tc>
      </w:tr>
      <w:tr w:rsidR="000C411C" w:rsidRPr="00655E61" w14:paraId="1DF448D1" w14:textId="77777777" w:rsidTr="00EE0C49">
        <w:trPr>
          <w:jc w:val="center"/>
        </w:trPr>
        <w:tc>
          <w:tcPr>
            <w:tcW w:w="3942" w:type="dxa"/>
            <w:vMerge/>
            <w:shd w:val="clear" w:color="auto" w:fill="auto"/>
            <w:vAlign w:val="center"/>
            <w:hideMark/>
          </w:tcPr>
          <w:p w14:paraId="549EE609" w14:textId="77777777" w:rsidR="000C411C" w:rsidRPr="00655E61" w:rsidRDefault="000C411C" w:rsidP="00EE0C49">
            <w:pPr>
              <w:pStyle w:val="FPTstylefiguretabletittle"/>
            </w:pPr>
          </w:p>
        </w:tc>
        <w:tc>
          <w:tcPr>
            <w:tcW w:w="3089" w:type="dxa"/>
            <w:tcBorders>
              <w:top w:val="nil"/>
              <w:bottom w:val="nil"/>
            </w:tcBorders>
            <w:shd w:val="clear" w:color="auto" w:fill="auto"/>
            <w:vAlign w:val="center"/>
            <w:hideMark/>
          </w:tcPr>
          <w:p w14:paraId="6EEBB81D" w14:textId="77777777" w:rsidR="000C411C" w:rsidRPr="00655E61" w:rsidRDefault="000C411C" w:rsidP="00EE0C49">
            <w:pPr>
              <w:pStyle w:val="FPTstylefiguretabletittle"/>
            </w:pPr>
            <w:r w:rsidRPr="00655E61">
              <w:t>data</w:t>
            </w:r>
          </w:p>
        </w:tc>
        <w:tc>
          <w:tcPr>
            <w:tcW w:w="1717" w:type="dxa"/>
            <w:tcBorders>
              <w:top w:val="nil"/>
              <w:bottom w:val="nil"/>
            </w:tcBorders>
            <w:shd w:val="clear" w:color="auto" w:fill="auto"/>
            <w:vAlign w:val="center"/>
          </w:tcPr>
          <w:p w14:paraId="6403305C" w14:textId="77777777" w:rsidR="000C411C" w:rsidRPr="00655E61" w:rsidRDefault="000C411C" w:rsidP="00EE0C49">
            <w:pPr>
              <w:pStyle w:val="FPTstylefiguretabletittle"/>
            </w:pPr>
            <w:r w:rsidRPr="00655E61">
              <w:t>data</w:t>
            </w:r>
          </w:p>
        </w:tc>
        <w:tc>
          <w:tcPr>
            <w:tcW w:w="1332" w:type="dxa"/>
            <w:tcBorders>
              <w:top w:val="nil"/>
              <w:bottom w:val="nil"/>
            </w:tcBorders>
            <w:shd w:val="clear" w:color="auto" w:fill="auto"/>
            <w:vAlign w:val="center"/>
          </w:tcPr>
          <w:p w14:paraId="696334FA" w14:textId="77777777" w:rsidR="000C411C" w:rsidRPr="00655E61" w:rsidRDefault="000C411C" w:rsidP="00EE0C49">
            <w:pPr>
              <w:pStyle w:val="FPTstylefiguretabletittle"/>
            </w:pPr>
            <w:r w:rsidRPr="00655E61">
              <w:t>data</w:t>
            </w:r>
          </w:p>
        </w:tc>
      </w:tr>
      <w:tr w:rsidR="000C411C" w:rsidRPr="00655E61" w14:paraId="366F1F4C" w14:textId="77777777" w:rsidTr="00EE0C49">
        <w:trPr>
          <w:jc w:val="center"/>
        </w:trPr>
        <w:tc>
          <w:tcPr>
            <w:tcW w:w="3942" w:type="dxa"/>
            <w:vMerge/>
            <w:tcBorders>
              <w:bottom w:val="single" w:sz="4" w:space="0" w:color="auto"/>
            </w:tcBorders>
            <w:shd w:val="clear" w:color="auto" w:fill="auto"/>
            <w:vAlign w:val="center"/>
          </w:tcPr>
          <w:p w14:paraId="3F9A4647" w14:textId="77777777" w:rsidR="000C411C" w:rsidRPr="00655E61" w:rsidRDefault="000C411C" w:rsidP="00EE0C49">
            <w:pPr>
              <w:pStyle w:val="FPTstylefiguretabletittle"/>
            </w:pPr>
          </w:p>
        </w:tc>
        <w:tc>
          <w:tcPr>
            <w:tcW w:w="3089" w:type="dxa"/>
            <w:tcBorders>
              <w:top w:val="nil"/>
              <w:bottom w:val="single" w:sz="4" w:space="0" w:color="auto"/>
            </w:tcBorders>
            <w:shd w:val="clear" w:color="auto" w:fill="auto"/>
            <w:vAlign w:val="center"/>
          </w:tcPr>
          <w:p w14:paraId="1C86EF28" w14:textId="77777777" w:rsidR="000C411C" w:rsidRPr="00655E61" w:rsidRDefault="000C411C" w:rsidP="00EE0C49">
            <w:pPr>
              <w:pStyle w:val="FPTstylefiguretabletittle"/>
            </w:pPr>
            <w:r w:rsidRPr="00655E61">
              <w:t>data</w:t>
            </w:r>
          </w:p>
        </w:tc>
        <w:tc>
          <w:tcPr>
            <w:tcW w:w="1717" w:type="dxa"/>
            <w:tcBorders>
              <w:top w:val="nil"/>
              <w:bottom w:val="single" w:sz="4" w:space="0" w:color="auto"/>
            </w:tcBorders>
            <w:shd w:val="clear" w:color="auto" w:fill="auto"/>
            <w:vAlign w:val="center"/>
          </w:tcPr>
          <w:p w14:paraId="7F919171" w14:textId="77777777" w:rsidR="000C411C" w:rsidRPr="00655E61" w:rsidRDefault="000C411C" w:rsidP="00EE0C49">
            <w:pPr>
              <w:pStyle w:val="FPTstylefiguretabletittle"/>
            </w:pPr>
            <w:r w:rsidRPr="00655E61">
              <w:t>data</w:t>
            </w:r>
          </w:p>
        </w:tc>
        <w:tc>
          <w:tcPr>
            <w:tcW w:w="1332" w:type="dxa"/>
            <w:tcBorders>
              <w:top w:val="nil"/>
              <w:bottom w:val="single" w:sz="4" w:space="0" w:color="auto"/>
            </w:tcBorders>
            <w:shd w:val="clear" w:color="auto" w:fill="auto"/>
            <w:vAlign w:val="center"/>
          </w:tcPr>
          <w:p w14:paraId="0E8599EF" w14:textId="77777777" w:rsidR="000C411C" w:rsidRPr="00655E61" w:rsidRDefault="000C411C" w:rsidP="00EE0C49">
            <w:pPr>
              <w:pStyle w:val="FPTstylefiguretabletittle"/>
            </w:pPr>
            <w:r w:rsidRPr="00655E61">
              <w:t>data</w:t>
            </w:r>
          </w:p>
        </w:tc>
      </w:tr>
      <w:tr w:rsidR="000C411C" w:rsidRPr="00655E61" w14:paraId="3815D5CE" w14:textId="77777777" w:rsidTr="00EE0C49">
        <w:trPr>
          <w:jc w:val="center"/>
        </w:trPr>
        <w:tc>
          <w:tcPr>
            <w:tcW w:w="3942" w:type="dxa"/>
            <w:vMerge w:val="restart"/>
            <w:tcBorders>
              <w:top w:val="single" w:sz="4" w:space="0" w:color="auto"/>
              <w:bottom w:val="nil"/>
            </w:tcBorders>
            <w:shd w:val="clear" w:color="auto" w:fill="auto"/>
            <w:vAlign w:val="center"/>
            <w:hideMark/>
          </w:tcPr>
          <w:p w14:paraId="6010664C" w14:textId="77777777" w:rsidR="000C411C" w:rsidRPr="00655E61" w:rsidRDefault="000C411C" w:rsidP="00EE0C49">
            <w:pPr>
              <w:pStyle w:val="FPTstylefiguretabletittle"/>
            </w:pPr>
            <w:r w:rsidRPr="00655E61">
              <w:t>entry 2</w:t>
            </w:r>
          </w:p>
        </w:tc>
        <w:tc>
          <w:tcPr>
            <w:tcW w:w="3089" w:type="dxa"/>
            <w:tcBorders>
              <w:top w:val="single" w:sz="4" w:space="0" w:color="auto"/>
              <w:bottom w:val="nil"/>
            </w:tcBorders>
            <w:shd w:val="clear" w:color="auto" w:fill="auto"/>
            <w:vAlign w:val="center"/>
            <w:hideMark/>
          </w:tcPr>
          <w:p w14:paraId="70315A95" w14:textId="77777777" w:rsidR="000C411C" w:rsidRPr="00655E61" w:rsidRDefault="000C411C" w:rsidP="00EE0C49">
            <w:pPr>
              <w:pStyle w:val="FPTstylefiguretabletittle"/>
            </w:pPr>
            <w:r w:rsidRPr="00655E61">
              <w:t>data</w:t>
            </w:r>
          </w:p>
        </w:tc>
        <w:tc>
          <w:tcPr>
            <w:tcW w:w="1717" w:type="dxa"/>
            <w:tcBorders>
              <w:top w:val="single" w:sz="4" w:space="0" w:color="auto"/>
              <w:bottom w:val="nil"/>
            </w:tcBorders>
            <w:shd w:val="clear" w:color="auto" w:fill="auto"/>
            <w:vAlign w:val="center"/>
            <w:hideMark/>
          </w:tcPr>
          <w:p w14:paraId="306CF254" w14:textId="77777777" w:rsidR="000C411C" w:rsidRPr="00655E61" w:rsidRDefault="000C411C" w:rsidP="00EE0C49">
            <w:pPr>
              <w:pStyle w:val="FPTstylefiguretabletittle"/>
            </w:pPr>
            <w:r w:rsidRPr="00655E61">
              <w:t>data</w:t>
            </w:r>
          </w:p>
        </w:tc>
        <w:tc>
          <w:tcPr>
            <w:tcW w:w="1332" w:type="dxa"/>
            <w:tcBorders>
              <w:top w:val="single" w:sz="4" w:space="0" w:color="auto"/>
              <w:bottom w:val="nil"/>
            </w:tcBorders>
            <w:shd w:val="clear" w:color="auto" w:fill="auto"/>
            <w:vAlign w:val="center"/>
          </w:tcPr>
          <w:p w14:paraId="5E993F14" w14:textId="77777777" w:rsidR="000C411C" w:rsidRPr="00655E61" w:rsidRDefault="000C411C" w:rsidP="00EE0C49">
            <w:pPr>
              <w:pStyle w:val="FPTstylefiguretabletittle"/>
            </w:pPr>
            <w:r w:rsidRPr="00655E61">
              <w:t>data</w:t>
            </w:r>
          </w:p>
        </w:tc>
      </w:tr>
      <w:tr w:rsidR="000C411C" w:rsidRPr="00655E61" w14:paraId="75FC92E8" w14:textId="77777777" w:rsidTr="00EE0C49">
        <w:trPr>
          <w:jc w:val="center"/>
        </w:trPr>
        <w:tc>
          <w:tcPr>
            <w:tcW w:w="3942" w:type="dxa"/>
            <w:vMerge/>
            <w:tcBorders>
              <w:top w:val="nil"/>
              <w:bottom w:val="single" w:sz="4" w:space="0" w:color="auto"/>
            </w:tcBorders>
            <w:shd w:val="clear" w:color="auto" w:fill="auto"/>
            <w:vAlign w:val="center"/>
            <w:hideMark/>
          </w:tcPr>
          <w:p w14:paraId="38B81D1F" w14:textId="77777777" w:rsidR="000C411C" w:rsidRPr="00655E61" w:rsidRDefault="000C411C" w:rsidP="00EE0C49">
            <w:pPr>
              <w:pStyle w:val="FPTstylefiguretabletittle"/>
            </w:pPr>
          </w:p>
        </w:tc>
        <w:tc>
          <w:tcPr>
            <w:tcW w:w="3089" w:type="dxa"/>
            <w:tcBorders>
              <w:top w:val="nil"/>
              <w:bottom w:val="single" w:sz="4" w:space="0" w:color="auto"/>
            </w:tcBorders>
            <w:shd w:val="clear" w:color="auto" w:fill="auto"/>
            <w:vAlign w:val="center"/>
            <w:hideMark/>
          </w:tcPr>
          <w:p w14:paraId="0A420D93" w14:textId="77777777" w:rsidR="000C411C" w:rsidRPr="00655E61" w:rsidRDefault="000C411C" w:rsidP="00EE0C49">
            <w:pPr>
              <w:pStyle w:val="FPTstylefiguretabletittle"/>
            </w:pPr>
            <w:r w:rsidRPr="00655E61">
              <w:t>data</w:t>
            </w:r>
          </w:p>
        </w:tc>
        <w:tc>
          <w:tcPr>
            <w:tcW w:w="1717" w:type="dxa"/>
            <w:tcBorders>
              <w:top w:val="nil"/>
              <w:bottom w:val="single" w:sz="4" w:space="0" w:color="auto"/>
            </w:tcBorders>
            <w:shd w:val="clear" w:color="auto" w:fill="auto"/>
            <w:vAlign w:val="center"/>
            <w:hideMark/>
          </w:tcPr>
          <w:p w14:paraId="230F75AE" w14:textId="77777777" w:rsidR="000C411C" w:rsidRPr="00655E61" w:rsidRDefault="000C411C" w:rsidP="00EE0C49">
            <w:pPr>
              <w:pStyle w:val="FPTstylefiguretabletittle"/>
            </w:pPr>
            <w:r w:rsidRPr="00655E61">
              <w:t>data</w:t>
            </w:r>
          </w:p>
        </w:tc>
        <w:tc>
          <w:tcPr>
            <w:tcW w:w="1332" w:type="dxa"/>
            <w:tcBorders>
              <w:top w:val="nil"/>
              <w:bottom w:val="single" w:sz="4" w:space="0" w:color="auto"/>
            </w:tcBorders>
            <w:shd w:val="clear" w:color="auto" w:fill="auto"/>
            <w:vAlign w:val="center"/>
          </w:tcPr>
          <w:p w14:paraId="23224D4F" w14:textId="77777777" w:rsidR="000C411C" w:rsidRPr="00655E61" w:rsidRDefault="000C411C" w:rsidP="00EE0C49">
            <w:pPr>
              <w:pStyle w:val="FPTstylefiguretabletittle"/>
            </w:pPr>
            <w:r w:rsidRPr="00655E61">
              <w:t>data</w:t>
            </w:r>
          </w:p>
        </w:tc>
      </w:tr>
      <w:tr w:rsidR="000C411C" w:rsidRPr="00655E61" w14:paraId="7035BDE8" w14:textId="77777777" w:rsidTr="00EE0C49">
        <w:trPr>
          <w:jc w:val="center"/>
        </w:trPr>
        <w:tc>
          <w:tcPr>
            <w:tcW w:w="3942" w:type="dxa"/>
            <w:vMerge w:val="restart"/>
            <w:tcBorders>
              <w:top w:val="single" w:sz="4" w:space="0" w:color="auto"/>
              <w:bottom w:val="nil"/>
            </w:tcBorders>
            <w:shd w:val="clear" w:color="auto" w:fill="auto"/>
            <w:vAlign w:val="center"/>
            <w:hideMark/>
          </w:tcPr>
          <w:p w14:paraId="759CCBDC" w14:textId="77777777" w:rsidR="000C411C" w:rsidRPr="00655E61" w:rsidRDefault="000C411C" w:rsidP="00EE0C49">
            <w:pPr>
              <w:pStyle w:val="FPTstylefiguretabletittle"/>
            </w:pPr>
            <w:r w:rsidRPr="00655E61">
              <w:t>entry 3</w:t>
            </w:r>
          </w:p>
        </w:tc>
        <w:tc>
          <w:tcPr>
            <w:tcW w:w="3089" w:type="dxa"/>
            <w:tcBorders>
              <w:top w:val="single" w:sz="4" w:space="0" w:color="auto"/>
              <w:bottom w:val="nil"/>
            </w:tcBorders>
            <w:shd w:val="clear" w:color="auto" w:fill="auto"/>
            <w:vAlign w:val="center"/>
            <w:hideMark/>
          </w:tcPr>
          <w:p w14:paraId="1B45A13F" w14:textId="77777777" w:rsidR="000C411C" w:rsidRPr="00655E61" w:rsidRDefault="000C411C" w:rsidP="00EE0C49">
            <w:pPr>
              <w:pStyle w:val="FPTstylefiguretabletittle"/>
            </w:pPr>
            <w:r w:rsidRPr="00655E61">
              <w:t>data</w:t>
            </w:r>
          </w:p>
        </w:tc>
        <w:tc>
          <w:tcPr>
            <w:tcW w:w="1717" w:type="dxa"/>
            <w:tcBorders>
              <w:top w:val="single" w:sz="4" w:space="0" w:color="auto"/>
              <w:bottom w:val="nil"/>
            </w:tcBorders>
            <w:shd w:val="clear" w:color="auto" w:fill="auto"/>
            <w:vAlign w:val="center"/>
            <w:hideMark/>
          </w:tcPr>
          <w:p w14:paraId="5947BE22" w14:textId="77777777" w:rsidR="000C411C" w:rsidRPr="00655E61" w:rsidRDefault="000C411C" w:rsidP="00EE0C49">
            <w:pPr>
              <w:pStyle w:val="FPTstylefiguretabletittle"/>
            </w:pPr>
            <w:r w:rsidRPr="00655E61">
              <w:t>data</w:t>
            </w:r>
          </w:p>
        </w:tc>
        <w:tc>
          <w:tcPr>
            <w:tcW w:w="1332" w:type="dxa"/>
            <w:tcBorders>
              <w:top w:val="single" w:sz="4" w:space="0" w:color="auto"/>
              <w:bottom w:val="nil"/>
            </w:tcBorders>
            <w:shd w:val="clear" w:color="auto" w:fill="auto"/>
            <w:vAlign w:val="center"/>
          </w:tcPr>
          <w:p w14:paraId="30560CCC" w14:textId="77777777" w:rsidR="000C411C" w:rsidRPr="00655E61" w:rsidRDefault="000C411C" w:rsidP="00EE0C49">
            <w:pPr>
              <w:pStyle w:val="FPTstylefiguretabletittle"/>
            </w:pPr>
            <w:r w:rsidRPr="00655E61">
              <w:t>data</w:t>
            </w:r>
          </w:p>
        </w:tc>
      </w:tr>
      <w:tr w:rsidR="000C411C" w:rsidRPr="00655E61" w14:paraId="729F7F82" w14:textId="77777777" w:rsidTr="00EE0C49">
        <w:trPr>
          <w:jc w:val="center"/>
        </w:trPr>
        <w:tc>
          <w:tcPr>
            <w:tcW w:w="3942" w:type="dxa"/>
            <w:vMerge/>
            <w:tcBorders>
              <w:top w:val="nil"/>
              <w:bottom w:val="nil"/>
            </w:tcBorders>
            <w:shd w:val="clear" w:color="auto" w:fill="auto"/>
            <w:vAlign w:val="center"/>
            <w:hideMark/>
          </w:tcPr>
          <w:p w14:paraId="58C35847" w14:textId="77777777" w:rsidR="000C411C" w:rsidRPr="00655E61" w:rsidRDefault="000C411C" w:rsidP="00EE0C49">
            <w:pPr>
              <w:pStyle w:val="FPTstylefiguretabletittle"/>
            </w:pPr>
          </w:p>
        </w:tc>
        <w:tc>
          <w:tcPr>
            <w:tcW w:w="3089" w:type="dxa"/>
            <w:tcBorders>
              <w:top w:val="nil"/>
              <w:bottom w:val="nil"/>
            </w:tcBorders>
            <w:shd w:val="clear" w:color="auto" w:fill="auto"/>
            <w:vAlign w:val="center"/>
            <w:hideMark/>
          </w:tcPr>
          <w:p w14:paraId="591E8451" w14:textId="77777777" w:rsidR="000C411C" w:rsidRPr="00655E61" w:rsidRDefault="000C411C" w:rsidP="00EE0C49">
            <w:pPr>
              <w:pStyle w:val="FPTstylefiguretabletittle"/>
            </w:pPr>
            <w:r w:rsidRPr="00655E61">
              <w:t>data</w:t>
            </w:r>
          </w:p>
        </w:tc>
        <w:tc>
          <w:tcPr>
            <w:tcW w:w="1717" w:type="dxa"/>
            <w:tcBorders>
              <w:top w:val="nil"/>
              <w:bottom w:val="nil"/>
            </w:tcBorders>
            <w:shd w:val="clear" w:color="auto" w:fill="auto"/>
            <w:vAlign w:val="center"/>
            <w:hideMark/>
          </w:tcPr>
          <w:p w14:paraId="02C7002E" w14:textId="77777777" w:rsidR="000C411C" w:rsidRPr="00655E61" w:rsidRDefault="000C411C" w:rsidP="00EE0C49">
            <w:pPr>
              <w:pStyle w:val="FPTstylefiguretabletittle"/>
            </w:pPr>
            <w:r w:rsidRPr="00655E61">
              <w:t>data</w:t>
            </w:r>
          </w:p>
        </w:tc>
        <w:tc>
          <w:tcPr>
            <w:tcW w:w="1332" w:type="dxa"/>
            <w:tcBorders>
              <w:top w:val="nil"/>
              <w:bottom w:val="nil"/>
            </w:tcBorders>
            <w:shd w:val="clear" w:color="auto" w:fill="auto"/>
            <w:vAlign w:val="center"/>
          </w:tcPr>
          <w:p w14:paraId="275E95A4" w14:textId="77777777" w:rsidR="000C411C" w:rsidRPr="00655E61" w:rsidRDefault="000C411C" w:rsidP="00EE0C49">
            <w:pPr>
              <w:pStyle w:val="FPTstylefiguretabletittle"/>
            </w:pPr>
            <w:r w:rsidRPr="00655E61">
              <w:t>data</w:t>
            </w:r>
          </w:p>
        </w:tc>
      </w:tr>
      <w:tr w:rsidR="000C411C" w:rsidRPr="00655E61" w14:paraId="390E0FDB" w14:textId="77777777" w:rsidTr="00EE0C49">
        <w:trPr>
          <w:jc w:val="center"/>
        </w:trPr>
        <w:tc>
          <w:tcPr>
            <w:tcW w:w="3942" w:type="dxa"/>
            <w:vMerge/>
            <w:tcBorders>
              <w:top w:val="nil"/>
              <w:bottom w:val="nil"/>
            </w:tcBorders>
            <w:shd w:val="clear" w:color="auto" w:fill="auto"/>
            <w:vAlign w:val="center"/>
            <w:hideMark/>
          </w:tcPr>
          <w:p w14:paraId="6BEB8148" w14:textId="77777777" w:rsidR="000C411C" w:rsidRPr="00655E61" w:rsidRDefault="000C411C" w:rsidP="00EE0C49">
            <w:pPr>
              <w:pStyle w:val="FPTstylefiguretabletittle"/>
            </w:pPr>
          </w:p>
        </w:tc>
        <w:tc>
          <w:tcPr>
            <w:tcW w:w="3089" w:type="dxa"/>
            <w:tcBorders>
              <w:top w:val="nil"/>
              <w:bottom w:val="nil"/>
            </w:tcBorders>
            <w:shd w:val="clear" w:color="auto" w:fill="auto"/>
            <w:vAlign w:val="center"/>
            <w:hideMark/>
          </w:tcPr>
          <w:p w14:paraId="44CB85F1" w14:textId="77777777" w:rsidR="000C411C" w:rsidRPr="00655E61" w:rsidRDefault="000C411C" w:rsidP="00EE0C49">
            <w:pPr>
              <w:pStyle w:val="FPTstylefiguretabletittle"/>
            </w:pPr>
            <w:r w:rsidRPr="00655E61">
              <w:t>data</w:t>
            </w:r>
          </w:p>
        </w:tc>
        <w:tc>
          <w:tcPr>
            <w:tcW w:w="1717" w:type="dxa"/>
            <w:tcBorders>
              <w:top w:val="nil"/>
              <w:bottom w:val="nil"/>
            </w:tcBorders>
            <w:shd w:val="clear" w:color="auto" w:fill="auto"/>
            <w:vAlign w:val="center"/>
            <w:hideMark/>
          </w:tcPr>
          <w:p w14:paraId="4EDE3FD9" w14:textId="77777777" w:rsidR="000C411C" w:rsidRPr="00655E61" w:rsidRDefault="000C411C" w:rsidP="00EE0C49">
            <w:pPr>
              <w:pStyle w:val="FPTstylefiguretabletittle"/>
            </w:pPr>
            <w:r w:rsidRPr="00655E61">
              <w:t>data</w:t>
            </w:r>
          </w:p>
        </w:tc>
        <w:tc>
          <w:tcPr>
            <w:tcW w:w="1332" w:type="dxa"/>
            <w:tcBorders>
              <w:top w:val="nil"/>
              <w:bottom w:val="nil"/>
            </w:tcBorders>
            <w:shd w:val="clear" w:color="auto" w:fill="auto"/>
            <w:vAlign w:val="center"/>
          </w:tcPr>
          <w:p w14:paraId="3F4444BE" w14:textId="77777777" w:rsidR="000C411C" w:rsidRPr="00655E61" w:rsidRDefault="000C411C" w:rsidP="00EE0C49">
            <w:pPr>
              <w:pStyle w:val="FPTstylefiguretabletittle"/>
            </w:pPr>
            <w:r w:rsidRPr="00655E61">
              <w:t>data</w:t>
            </w:r>
          </w:p>
        </w:tc>
      </w:tr>
      <w:tr w:rsidR="000C411C" w:rsidRPr="00655E61" w14:paraId="21CE6245" w14:textId="77777777" w:rsidTr="00EE0C49">
        <w:trPr>
          <w:jc w:val="center"/>
        </w:trPr>
        <w:tc>
          <w:tcPr>
            <w:tcW w:w="3942" w:type="dxa"/>
            <w:vMerge/>
            <w:tcBorders>
              <w:top w:val="nil"/>
              <w:bottom w:val="single" w:sz="4" w:space="0" w:color="auto"/>
            </w:tcBorders>
            <w:shd w:val="clear" w:color="auto" w:fill="auto"/>
            <w:vAlign w:val="center"/>
            <w:hideMark/>
          </w:tcPr>
          <w:p w14:paraId="6B830E70" w14:textId="77777777" w:rsidR="000C411C" w:rsidRPr="00655E61" w:rsidRDefault="000C411C" w:rsidP="00EE0C49">
            <w:pPr>
              <w:pStyle w:val="FPTstylefiguretabletittle"/>
            </w:pPr>
          </w:p>
        </w:tc>
        <w:tc>
          <w:tcPr>
            <w:tcW w:w="3089" w:type="dxa"/>
            <w:tcBorders>
              <w:top w:val="nil"/>
              <w:bottom w:val="single" w:sz="4" w:space="0" w:color="auto"/>
            </w:tcBorders>
            <w:shd w:val="clear" w:color="auto" w:fill="auto"/>
            <w:vAlign w:val="center"/>
            <w:hideMark/>
          </w:tcPr>
          <w:p w14:paraId="1DCDBC46" w14:textId="77777777" w:rsidR="000C411C" w:rsidRPr="00655E61" w:rsidRDefault="000C411C" w:rsidP="00EE0C49">
            <w:pPr>
              <w:pStyle w:val="FPTstylefiguretabletittle"/>
            </w:pPr>
            <w:r w:rsidRPr="00655E61">
              <w:t>data</w:t>
            </w:r>
          </w:p>
        </w:tc>
        <w:tc>
          <w:tcPr>
            <w:tcW w:w="1717" w:type="dxa"/>
            <w:tcBorders>
              <w:top w:val="nil"/>
              <w:bottom w:val="single" w:sz="4" w:space="0" w:color="auto"/>
            </w:tcBorders>
            <w:shd w:val="clear" w:color="auto" w:fill="auto"/>
            <w:vAlign w:val="center"/>
            <w:hideMark/>
          </w:tcPr>
          <w:p w14:paraId="78BC9E52" w14:textId="77777777" w:rsidR="000C411C" w:rsidRPr="00655E61" w:rsidRDefault="000C411C" w:rsidP="00EE0C49">
            <w:pPr>
              <w:pStyle w:val="FPTstylefiguretabletittle"/>
            </w:pPr>
            <w:r w:rsidRPr="00655E61">
              <w:t>data</w:t>
            </w:r>
          </w:p>
        </w:tc>
        <w:tc>
          <w:tcPr>
            <w:tcW w:w="1332" w:type="dxa"/>
            <w:tcBorders>
              <w:top w:val="nil"/>
              <w:bottom w:val="single" w:sz="4" w:space="0" w:color="auto"/>
            </w:tcBorders>
            <w:shd w:val="clear" w:color="auto" w:fill="auto"/>
            <w:vAlign w:val="center"/>
          </w:tcPr>
          <w:p w14:paraId="7712A845" w14:textId="77777777" w:rsidR="000C411C" w:rsidRPr="00655E61" w:rsidRDefault="000C411C" w:rsidP="00EE0C49">
            <w:pPr>
              <w:pStyle w:val="FPTstylefiguretabletittle"/>
            </w:pPr>
            <w:r w:rsidRPr="00655E61">
              <w:t>data</w:t>
            </w:r>
          </w:p>
        </w:tc>
      </w:tr>
      <w:tr w:rsidR="000C411C" w:rsidRPr="00655E61" w14:paraId="53E21F82" w14:textId="77777777" w:rsidTr="00EE0C49">
        <w:trPr>
          <w:jc w:val="center"/>
        </w:trPr>
        <w:tc>
          <w:tcPr>
            <w:tcW w:w="3942" w:type="dxa"/>
            <w:vMerge w:val="restart"/>
            <w:tcBorders>
              <w:top w:val="single" w:sz="4" w:space="0" w:color="auto"/>
              <w:bottom w:val="nil"/>
            </w:tcBorders>
            <w:shd w:val="clear" w:color="auto" w:fill="auto"/>
            <w:vAlign w:val="center"/>
          </w:tcPr>
          <w:p w14:paraId="059CA6A5" w14:textId="77777777" w:rsidR="000C411C" w:rsidRPr="00655E61" w:rsidRDefault="000C411C" w:rsidP="00EE0C49">
            <w:pPr>
              <w:pStyle w:val="FPTstylefiguretabletittle"/>
            </w:pPr>
            <w:r w:rsidRPr="00655E61">
              <w:t>entry 4</w:t>
            </w:r>
          </w:p>
        </w:tc>
        <w:tc>
          <w:tcPr>
            <w:tcW w:w="3089" w:type="dxa"/>
            <w:tcBorders>
              <w:top w:val="single" w:sz="4" w:space="0" w:color="auto"/>
              <w:bottom w:val="nil"/>
            </w:tcBorders>
            <w:shd w:val="clear" w:color="auto" w:fill="auto"/>
            <w:vAlign w:val="center"/>
          </w:tcPr>
          <w:p w14:paraId="65B1B68B" w14:textId="77777777" w:rsidR="000C411C" w:rsidRPr="00655E61" w:rsidRDefault="000C411C" w:rsidP="00EE0C49">
            <w:pPr>
              <w:pStyle w:val="FPTstylefiguretabletittle"/>
            </w:pPr>
            <w:r w:rsidRPr="00655E61">
              <w:t>data</w:t>
            </w:r>
          </w:p>
        </w:tc>
        <w:tc>
          <w:tcPr>
            <w:tcW w:w="1717" w:type="dxa"/>
            <w:tcBorders>
              <w:top w:val="single" w:sz="4" w:space="0" w:color="auto"/>
              <w:bottom w:val="nil"/>
            </w:tcBorders>
            <w:shd w:val="clear" w:color="auto" w:fill="auto"/>
            <w:vAlign w:val="center"/>
          </w:tcPr>
          <w:p w14:paraId="6DB4F1F2" w14:textId="77777777" w:rsidR="000C411C" w:rsidRPr="00655E61" w:rsidRDefault="000C411C" w:rsidP="00EE0C49">
            <w:pPr>
              <w:pStyle w:val="FPTstylefiguretabletittle"/>
            </w:pPr>
            <w:r w:rsidRPr="00655E61">
              <w:t>data</w:t>
            </w:r>
          </w:p>
        </w:tc>
        <w:tc>
          <w:tcPr>
            <w:tcW w:w="1332" w:type="dxa"/>
            <w:tcBorders>
              <w:top w:val="single" w:sz="4" w:space="0" w:color="auto"/>
              <w:bottom w:val="nil"/>
            </w:tcBorders>
            <w:shd w:val="clear" w:color="auto" w:fill="auto"/>
            <w:vAlign w:val="center"/>
          </w:tcPr>
          <w:p w14:paraId="51B2CFFE" w14:textId="77777777" w:rsidR="000C411C" w:rsidRPr="00655E61" w:rsidRDefault="000C411C" w:rsidP="00EE0C49">
            <w:pPr>
              <w:pStyle w:val="FPTstylefiguretabletittle"/>
            </w:pPr>
            <w:r w:rsidRPr="00655E61">
              <w:t>data</w:t>
            </w:r>
          </w:p>
        </w:tc>
      </w:tr>
      <w:tr w:rsidR="000C411C" w:rsidRPr="00655E61" w14:paraId="469091DC" w14:textId="77777777" w:rsidTr="00EE0C49">
        <w:trPr>
          <w:jc w:val="center"/>
        </w:trPr>
        <w:tc>
          <w:tcPr>
            <w:tcW w:w="3942" w:type="dxa"/>
            <w:vMerge/>
            <w:tcBorders>
              <w:top w:val="nil"/>
              <w:bottom w:val="single" w:sz="4" w:space="0" w:color="auto"/>
            </w:tcBorders>
            <w:shd w:val="clear" w:color="auto" w:fill="auto"/>
            <w:vAlign w:val="center"/>
          </w:tcPr>
          <w:p w14:paraId="24DFAF12" w14:textId="77777777" w:rsidR="000C411C" w:rsidRPr="00655E61" w:rsidRDefault="000C411C" w:rsidP="00EE0C49">
            <w:pPr>
              <w:pStyle w:val="FPTstylefiguretabletittle"/>
            </w:pPr>
          </w:p>
        </w:tc>
        <w:tc>
          <w:tcPr>
            <w:tcW w:w="3089" w:type="dxa"/>
            <w:tcBorders>
              <w:top w:val="nil"/>
              <w:bottom w:val="single" w:sz="4" w:space="0" w:color="auto"/>
            </w:tcBorders>
            <w:shd w:val="clear" w:color="auto" w:fill="auto"/>
            <w:vAlign w:val="center"/>
          </w:tcPr>
          <w:p w14:paraId="344C0E25" w14:textId="77777777" w:rsidR="000C411C" w:rsidRPr="00655E61" w:rsidRDefault="000C411C" w:rsidP="00EE0C49">
            <w:pPr>
              <w:pStyle w:val="FPTstylefiguretabletittle"/>
            </w:pPr>
            <w:r w:rsidRPr="00655E61">
              <w:t>data</w:t>
            </w:r>
          </w:p>
        </w:tc>
        <w:tc>
          <w:tcPr>
            <w:tcW w:w="1717" w:type="dxa"/>
            <w:tcBorders>
              <w:top w:val="nil"/>
              <w:bottom w:val="single" w:sz="4" w:space="0" w:color="auto"/>
            </w:tcBorders>
            <w:shd w:val="clear" w:color="auto" w:fill="auto"/>
            <w:vAlign w:val="center"/>
          </w:tcPr>
          <w:p w14:paraId="64C77BA7" w14:textId="77777777" w:rsidR="000C411C" w:rsidRPr="00655E61" w:rsidRDefault="000C411C" w:rsidP="00EE0C49">
            <w:pPr>
              <w:pStyle w:val="FPTstylefiguretabletittle"/>
            </w:pPr>
            <w:r w:rsidRPr="00655E61">
              <w:t>data</w:t>
            </w:r>
          </w:p>
        </w:tc>
        <w:tc>
          <w:tcPr>
            <w:tcW w:w="1332" w:type="dxa"/>
            <w:tcBorders>
              <w:top w:val="nil"/>
              <w:bottom w:val="single" w:sz="4" w:space="0" w:color="auto"/>
            </w:tcBorders>
            <w:shd w:val="clear" w:color="auto" w:fill="auto"/>
            <w:vAlign w:val="center"/>
          </w:tcPr>
          <w:p w14:paraId="53DFAA2E" w14:textId="77777777" w:rsidR="000C411C" w:rsidRPr="00655E61" w:rsidRDefault="000C411C" w:rsidP="00EE0C49">
            <w:pPr>
              <w:pStyle w:val="FPTstylefiguretabletittle"/>
            </w:pPr>
            <w:r w:rsidRPr="00655E61">
              <w:t>data</w:t>
            </w:r>
          </w:p>
        </w:tc>
      </w:tr>
    </w:tbl>
    <w:p w14:paraId="33387505" w14:textId="77777777" w:rsidR="000C411C" w:rsidRDefault="000C411C" w:rsidP="000C411C">
      <w:pPr>
        <w:pStyle w:val="FPTstylefiguretabletittle"/>
      </w:pPr>
      <w:r>
        <w:t xml:space="preserve">* Tables may have </w:t>
      </w:r>
      <w:proofErr w:type="gramStart"/>
      <w:r>
        <w:t>a footer</w:t>
      </w:r>
      <w:proofErr w:type="gramEnd"/>
      <w:r>
        <w:t>.</w:t>
      </w:r>
    </w:p>
    <w:p w14:paraId="17EE2154" w14:textId="77777777" w:rsidR="000C411C" w:rsidRPr="005C2654" w:rsidRDefault="000C411C" w:rsidP="000C411C">
      <w:pPr>
        <w:pStyle w:val="FPTstylesubsection"/>
        <w:spacing w:before="240"/>
      </w:pPr>
      <w:r w:rsidRPr="00325902">
        <w:t xml:space="preserve">3.3. </w:t>
      </w:r>
      <w:r w:rsidRPr="005C2654">
        <w:t>Formatting of Mathematical Components</w:t>
      </w:r>
    </w:p>
    <w:p w14:paraId="25814532" w14:textId="77777777" w:rsidR="000C411C" w:rsidRDefault="000C411C" w:rsidP="000C411C">
      <w:pPr>
        <w:pStyle w:val="FPTStyleparagraph"/>
      </w:pPr>
      <w:r>
        <w:t>This is example 1 of an equation</w:t>
      </w:r>
      <w:r w:rsidRPr="00325902">
        <w:t>:</w:t>
      </w:r>
    </w:p>
    <w:tbl>
      <w:tblPr>
        <w:tblW w:w="10170" w:type="dxa"/>
        <w:tblCellMar>
          <w:left w:w="0" w:type="dxa"/>
          <w:right w:w="0" w:type="dxa"/>
        </w:tblCellMar>
        <w:tblLook w:val="04A0" w:firstRow="1" w:lastRow="0" w:firstColumn="1" w:lastColumn="0" w:noHBand="0" w:noVBand="1"/>
      </w:tblPr>
      <w:tblGrid>
        <w:gridCol w:w="9720"/>
        <w:gridCol w:w="450"/>
      </w:tblGrid>
      <w:tr w:rsidR="000C411C" w:rsidRPr="00EF08AF" w14:paraId="2D5C89C5" w14:textId="77777777" w:rsidTr="00EE0C49">
        <w:tc>
          <w:tcPr>
            <w:tcW w:w="9720" w:type="dxa"/>
          </w:tcPr>
          <w:p w14:paraId="6B48530C" w14:textId="77777777" w:rsidR="000C411C" w:rsidRPr="003030D2" w:rsidRDefault="000C411C" w:rsidP="00EE0C49">
            <w:pPr>
              <w:pStyle w:val="MDPI39equation"/>
              <w:ind w:left="60" w:hanging="60"/>
            </w:pPr>
            <w:r w:rsidRPr="003030D2">
              <w:t>a = 1,</w:t>
            </w:r>
          </w:p>
        </w:tc>
        <w:tc>
          <w:tcPr>
            <w:tcW w:w="450" w:type="dxa"/>
            <w:vAlign w:val="center"/>
          </w:tcPr>
          <w:p w14:paraId="50A6E2ED" w14:textId="77777777" w:rsidR="000C411C" w:rsidRPr="003030D2" w:rsidRDefault="000C411C" w:rsidP="00EE0C49">
            <w:pPr>
              <w:pStyle w:val="MDPI3aequationnumber"/>
              <w:spacing w:line="260" w:lineRule="atLeast"/>
              <w:ind w:left="60" w:hanging="60"/>
            </w:pPr>
            <w:r w:rsidRPr="003030D2">
              <w:t>(1)</w:t>
            </w:r>
          </w:p>
        </w:tc>
      </w:tr>
    </w:tbl>
    <w:p w14:paraId="521E2514" w14:textId="77777777" w:rsidR="000C411C" w:rsidRPr="005E4148" w:rsidRDefault="000C411C" w:rsidP="000C411C">
      <w:pPr>
        <w:pStyle w:val="FPTStyleparagraph"/>
      </w:pPr>
      <w:r w:rsidRPr="005E4148">
        <w:t xml:space="preserve">Theorem-type environments (including propositions, lemmas, corollaries </w:t>
      </w:r>
      <w:r w:rsidRPr="00172493">
        <w:t>etc.</w:t>
      </w:r>
      <w:r w:rsidRPr="005E4148">
        <w:t>) can be formatted as follows:</w:t>
      </w:r>
    </w:p>
    <w:p w14:paraId="69815A49" w14:textId="77777777" w:rsidR="000C411C" w:rsidRPr="005E4148" w:rsidRDefault="000C411C" w:rsidP="000C411C">
      <w:pPr>
        <w:pStyle w:val="MDPI81theorem"/>
        <w:spacing w:before="240" w:after="240" w:line="360" w:lineRule="auto"/>
        <w:ind w:left="0"/>
      </w:pPr>
      <w:r w:rsidRPr="005D168F">
        <w:rPr>
          <w:rStyle w:val="FPTStylelistofcontentsChar"/>
        </w:rPr>
        <w:t>THEOREM 1.</w:t>
      </w:r>
      <w:r w:rsidRPr="005E4148">
        <w:t xml:space="preserve"> </w:t>
      </w:r>
      <w:proofErr w:type="gramStart"/>
      <w:r w:rsidRPr="005D168F">
        <w:rPr>
          <w:rStyle w:val="FPTstyletheoremChar"/>
          <w:i/>
          <w:iCs/>
        </w:rPr>
        <w:t>Example text of a theorem.</w:t>
      </w:r>
      <w:proofErr w:type="gramEnd"/>
      <w:r w:rsidRPr="005D168F">
        <w:rPr>
          <w:rStyle w:val="FPTstyletheoremChar"/>
          <w:i/>
          <w:iCs/>
        </w:rPr>
        <w:t xml:space="preserve"> Theorems, propositions, lemmas, etc. should be numbered sequentially (i.e., Proposition 2 follows Theorem 1). Examples or Remarks use the same formatting, but should be numbered separately, so a document may contain Theorem 1, Remark 1 and Example 1.</w:t>
      </w:r>
    </w:p>
    <w:p w14:paraId="2271A38C" w14:textId="77777777" w:rsidR="000C411C" w:rsidRPr="005E4148" w:rsidRDefault="000C411C" w:rsidP="000C411C">
      <w:pPr>
        <w:pStyle w:val="FPTStyleparagraph"/>
      </w:pPr>
      <w:r w:rsidRPr="005E4148">
        <w:t>The text continues here. Proofs must be formatted as follows:</w:t>
      </w:r>
    </w:p>
    <w:p w14:paraId="7C9C0374" w14:textId="77777777" w:rsidR="000C411C" w:rsidRPr="005E4148" w:rsidRDefault="000C411C" w:rsidP="000C411C">
      <w:pPr>
        <w:pStyle w:val="FPTStyleparagraph"/>
      </w:pPr>
      <w:r w:rsidRPr="005D168F">
        <w:rPr>
          <w:rStyle w:val="FPTStylelistofcontentsChar"/>
          <w:bCs w:val="0"/>
          <w:i/>
        </w:rPr>
        <w:t>PROOF OF THEOREM 1.</w:t>
      </w:r>
      <w:r w:rsidRPr="005E4148">
        <w:t xml:space="preserve"> </w:t>
      </w:r>
      <w:proofErr w:type="gramStart"/>
      <w:r w:rsidRPr="005D168F">
        <w:t>Text of the proof.</w:t>
      </w:r>
      <w:proofErr w:type="gramEnd"/>
      <w:r w:rsidRPr="005D168F">
        <w:t xml:space="preserve"> Note that the phrase</w:t>
      </w:r>
      <w:r w:rsidRPr="005D168F">
        <w:rPr>
          <w:i/>
          <w:snapToGrid/>
        </w:rPr>
        <w:t xml:space="preserve"> “of Theorem</w:t>
      </w:r>
      <w:r w:rsidRPr="005D168F">
        <w:t xml:space="preserve"> 1” is optional if it is clear which theorem is being referred to. Always finish a proof with the following symbol. □</w:t>
      </w:r>
    </w:p>
    <w:p w14:paraId="083D71EE" w14:textId="77777777" w:rsidR="000C411C" w:rsidRPr="007F5918" w:rsidRDefault="000C411C" w:rsidP="000C411C">
      <w:pPr>
        <w:pStyle w:val="FPTStyleparagraph"/>
      </w:pPr>
      <w:r w:rsidRPr="005E4148">
        <w:t>The text continues here.</w:t>
      </w:r>
    </w:p>
    <w:p w14:paraId="38486372" w14:textId="77777777" w:rsidR="000C411C" w:rsidRDefault="000C411C" w:rsidP="000C411C">
      <w:pPr>
        <w:spacing w:line="240" w:lineRule="auto"/>
        <w:jc w:val="left"/>
        <w:rPr>
          <w:rFonts w:eastAsia="Times New Roman"/>
          <w:b/>
          <w:noProof w:val="0"/>
          <w:snapToGrid w:val="0"/>
          <w:szCs w:val="22"/>
          <w:lang w:eastAsia="de-DE" w:bidi="en-US"/>
        </w:rPr>
      </w:pPr>
      <w:r>
        <w:br w:type="page"/>
      </w:r>
    </w:p>
    <w:p w14:paraId="4C1BD7CB" w14:textId="77777777" w:rsidR="000C411C" w:rsidRDefault="000C411C" w:rsidP="000C411C">
      <w:pPr>
        <w:pStyle w:val="MDPI41tablecaption"/>
        <w:ind w:left="0"/>
        <w:rPr>
          <w:sz w:val="24"/>
        </w:rPr>
      </w:pPr>
      <w:proofErr w:type="gramStart"/>
      <w:r w:rsidRPr="005C2654">
        <w:rPr>
          <w:rStyle w:val="FPTstylefigtablenumberChar"/>
        </w:rPr>
        <w:lastRenderedPageBreak/>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p>
    <w:tbl>
      <w:tblPr>
        <w:tblW w:w="10170"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gridCol w:w="1453"/>
        <w:gridCol w:w="1453"/>
        <w:gridCol w:w="1453"/>
        <w:gridCol w:w="1453"/>
      </w:tblGrid>
      <w:tr w:rsidR="000C411C" w:rsidRPr="00EF08AF" w14:paraId="51B39636" w14:textId="77777777" w:rsidTr="00EE0C49">
        <w:trPr>
          <w:jc w:val="center"/>
        </w:trPr>
        <w:tc>
          <w:tcPr>
            <w:tcW w:w="1452" w:type="dxa"/>
            <w:tcBorders>
              <w:bottom w:val="single" w:sz="4" w:space="0" w:color="auto"/>
            </w:tcBorders>
            <w:shd w:val="clear" w:color="auto" w:fill="auto"/>
            <w:vAlign w:val="center"/>
          </w:tcPr>
          <w:p w14:paraId="6332563E" w14:textId="77777777" w:rsidR="000C411C" w:rsidRPr="007F7C8C" w:rsidRDefault="000C411C" w:rsidP="00EE0C49">
            <w:pPr>
              <w:pStyle w:val="FPTstylefigtablenumber"/>
            </w:pPr>
            <w:r>
              <w:t>Task name</w:t>
            </w:r>
          </w:p>
        </w:tc>
        <w:tc>
          <w:tcPr>
            <w:tcW w:w="1453" w:type="dxa"/>
            <w:tcBorders>
              <w:bottom w:val="single" w:sz="4" w:space="0" w:color="auto"/>
            </w:tcBorders>
          </w:tcPr>
          <w:p w14:paraId="1D237E03" w14:textId="77777777" w:rsidR="000C411C" w:rsidRPr="00DE5678" w:rsidRDefault="000C411C" w:rsidP="00EE0C49">
            <w:pPr>
              <w:pStyle w:val="FPTstylefigtablenumber"/>
            </w:pPr>
            <w:r>
              <w:t>Priority</w:t>
            </w:r>
          </w:p>
        </w:tc>
        <w:tc>
          <w:tcPr>
            <w:tcW w:w="1453" w:type="dxa"/>
            <w:tcBorders>
              <w:bottom w:val="single" w:sz="4" w:space="0" w:color="auto"/>
            </w:tcBorders>
          </w:tcPr>
          <w:p w14:paraId="75A60BBC" w14:textId="77777777" w:rsidR="000C411C" w:rsidRPr="00DE5678" w:rsidRDefault="000C411C" w:rsidP="00EE0C49">
            <w:pPr>
              <w:pStyle w:val="FPTstylefigtablenumber"/>
            </w:pPr>
            <w:r>
              <w:t>Owner</w:t>
            </w:r>
          </w:p>
        </w:tc>
        <w:tc>
          <w:tcPr>
            <w:tcW w:w="1453" w:type="dxa"/>
            <w:tcBorders>
              <w:bottom w:val="single" w:sz="4" w:space="0" w:color="auto"/>
            </w:tcBorders>
          </w:tcPr>
          <w:p w14:paraId="7E1D128B" w14:textId="77777777" w:rsidR="000C411C" w:rsidRPr="00DE5678" w:rsidRDefault="000C411C" w:rsidP="00EE0C49">
            <w:pPr>
              <w:pStyle w:val="FPTstylefigtablenumber"/>
            </w:pPr>
            <w:r>
              <w:t>Start date</w:t>
            </w:r>
          </w:p>
        </w:tc>
        <w:tc>
          <w:tcPr>
            <w:tcW w:w="1453" w:type="dxa"/>
            <w:tcBorders>
              <w:bottom w:val="single" w:sz="4" w:space="0" w:color="auto"/>
            </w:tcBorders>
          </w:tcPr>
          <w:p w14:paraId="3C5D6A3D" w14:textId="77777777" w:rsidR="000C411C" w:rsidRPr="00DE5678" w:rsidRDefault="000C411C" w:rsidP="00EE0C49">
            <w:pPr>
              <w:pStyle w:val="FPTstylefigtablenumber"/>
            </w:pPr>
            <w:r>
              <w:t>End date</w:t>
            </w:r>
          </w:p>
        </w:tc>
        <w:tc>
          <w:tcPr>
            <w:tcW w:w="1453" w:type="dxa"/>
            <w:tcBorders>
              <w:bottom w:val="single" w:sz="4" w:space="0" w:color="auto"/>
            </w:tcBorders>
            <w:shd w:val="clear" w:color="auto" w:fill="auto"/>
            <w:vAlign w:val="center"/>
          </w:tcPr>
          <w:p w14:paraId="66C176DB" w14:textId="77777777" w:rsidR="000C411C" w:rsidRPr="00DE5678" w:rsidRDefault="000C411C" w:rsidP="00EE0C49">
            <w:pPr>
              <w:pStyle w:val="FPTstylefigtablenumber"/>
            </w:pPr>
            <w:r>
              <w:t>Status</w:t>
            </w:r>
          </w:p>
        </w:tc>
        <w:tc>
          <w:tcPr>
            <w:tcW w:w="1453" w:type="dxa"/>
            <w:tcBorders>
              <w:bottom w:val="single" w:sz="4" w:space="0" w:color="auto"/>
            </w:tcBorders>
            <w:shd w:val="clear" w:color="auto" w:fill="auto"/>
            <w:vAlign w:val="center"/>
          </w:tcPr>
          <w:p w14:paraId="26F9A174" w14:textId="77777777" w:rsidR="000C411C" w:rsidRPr="00DE5678" w:rsidRDefault="000C411C" w:rsidP="00EE0C49">
            <w:pPr>
              <w:pStyle w:val="FPTstylefigtablenumber"/>
            </w:pPr>
            <w:r>
              <w:t>Issues</w:t>
            </w:r>
          </w:p>
        </w:tc>
      </w:tr>
      <w:tr w:rsidR="000C411C" w:rsidRPr="00EF08AF" w14:paraId="486EA2FE" w14:textId="77777777" w:rsidTr="00EE0C49">
        <w:trPr>
          <w:jc w:val="center"/>
        </w:trPr>
        <w:tc>
          <w:tcPr>
            <w:tcW w:w="1452" w:type="dxa"/>
            <w:shd w:val="clear" w:color="auto" w:fill="auto"/>
            <w:vAlign w:val="center"/>
          </w:tcPr>
          <w:p w14:paraId="719682DC" w14:textId="77777777" w:rsidR="000C411C" w:rsidRPr="00F220D4" w:rsidRDefault="000C411C" w:rsidP="00EE0C49">
            <w:pPr>
              <w:pStyle w:val="FPTstylefiguretabletittle"/>
            </w:pPr>
            <w:r>
              <w:t>Find documents</w:t>
            </w:r>
          </w:p>
        </w:tc>
        <w:tc>
          <w:tcPr>
            <w:tcW w:w="1453" w:type="dxa"/>
          </w:tcPr>
          <w:p w14:paraId="36272BAE" w14:textId="77777777" w:rsidR="000C411C" w:rsidRPr="00F220D4" w:rsidRDefault="000C411C" w:rsidP="00EE0C49">
            <w:pPr>
              <w:pStyle w:val="FPTstylefiguretabletittle"/>
            </w:pPr>
            <w:r>
              <w:t>High</w:t>
            </w:r>
          </w:p>
        </w:tc>
        <w:tc>
          <w:tcPr>
            <w:tcW w:w="1453" w:type="dxa"/>
          </w:tcPr>
          <w:p w14:paraId="17C3927F" w14:textId="77777777" w:rsidR="000C411C" w:rsidRPr="00F220D4" w:rsidRDefault="000C411C" w:rsidP="00EE0C49">
            <w:pPr>
              <w:pStyle w:val="FPTstylefiguretabletittle"/>
            </w:pPr>
            <w:r>
              <w:t>Student A</w:t>
            </w:r>
          </w:p>
        </w:tc>
        <w:tc>
          <w:tcPr>
            <w:tcW w:w="1453" w:type="dxa"/>
          </w:tcPr>
          <w:p w14:paraId="44D7D546" w14:textId="77777777" w:rsidR="000C411C" w:rsidRPr="00F220D4" w:rsidRDefault="000C411C" w:rsidP="00EE0C49">
            <w:pPr>
              <w:pStyle w:val="FPTstylefiguretabletittle"/>
            </w:pPr>
            <w:r>
              <w:t>…</w:t>
            </w:r>
          </w:p>
        </w:tc>
        <w:tc>
          <w:tcPr>
            <w:tcW w:w="1453" w:type="dxa"/>
          </w:tcPr>
          <w:p w14:paraId="271DAEAE" w14:textId="77777777" w:rsidR="000C411C" w:rsidRPr="00F220D4" w:rsidRDefault="000C411C" w:rsidP="00EE0C49">
            <w:pPr>
              <w:pStyle w:val="FPTstylefiguretabletittle"/>
            </w:pPr>
            <w:r>
              <w:t>…</w:t>
            </w:r>
          </w:p>
        </w:tc>
        <w:tc>
          <w:tcPr>
            <w:tcW w:w="1453" w:type="dxa"/>
            <w:shd w:val="clear" w:color="auto" w:fill="auto"/>
            <w:vAlign w:val="center"/>
          </w:tcPr>
          <w:p w14:paraId="38C3114B" w14:textId="77777777" w:rsidR="000C411C" w:rsidRPr="00F220D4" w:rsidRDefault="000C411C" w:rsidP="00EE0C49">
            <w:pPr>
              <w:pStyle w:val="FPTstylefiguretabletittle"/>
            </w:pPr>
            <w:r>
              <w:t>In progress</w:t>
            </w:r>
          </w:p>
        </w:tc>
        <w:tc>
          <w:tcPr>
            <w:tcW w:w="1453" w:type="dxa"/>
            <w:shd w:val="clear" w:color="auto" w:fill="auto"/>
            <w:vAlign w:val="center"/>
          </w:tcPr>
          <w:p w14:paraId="2E7B3A0C" w14:textId="77777777" w:rsidR="000C411C" w:rsidRPr="00F220D4" w:rsidRDefault="000C411C" w:rsidP="00EE0C49">
            <w:pPr>
              <w:pStyle w:val="FPTstylefiguretabletittle"/>
            </w:pPr>
            <w:r>
              <w:t>…</w:t>
            </w:r>
          </w:p>
        </w:tc>
      </w:tr>
      <w:tr w:rsidR="000C411C" w:rsidRPr="00EF08AF" w14:paraId="35C17315" w14:textId="77777777" w:rsidTr="00EE0C49">
        <w:trPr>
          <w:jc w:val="center"/>
        </w:trPr>
        <w:tc>
          <w:tcPr>
            <w:tcW w:w="1452" w:type="dxa"/>
            <w:shd w:val="clear" w:color="auto" w:fill="auto"/>
            <w:vAlign w:val="center"/>
          </w:tcPr>
          <w:p w14:paraId="576FD2CC" w14:textId="77777777" w:rsidR="000C411C" w:rsidRPr="00F220D4" w:rsidRDefault="000C411C" w:rsidP="00EE0C49">
            <w:pPr>
              <w:pStyle w:val="FPTstylefiguretabletittle"/>
            </w:pPr>
            <w:r>
              <w:t>Review papers</w:t>
            </w:r>
          </w:p>
        </w:tc>
        <w:tc>
          <w:tcPr>
            <w:tcW w:w="1453" w:type="dxa"/>
          </w:tcPr>
          <w:p w14:paraId="77F6C4DB" w14:textId="77777777" w:rsidR="000C411C" w:rsidRPr="00F220D4" w:rsidRDefault="000C411C" w:rsidP="00EE0C49">
            <w:pPr>
              <w:pStyle w:val="FPTstylefiguretabletittle"/>
            </w:pPr>
            <w:r>
              <w:t>High</w:t>
            </w:r>
          </w:p>
        </w:tc>
        <w:tc>
          <w:tcPr>
            <w:tcW w:w="1453" w:type="dxa"/>
          </w:tcPr>
          <w:p w14:paraId="50EB0336" w14:textId="77777777" w:rsidR="000C411C" w:rsidRPr="00F220D4" w:rsidRDefault="000C411C" w:rsidP="00EE0C49">
            <w:pPr>
              <w:pStyle w:val="FPTstylefiguretabletittle"/>
            </w:pPr>
            <w:r>
              <w:t>…</w:t>
            </w:r>
          </w:p>
        </w:tc>
        <w:tc>
          <w:tcPr>
            <w:tcW w:w="1453" w:type="dxa"/>
          </w:tcPr>
          <w:p w14:paraId="62E71FFB" w14:textId="77777777" w:rsidR="000C411C" w:rsidRPr="00F220D4" w:rsidRDefault="000C411C" w:rsidP="00EE0C49">
            <w:pPr>
              <w:pStyle w:val="FPTstylefiguretabletittle"/>
            </w:pPr>
            <w:r>
              <w:t>…</w:t>
            </w:r>
          </w:p>
        </w:tc>
        <w:tc>
          <w:tcPr>
            <w:tcW w:w="1453" w:type="dxa"/>
          </w:tcPr>
          <w:p w14:paraId="57C2D991" w14:textId="77777777" w:rsidR="000C411C" w:rsidRPr="00F220D4" w:rsidRDefault="000C411C" w:rsidP="00EE0C49">
            <w:pPr>
              <w:pStyle w:val="FPTstylefiguretabletittle"/>
            </w:pPr>
            <w:r>
              <w:t>…</w:t>
            </w:r>
          </w:p>
        </w:tc>
        <w:tc>
          <w:tcPr>
            <w:tcW w:w="1453" w:type="dxa"/>
            <w:shd w:val="clear" w:color="auto" w:fill="auto"/>
            <w:vAlign w:val="center"/>
          </w:tcPr>
          <w:p w14:paraId="69217367" w14:textId="77777777" w:rsidR="000C411C" w:rsidRPr="00F220D4" w:rsidRDefault="000C411C" w:rsidP="00EE0C49">
            <w:pPr>
              <w:pStyle w:val="FPTstylefiguretabletittle"/>
            </w:pPr>
            <w:r>
              <w:t>…</w:t>
            </w:r>
          </w:p>
        </w:tc>
        <w:tc>
          <w:tcPr>
            <w:tcW w:w="1453" w:type="dxa"/>
            <w:shd w:val="clear" w:color="auto" w:fill="auto"/>
            <w:vAlign w:val="center"/>
          </w:tcPr>
          <w:p w14:paraId="43552D8E" w14:textId="77777777" w:rsidR="000C411C" w:rsidRPr="00F220D4" w:rsidRDefault="000C411C" w:rsidP="00EE0C49">
            <w:pPr>
              <w:pStyle w:val="FPTstylefiguretabletittle"/>
            </w:pPr>
            <w:r>
              <w:t>…</w:t>
            </w:r>
          </w:p>
        </w:tc>
      </w:tr>
      <w:tr w:rsidR="000C411C" w:rsidRPr="00EF08AF" w14:paraId="6D928D4E" w14:textId="77777777" w:rsidTr="00EE0C49">
        <w:trPr>
          <w:jc w:val="center"/>
        </w:trPr>
        <w:tc>
          <w:tcPr>
            <w:tcW w:w="1452" w:type="dxa"/>
            <w:shd w:val="clear" w:color="auto" w:fill="auto"/>
            <w:vAlign w:val="center"/>
          </w:tcPr>
          <w:p w14:paraId="5968C5F1" w14:textId="77777777" w:rsidR="000C411C" w:rsidRDefault="000C411C" w:rsidP="00EE0C49">
            <w:pPr>
              <w:pStyle w:val="FPTstylefiguretabletittle"/>
            </w:pPr>
            <w:r>
              <w:t xml:space="preserve">Review and analyze public dataset </w:t>
            </w:r>
          </w:p>
        </w:tc>
        <w:tc>
          <w:tcPr>
            <w:tcW w:w="1453" w:type="dxa"/>
          </w:tcPr>
          <w:p w14:paraId="237E9C2C" w14:textId="77777777" w:rsidR="000C411C" w:rsidRDefault="000C411C" w:rsidP="00EE0C49">
            <w:pPr>
              <w:pStyle w:val="FPTstylefiguretabletittle"/>
            </w:pPr>
            <w:r w:rsidRPr="00513354">
              <w:t>High</w:t>
            </w:r>
          </w:p>
        </w:tc>
        <w:tc>
          <w:tcPr>
            <w:tcW w:w="1453" w:type="dxa"/>
          </w:tcPr>
          <w:p w14:paraId="4B3A13DC" w14:textId="77777777" w:rsidR="000C411C" w:rsidRDefault="000C411C" w:rsidP="00EE0C49">
            <w:pPr>
              <w:pStyle w:val="FPTstylefiguretabletittle"/>
            </w:pPr>
            <w:r w:rsidRPr="00513354">
              <w:t>…</w:t>
            </w:r>
          </w:p>
          <w:p w14:paraId="0E18AA87" w14:textId="77777777" w:rsidR="000C411C" w:rsidRPr="00C332BE" w:rsidRDefault="000C411C" w:rsidP="00EE0C49">
            <w:pPr>
              <w:jc w:val="center"/>
              <w:rPr>
                <w:lang w:eastAsia="de-DE" w:bidi="en-US"/>
              </w:rPr>
            </w:pPr>
          </w:p>
        </w:tc>
        <w:tc>
          <w:tcPr>
            <w:tcW w:w="1453" w:type="dxa"/>
          </w:tcPr>
          <w:p w14:paraId="6352BB15" w14:textId="77777777" w:rsidR="000C411C" w:rsidRDefault="000C411C" w:rsidP="00EE0C49">
            <w:pPr>
              <w:pStyle w:val="FPTstylefiguretabletittle"/>
            </w:pPr>
            <w:r w:rsidRPr="00513354">
              <w:t>…</w:t>
            </w:r>
          </w:p>
        </w:tc>
        <w:tc>
          <w:tcPr>
            <w:tcW w:w="1453" w:type="dxa"/>
          </w:tcPr>
          <w:p w14:paraId="77DFFDC0" w14:textId="77777777" w:rsidR="000C411C" w:rsidRDefault="000C411C" w:rsidP="00EE0C49">
            <w:pPr>
              <w:pStyle w:val="FPTstylefiguretabletittle"/>
            </w:pPr>
            <w:r w:rsidRPr="00513354">
              <w:t>…</w:t>
            </w:r>
          </w:p>
        </w:tc>
        <w:tc>
          <w:tcPr>
            <w:tcW w:w="1453" w:type="dxa"/>
            <w:shd w:val="clear" w:color="auto" w:fill="auto"/>
          </w:tcPr>
          <w:p w14:paraId="6716A8E2" w14:textId="77777777" w:rsidR="000C411C" w:rsidRDefault="000C411C" w:rsidP="00EE0C49">
            <w:pPr>
              <w:pStyle w:val="FPTstylefiguretabletittle"/>
            </w:pPr>
            <w:r w:rsidRPr="00513354">
              <w:t>…</w:t>
            </w:r>
          </w:p>
        </w:tc>
        <w:tc>
          <w:tcPr>
            <w:tcW w:w="1453" w:type="dxa"/>
            <w:shd w:val="clear" w:color="auto" w:fill="auto"/>
          </w:tcPr>
          <w:p w14:paraId="6B59C2C9" w14:textId="77777777" w:rsidR="000C411C" w:rsidRDefault="000C411C" w:rsidP="00EE0C49">
            <w:pPr>
              <w:pStyle w:val="FPTstylefiguretabletittle"/>
            </w:pPr>
            <w:r w:rsidRPr="00513354">
              <w:t>…</w:t>
            </w:r>
          </w:p>
        </w:tc>
      </w:tr>
      <w:tr w:rsidR="000C411C" w:rsidRPr="00EF08AF" w14:paraId="7F4AF9A9" w14:textId="77777777" w:rsidTr="00EE0C49">
        <w:trPr>
          <w:jc w:val="center"/>
        </w:trPr>
        <w:tc>
          <w:tcPr>
            <w:tcW w:w="1452" w:type="dxa"/>
            <w:shd w:val="clear" w:color="auto" w:fill="auto"/>
            <w:vAlign w:val="center"/>
          </w:tcPr>
          <w:p w14:paraId="2A43E5F1" w14:textId="77777777" w:rsidR="000C411C" w:rsidRDefault="000C411C" w:rsidP="00EE0C49">
            <w:pPr>
              <w:pStyle w:val="FPTstylefiguretabletittle"/>
            </w:pPr>
            <w:r>
              <w:t>Collect and l</w:t>
            </w:r>
            <w:r>
              <w:t>a</w:t>
            </w:r>
            <w:r>
              <w:t>bel data</w:t>
            </w:r>
          </w:p>
        </w:tc>
        <w:tc>
          <w:tcPr>
            <w:tcW w:w="1453" w:type="dxa"/>
          </w:tcPr>
          <w:p w14:paraId="09D92B17" w14:textId="77777777" w:rsidR="000C411C" w:rsidRPr="00513354" w:rsidRDefault="000C411C" w:rsidP="00EE0C49">
            <w:pPr>
              <w:pStyle w:val="FPTstylefiguretabletittle"/>
            </w:pPr>
            <w:r w:rsidRPr="00DB580A">
              <w:t>High</w:t>
            </w:r>
          </w:p>
        </w:tc>
        <w:tc>
          <w:tcPr>
            <w:tcW w:w="1453" w:type="dxa"/>
          </w:tcPr>
          <w:p w14:paraId="6B56D158" w14:textId="77777777" w:rsidR="000C411C" w:rsidRPr="00513354" w:rsidRDefault="000C411C" w:rsidP="00EE0C49">
            <w:pPr>
              <w:pStyle w:val="FPTstylefiguretabletittle"/>
            </w:pPr>
            <w:r w:rsidRPr="00DB580A">
              <w:t>…</w:t>
            </w:r>
          </w:p>
        </w:tc>
        <w:tc>
          <w:tcPr>
            <w:tcW w:w="1453" w:type="dxa"/>
          </w:tcPr>
          <w:p w14:paraId="7CA9FB73" w14:textId="77777777" w:rsidR="000C411C" w:rsidRPr="00513354" w:rsidRDefault="000C411C" w:rsidP="00EE0C49">
            <w:pPr>
              <w:pStyle w:val="FPTstylefiguretabletittle"/>
            </w:pPr>
            <w:r w:rsidRPr="00DB580A">
              <w:t>…</w:t>
            </w:r>
          </w:p>
        </w:tc>
        <w:tc>
          <w:tcPr>
            <w:tcW w:w="1453" w:type="dxa"/>
          </w:tcPr>
          <w:p w14:paraId="20206CEE" w14:textId="77777777" w:rsidR="000C411C" w:rsidRPr="00513354" w:rsidRDefault="000C411C" w:rsidP="00EE0C49">
            <w:pPr>
              <w:pStyle w:val="FPTstylefiguretabletittle"/>
            </w:pPr>
            <w:r w:rsidRPr="00DB580A">
              <w:t>…</w:t>
            </w:r>
          </w:p>
        </w:tc>
        <w:tc>
          <w:tcPr>
            <w:tcW w:w="1453" w:type="dxa"/>
            <w:shd w:val="clear" w:color="auto" w:fill="auto"/>
          </w:tcPr>
          <w:p w14:paraId="16FFAD92" w14:textId="77777777" w:rsidR="000C411C" w:rsidRPr="00513354" w:rsidRDefault="000C411C" w:rsidP="00EE0C49">
            <w:pPr>
              <w:pStyle w:val="FPTstylefiguretabletittle"/>
            </w:pPr>
            <w:r w:rsidRPr="00DB580A">
              <w:t>…</w:t>
            </w:r>
          </w:p>
        </w:tc>
        <w:tc>
          <w:tcPr>
            <w:tcW w:w="1453" w:type="dxa"/>
            <w:shd w:val="clear" w:color="auto" w:fill="auto"/>
          </w:tcPr>
          <w:p w14:paraId="69B27BF9" w14:textId="77777777" w:rsidR="000C411C" w:rsidRPr="00513354" w:rsidRDefault="000C411C" w:rsidP="00EE0C49">
            <w:pPr>
              <w:pStyle w:val="FPTstylefiguretabletittle"/>
            </w:pPr>
            <w:r w:rsidRPr="00DB580A">
              <w:t>…</w:t>
            </w:r>
          </w:p>
        </w:tc>
      </w:tr>
      <w:tr w:rsidR="000C411C" w:rsidRPr="00EF08AF" w14:paraId="480B98CA" w14:textId="77777777" w:rsidTr="00EE0C49">
        <w:trPr>
          <w:jc w:val="center"/>
        </w:trPr>
        <w:tc>
          <w:tcPr>
            <w:tcW w:w="1452" w:type="dxa"/>
            <w:shd w:val="clear" w:color="auto" w:fill="auto"/>
            <w:vAlign w:val="center"/>
          </w:tcPr>
          <w:p w14:paraId="7A58D269" w14:textId="77777777" w:rsidR="000C411C" w:rsidRDefault="000C411C" w:rsidP="00EE0C49">
            <w:pPr>
              <w:pStyle w:val="FPTstylefiguretabletittle"/>
            </w:pPr>
            <w:r>
              <w:t>Experiment</w:t>
            </w:r>
          </w:p>
        </w:tc>
        <w:tc>
          <w:tcPr>
            <w:tcW w:w="1453" w:type="dxa"/>
          </w:tcPr>
          <w:p w14:paraId="3C8CF650" w14:textId="77777777" w:rsidR="000C411C" w:rsidRPr="00DB580A" w:rsidRDefault="000C411C" w:rsidP="00EE0C49">
            <w:pPr>
              <w:pStyle w:val="FPTstylefiguretabletittle"/>
            </w:pPr>
            <w:r>
              <w:t>Medium</w:t>
            </w:r>
          </w:p>
        </w:tc>
        <w:tc>
          <w:tcPr>
            <w:tcW w:w="1453" w:type="dxa"/>
          </w:tcPr>
          <w:p w14:paraId="06D231C2" w14:textId="77777777" w:rsidR="000C411C" w:rsidRPr="00DB580A" w:rsidRDefault="000C411C" w:rsidP="00EE0C49">
            <w:pPr>
              <w:pStyle w:val="FPTstylefiguretabletittle"/>
            </w:pPr>
            <w:r>
              <w:t>…</w:t>
            </w:r>
          </w:p>
        </w:tc>
        <w:tc>
          <w:tcPr>
            <w:tcW w:w="1453" w:type="dxa"/>
          </w:tcPr>
          <w:p w14:paraId="48CB9905" w14:textId="77777777" w:rsidR="000C411C" w:rsidRPr="00DB580A" w:rsidRDefault="000C411C" w:rsidP="00EE0C49">
            <w:pPr>
              <w:pStyle w:val="FPTstylefiguretabletittle"/>
            </w:pPr>
            <w:r>
              <w:t>…</w:t>
            </w:r>
          </w:p>
        </w:tc>
        <w:tc>
          <w:tcPr>
            <w:tcW w:w="1453" w:type="dxa"/>
          </w:tcPr>
          <w:p w14:paraId="45BA41D6" w14:textId="77777777" w:rsidR="000C411C" w:rsidRPr="00DB580A" w:rsidRDefault="000C411C" w:rsidP="00EE0C49">
            <w:pPr>
              <w:pStyle w:val="FPTstylefiguretabletittle"/>
            </w:pPr>
            <w:r>
              <w:t>…</w:t>
            </w:r>
          </w:p>
        </w:tc>
        <w:tc>
          <w:tcPr>
            <w:tcW w:w="1453" w:type="dxa"/>
            <w:shd w:val="clear" w:color="auto" w:fill="auto"/>
          </w:tcPr>
          <w:p w14:paraId="157C9399" w14:textId="77777777" w:rsidR="000C411C" w:rsidRPr="00DB580A" w:rsidRDefault="000C411C" w:rsidP="00EE0C49">
            <w:pPr>
              <w:pStyle w:val="FPTstylefiguretabletittle"/>
            </w:pPr>
            <w:r>
              <w:t>…</w:t>
            </w:r>
          </w:p>
        </w:tc>
        <w:tc>
          <w:tcPr>
            <w:tcW w:w="1453" w:type="dxa"/>
            <w:shd w:val="clear" w:color="auto" w:fill="auto"/>
          </w:tcPr>
          <w:p w14:paraId="67371ACA" w14:textId="77777777" w:rsidR="000C411C" w:rsidRPr="00DB580A" w:rsidRDefault="000C411C" w:rsidP="00EE0C49">
            <w:pPr>
              <w:pStyle w:val="FPTstylefiguretabletittle"/>
            </w:pPr>
            <w:r>
              <w:t>…</w:t>
            </w:r>
          </w:p>
        </w:tc>
      </w:tr>
      <w:tr w:rsidR="000C411C" w:rsidRPr="00EF08AF" w14:paraId="0050DADB" w14:textId="77777777" w:rsidTr="00EE0C49">
        <w:trPr>
          <w:jc w:val="center"/>
        </w:trPr>
        <w:tc>
          <w:tcPr>
            <w:tcW w:w="1452" w:type="dxa"/>
            <w:shd w:val="clear" w:color="auto" w:fill="auto"/>
            <w:vAlign w:val="center"/>
          </w:tcPr>
          <w:p w14:paraId="7FF15C50" w14:textId="77777777" w:rsidR="000C411C" w:rsidRDefault="000C411C" w:rsidP="00EE0C49">
            <w:pPr>
              <w:pStyle w:val="FPTstylefiguretabletittle"/>
            </w:pPr>
            <w:r>
              <w:t>Compare r</w:t>
            </w:r>
            <w:r>
              <w:t>e</w:t>
            </w:r>
            <w:r>
              <w:t>sults</w:t>
            </w:r>
          </w:p>
        </w:tc>
        <w:tc>
          <w:tcPr>
            <w:tcW w:w="1453" w:type="dxa"/>
          </w:tcPr>
          <w:p w14:paraId="696F6E95" w14:textId="77777777" w:rsidR="000C411C" w:rsidRPr="00DB580A" w:rsidRDefault="000C411C" w:rsidP="00EE0C49">
            <w:pPr>
              <w:pStyle w:val="FPTstylefiguretabletittle"/>
            </w:pPr>
            <w:r>
              <w:t>Low</w:t>
            </w:r>
          </w:p>
        </w:tc>
        <w:tc>
          <w:tcPr>
            <w:tcW w:w="1453" w:type="dxa"/>
          </w:tcPr>
          <w:p w14:paraId="72F23E31" w14:textId="77777777" w:rsidR="000C411C" w:rsidRPr="00DB580A" w:rsidRDefault="000C411C" w:rsidP="00EE0C49">
            <w:pPr>
              <w:pStyle w:val="FPTstylefiguretabletittle"/>
            </w:pPr>
            <w:r>
              <w:t>…</w:t>
            </w:r>
          </w:p>
        </w:tc>
        <w:tc>
          <w:tcPr>
            <w:tcW w:w="1453" w:type="dxa"/>
          </w:tcPr>
          <w:p w14:paraId="5248C580" w14:textId="77777777" w:rsidR="000C411C" w:rsidRPr="00DB580A" w:rsidRDefault="000C411C" w:rsidP="00EE0C49">
            <w:pPr>
              <w:pStyle w:val="FPTstylefiguretabletittle"/>
            </w:pPr>
            <w:r>
              <w:t>…</w:t>
            </w:r>
          </w:p>
        </w:tc>
        <w:tc>
          <w:tcPr>
            <w:tcW w:w="1453" w:type="dxa"/>
          </w:tcPr>
          <w:p w14:paraId="4CCDA853" w14:textId="77777777" w:rsidR="000C411C" w:rsidRPr="00DB580A" w:rsidRDefault="000C411C" w:rsidP="00EE0C49">
            <w:pPr>
              <w:pStyle w:val="FPTstylefiguretabletittle"/>
            </w:pPr>
            <w:r>
              <w:t>…</w:t>
            </w:r>
          </w:p>
        </w:tc>
        <w:tc>
          <w:tcPr>
            <w:tcW w:w="1453" w:type="dxa"/>
            <w:shd w:val="clear" w:color="auto" w:fill="auto"/>
          </w:tcPr>
          <w:p w14:paraId="08BF566A" w14:textId="77777777" w:rsidR="000C411C" w:rsidRPr="00DB580A" w:rsidRDefault="000C411C" w:rsidP="00EE0C49">
            <w:pPr>
              <w:pStyle w:val="FPTstylefiguretabletittle"/>
            </w:pPr>
            <w:r>
              <w:t>…</w:t>
            </w:r>
          </w:p>
        </w:tc>
        <w:tc>
          <w:tcPr>
            <w:tcW w:w="1453" w:type="dxa"/>
            <w:shd w:val="clear" w:color="auto" w:fill="auto"/>
          </w:tcPr>
          <w:p w14:paraId="2F62E751" w14:textId="77777777" w:rsidR="000C411C" w:rsidRPr="00DB580A" w:rsidRDefault="000C411C" w:rsidP="00EE0C49">
            <w:pPr>
              <w:pStyle w:val="FPTstylefiguretabletittle"/>
            </w:pPr>
            <w:r>
              <w:t>…</w:t>
            </w:r>
          </w:p>
        </w:tc>
      </w:tr>
      <w:tr w:rsidR="000C411C" w:rsidRPr="00EF08AF" w14:paraId="2447B76B" w14:textId="77777777" w:rsidTr="00EE0C49">
        <w:trPr>
          <w:jc w:val="center"/>
        </w:trPr>
        <w:tc>
          <w:tcPr>
            <w:tcW w:w="1452" w:type="dxa"/>
            <w:shd w:val="clear" w:color="auto" w:fill="auto"/>
            <w:vAlign w:val="center"/>
          </w:tcPr>
          <w:p w14:paraId="38E8C186" w14:textId="77777777" w:rsidR="000C411C" w:rsidRDefault="000C411C" w:rsidP="00EE0C49">
            <w:pPr>
              <w:pStyle w:val="FPTstylefiguretabletittle"/>
            </w:pPr>
            <w:r>
              <w:t>Writing appe</w:t>
            </w:r>
            <w:r>
              <w:t>n</w:t>
            </w:r>
            <w:r>
              <w:t>dix</w:t>
            </w:r>
          </w:p>
        </w:tc>
        <w:tc>
          <w:tcPr>
            <w:tcW w:w="1453" w:type="dxa"/>
          </w:tcPr>
          <w:p w14:paraId="545513D6" w14:textId="77777777" w:rsidR="000C411C" w:rsidRPr="00DB580A" w:rsidRDefault="000C411C" w:rsidP="00EE0C49">
            <w:pPr>
              <w:pStyle w:val="FPTstylefiguretabletittle"/>
            </w:pPr>
            <w:r>
              <w:t>Medium</w:t>
            </w:r>
          </w:p>
        </w:tc>
        <w:tc>
          <w:tcPr>
            <w:tcW w:w="1453" w:type="dxa"/>
          </w:tcPr>
          <w:p w14:paraId="5EE6DF05" w14:textId="77777777" w:rsidR="000C411C" w:rsidRPr="00DB580A" w:rsidRDefault="000C411C" w:rsidP="00EE0C49">
            <w:pPr>
              <w:pStyle w:val="FPTstylefiguretabletittle"/>
            </w:pPr>
            <w:r>
              <w:t>…</w:t>
            </w:r>
          </w:p>
        </w:tc>
        <w:tc>
          <w:tcPr>
            <w:tcW w:w="1453" w:type="dxa"/>
          </w:tcPr>
          <w:p w14:paraId="5A069A55" w14:textId="77777777" w:rsidR="000C411C" w:rsidRPr="00DB580A" w:rsidRDefault="000C411C" w:rsidP="00EE0C49">
            <w:pPr>
              <w:pStyle w:val="FPTstylefiguretabletittle"/>
            </w:pPr>
            <w:r>
              <w:t>…</w:t>
            </w:r>
          </w:p>
        </w:tc>
        <w:tc>
          <w:tcPr>
            <w:tcW w:w="1453" w:type="dxa"/>
          </w:tcPr>
          <w:p w14:paraId="4A5B8EB6" w14:textId="77777777" w:rsidR="000C411C" w:rsidRPr="00DB580A" w:rsidRDefault="000C411C" w:rsidP="00EE0C49">
            <w:pPr>
              <w:pStyle w:val="FPTstylefiguretabletittle"/>
            </w:pPr>
            <w:r>
              <w:t>…</w:t>
            </w:r>
          </w:p>
        </w:tc>
        <w:tc>
          <w:tcPr>
            <w:tcW w:w="1453" w:type="dxa"/>
            <w:shd w:val="clear" w:color="auto" w:fill="auto"/>
          </w:tcPr>
          <w:p w14:paraId="357EC22C" w14:textId="77777777" w:rsidR="000C411C" w:rsidRPr="00DB580A" w:rsidRDefault="000C411C" w:rsidP="00EE0C49">
            <w:pPr>
              <w:pStyle w:val="FPTstylefiguretabletittle"/>
            </w:pPr>
            <w:r>
              <w:t>Pending</w:t>
            </w:r>
          </w:p>
        </w:tc>
        <w:tc>
          <w:tcPr>
            <w:tcW w:w="1453" w:type="dxa"/>
            <w:shd w:val="clear" w:color="auto" w:fill="auto"/>
          </w:tcPr>
          <w:p w14:paraId="5AEBD498" w14:textId="77777777" w:rsidR="000C411C" w:rsidRPr="00DB580A" w:rsidRDefault="000C411C" w:rsidP="00EE0C49">
            <w:pPr>
              <w:pStyle w:val="FPTstylefiguretabletittle"/>
            </w:pPr>
            <w:r>
              <w:t>…</w:t>
            </w:r>
          </w:p>
        </w:tc>
      </w:tr>
      <w:tr w:rsidR="000C411C" w:rsidRPr="00EF08AF" w14:paraId="24C39138" w14:textId="77777777" w:rsidTr="00EE0C49">
        <w:trPr>
          <w:jc w:val="center"/>
        </w:trPr>
        <w:tc>
          <w:tcPr>
            <w:tcW w:w="1452" w:type="dxa"/>
            <w:shd w:val="clear" w:color="auto" w:fill="auto"/>
            <w:vAlign w:val="center"/>
          </w:tcPr>
          <w:p w14:paraId="6E54426F" w14:textId="77777777" w:rsidR="000C411C" w:rsidRDefault="000C411C" w:rsidP="00EE0C49">
            <w:pPr>
              <w:pStyle w:val="FPTstylefiguretabletittle"/>
            </w:pPr>
            <w:r>
              <w:t>Future work</w:t>
            </w:r>
          </w:p>
        </w:tc>
        <w:tc>
          <w:tcPr>
            <w:tcW w:w="1453" w:type="dxa"/>
          </w:tcPr>
          <w:p w14:paraId="31858FDD" w14:textId="77777777" w:rsidR="000C411C" w:rsidRPr="00DB580A" w:rsidRDefault="000C411C" w:rsidP="00EE0C49">
            <w:pPr>
              <w:pStyle w:val="FPTstylefiguretabletittle"/>
            </w:pPr>
            <w:r>
              <w:t>High</w:t>
            </w:r>
          </w:p>
        </w:tc>
        <w:tc>
          <w:tcPr>
            <w:tcW w:w="1453" w:type="dxa"/>
          </w:tcPr>
          <w:p w14:paraId="6BECEE92" w14:textId="77777777" w:rsidR="000C411C" w:rsidRPr="00DB580A" w:rsidRDefault="000C411C" w:rsidP="00EE0C49">
            <w:pPr>
              <w:pStyle w:val="FPTstylefiguretabletittle"/>
            </w:pPr>
            <w:r>
              <w:t>…</w:t>
            </w:r>
          </w:p>
        </w:tc>
        <w:tc>
          <w:tcPr>
            <w:tcW w:w="1453" w:type="dxa"/>
          </w:tcPr>
          <w:p w14:paraId="7B893658" w14:textId="77777777" w:rsidR="000C411C" w:rsidRPr="00DB580A" w:rsidRDefault="000C411C" w:rsidP="00EE0C49">
            <w:pPr>
              <w:pStyle w:val="FPTstylefiguretabletittle"/>
            </w:pPr>
            <w:r>
              <w:t>…</w:t>
            </w:r>
          </w:p>
        </w:tc>
        <w:tc>
          <w:tcPr>
            <w:tcW w:w="1453" w:type="dxa"/>
          </w:tcPr>
          <w:p w14:paraId="59F6CFF8" w14:textId="77777777" w:rsidR="000C411C" w:rsidRPr="00DB580A" w:rsidRDefault="000C411C" w:rsidP="00EE0C49">
            <w:pPr>
              <w:pStyle w:val="FPTstylefiguretabletittle"/>
            </w:pPr>
            <w:r>
              <w:t>…</w:t>
            </w:r>
          </w:p>
        </w:tc>
        <w:tc>
          <w:tcPr>
            <w:tcW w:w="1453" w:type="dxa"/>
            <w:shd w:val="clear" w:color="auto" w:fill="auto"/>
          </w:tcPr>
          <w:p w14:paraId="6C953CA0" w14:textId="77777777" w:rsidR="000C411C" w:rsidRPr="00DB580A" w:rsidRDefault="000C411C" w:rsidP="00EE0C49">
            <w:pPr>
              <w:pStyle w:val="FPTstylefiguretabletittle"/>
            </w:pPr>
            <w:r>
              <w:t>…</w:t>
            </w:r>
          </w:p>
        </w:tc>
        <w:tc>
          <w:tcPr>
            <w:tcW w:w="1453" w:type="dxa"/>
            <w:shd w:val="clear" w:color="auto" w:fill="auto"/>
          </w:tcPr>
          <w:p w14:paraId="3443B6AB" w14:textId="77777777" w:rsidR="000C411C" w:rsidRPr="00DB580A" w:rsidRDefault="000C411C" w:rsidP="00EE0C49">
            <w:pPr>
              <w:pStyle w:val="FPTstylefiguretabletittle"/>
            </w:pPr>
            <w:r>
              <w:t>…</w:t>
            </w:r>
          </w:p>
        </w:tc>
      </w:tr>
    </w:tbl>
    <w:p w14:paraId="7DA6D5AD" w14:textId="77777777" w:rsidR="000C411C" w:rsidRDefault="000C411C" w:rsidP="000C411C">
      <w:pPr>
        <w:pStyle w:val="MDPI41tablecaption"/>
        <w:ind w:left="0"/>
        <w:rPr>
          <w:sz w:val="24"/>
        </w:rPr>
      </w:pPr>
    </w:p>
    <w:p w14:paraId="046040DE" w14:textId="77777777" w:rsidR="000C411C" w:rsidRDefault="000C411C" w:rsidP="000C411C">
      <w:pPr>
        <w:widowControl w:val="0"/>
        <w:tabs>
          <w:tab w:val="left" w:pos="187"/>
        </w:tabs>
        <w:snapToGrid w:val="0"/>
        <w:rPr>
          <w:sz w:val="26"/>
          <w:szCs w:val="26"/>
        </w:rPr>
      </w:pPr>
    </w:p>
    <w:p w14:paraId="7BA5313A" w14:textId="77777777" w:rsidR="000C411C" w:rsidRDefault="000C411C" w:rsidP="000C411C">
      <w:pPr>
        <w:pStyle w:val="FPTStyleparagraph"/>
      </w:pPr>
      <w:r w:rsidRPr="00EF6165">
        <w:t>The supporting information can be downloaded at: www.</w:t>
      </w:r>
      <w:r>
        <w:t>abc</w:t>
      </w:r>
      <w:r w:rsidRPr="00EF6165">
        <w:t>.com/xxx/s1, Figure S1: title; Table S1: title; Video S1: title.</w:t>
      </w:r>
      <w:r>
        <w:t xml:space="preserve"> By the following table</w:t>
      </w:r>
    </w:p>
    <w:p w14:paraId="0B5E8133" w14:textId="77777777" w:rsidR="000C411C" w:rsidRDefault="000C411C" w:rsidP="000C411C">
      <w:pPr>
        <w:pStyle w:val="MDPI41tablecaption"/>
        <w:ind w:left="0"/>
        <w:rPr>
          <w:sz w:val="24"/>
        </w:rPr>
      </w:pPr>
      <w:proofErr w:type="gramStart"/>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 and data</w:t>
      </w:r>
    </w:p>
    <w:tbl>
      <w:tblPr>
        <w:tblW w:w="4358"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tblGrid>
      <w:tr w:rsidR="000C411C" w:rsidRPr="00EF08AF" w14:paraId="6B885F3C" w14:textId="77777777" w:rsidTr="00EE0C49">
        <w:trPr>
          <w:jc w:val="center"/>
        </w:trPr>
        <w:tc>
          <w:tcPr>
            <w:tcW w:w="1452" w:type="dxa"/>
            <w:tcBorders>
              <w:bottom w:val="single" w:sz="4" w:space="0" w:color="auto"/>
            </w:tcBorders>
            <w:shd w:val="clear" w:color="auto" w:fill="auto"/>
            <w:vAlign w:val="center"/>
          </w:tcPr>
          <w:p w14:paraId="438F300F" w14:textId="77777777" w:rsidR="000C411C" w:rsidRPr="007F7C8C" w:rsidRDefault="000C411C" w:rsidP="00EE0C49">
            <w:pPr>
              <w:pStyle w:val="FPTstylefigtablenumber"/>
            </w:pPr>
            <w:r>
              <w:t>Items</w:t>
            </w:r>
          </w:p>
        </w:tc>
        <w:tc>
          <w:tcPr>
            <w:tcW w:w="1453" w:type="dxa"/>
            <w:tcBorders>
              <w:bottom w:val="single" w:sz="4" w:space="0" w:color="auto"/>
            </w:tcBorders>
          </w:tcPr>
          <w:p w14:paraId="67338192" w14:textId="77777777" w:rsidR="000C411C" w:rsidRPr="00DE5678" w:rsidRDefault="000C411C" w:rsidP="00EE0C49">
            <w:pPr>
              <w:pStyle w:val="FPTstylefigtablenumber"/>
            </w:pPr>
            <w:r>
              <w:t>Link</w:t>
            </w:r>
          </w:p>
        </w:tc>
        <w:tc>
          <w:tcPr>
            <w:tcW w:w="1453" w:type="dxa"/>
            <w:tcBorders>
              <w:bottom w:val="single" w:sz="4" w:space="0" w:color="auto"/>
            </w:tcBorders>
          </w:tcPr>
          <w:p w14:paraId="3DFE9AE0" w14:textId="77777777" w:rsidR="000C411C" w:rsidRPr="00DE5678" w:rsidRDefault="000C411C" w:rsidP="00EE0C49">
            <w:pPr>
              <w:pStyle w:val="FPTstylefigtablenumber"/>
            </w:pPr>
            <w:r>
              <w:t>Description</w:t>
            </w:r>
          </w:p>
        </w:tc>
      </w:tr>
      <w:tr w:rsidR="000C411C" w:rsidRPr="00EF08AF" w14:paraId="53C6AA74" w14:textId="77777777" w:rsidTr="00EE0C49">
        <w:trPr>
          <w:jc w:val="center"/>
        </w:trPr>
        <w:tc>
          <w:tcPr>
            <w:tcW w:w="1452" w:type="dxa"/>
            <w:shd w:val="clear" w:color="auto" w:fill="auto"/>
            <w:vAlign w:val="center"/>
          </w:tcPr>
          <w:p w14:paraId="69BA7529" w14:textId="77777777" w:rsidR="000C411C" w:rsidRPr="00F220D4" w:rsidRDefault="000C411C" w:rsidP="00EE0C49">
            <w:pPr>
              <w:pStyle w:val="FPTstylefiguretabletittle"/>
            </w:pPr>
            <w:r>
              <w:t>Data</w:t>
            </w:r>
          </w:p>
        </w:tc>
        <w:tc>
          <w:tcPr>
            <w:tcW w:w="1453" w:type="dxa"/>
          </w:tcPr>
          <w:p w14:paraId="312D832E" w14:textId="77777777" w:rsidR="000C411C" w:rsidRPr="00F220D4" w:rsidRDefault="000C411C" w:rsidP="00EE0C49">
            <w:pPr>
              <w:pStyle w:val="FPTstylefiguretabletittle"/>
            </w:pPr>
            <w:r>
              <w:t>Link</w:t>
            </w:r>
          </w:p>
        </w:tc>
        <w:tc>
          <w:tcPr>
            <w:tcW w:w="1453" w:type="dxa"/>
          </w:tcPr>
          <w:p w14:paraId="3A0E5B05" w14:textId="77777777" w:rsidR="000C411C" w:rsidRPr="00F220D4" w:rsidRDefault="000C411C" w:rsidP="00EE0C49">
            <w:pPr>
              <w:pStyle w:val="FPTstylefiguretabletittle"/>
            </w:pPr>
            <w:r>
              <w:t>…</w:t>
            </w:r>
          </w:p>
        </w:tc>
      </w:tr>
      <w:tr w:rsidR="000C411C" w:rsidRPr="00EF08AF" w14:paraId="3B73C8B6" w14:textId="77777777" w:rsidTr="00EE0C49">
        <w:trPr>
          <w:jc w:val="center"/>
        </w:trPr>
        <w:tc>
          <w:tcPr>
            <w:tcW w:w="1452" w:type="dxa"/>
            <w:shd w:val="clear" w:color="auto" w:fill="auto"/>
            <w:vAlign w:val="center"/>
          </w:tcPr>
          <w:p w14:paraId="0786039A" w14:textId="77777777" w:rsidR="000C411C" w:rsidRPr="00F220D4" w:rsidRDefault="000C411C" w:rsidP="00EE0C49">
            <w:pPr>
              <w:pStyle w:val="FPTstylefiguretabletittle"/>
            </w:pPr>
            <w:r>
              <w:t>Source code</w:t>
            </w:r>
          </w:p>
        </w:tc>
        <w:tc>
          <w:tcPr>
            <w:tcW w:w="1453" w:type="dxa"/>
          </w:tcPr>
          <w:p w14:paraId="3B44EE28" w14:textId="77777777" w:rsidR="000C411C" w:rsidRPr="00F220D4" w:rsidRDefault="000C411C" w:rsidP="00EE0C49">
            <w:pPr>
              <w:pStyle w:val="FPTstylefiguretabletittle"/>
            </w:pPr>
            <w:r>
              <w:t>Link</w:t>
            </w:r>
          </w:p>
        </w:tc>
        <w:tc>
          <w:tcPr>
            <w:tcW w:w="1453" w:type="dxa"/>
          </w:tcPr>
          <w:p w14:paraId="5E714BBF" w14:textId="77777777" w:rsidR="000C411C" w:rsidRPr="00F220D4" w:rsidRDefault="000C411C" w:rsidP="00EE0C49">
            <w:pPr>
              <w:pStyle w:val="FPTstylefiguretabletittle"/>
            </w:pPr>
            <w:r>
              <w:t>…</w:t>
            </w:r>
          </w:p>
        </w:tc>
      </w:tr>
      <w:tr w:rsidR="000C411C" w:rsidRPr="00EF08AF" w14:paraId="7F66213A" w14:textId="77777777" w:rsidTr="00EE0C49">
        <w:trPr>
          <w:jc w:val="center"/>
        </w:trPr>
        <w:tc>
          <w:tcPr>
            <w:tcW w:w="1452" w:type="dxa"/>
            <w:shd w:val="clear" w:color="auto" w:fill="auto"/>
            <w:vAlign w:val="center"/>
          </w:tcPr>
          <w:p w14:paraId="63E7BE4A" w14:textId="77777777" w:rsidR="000C411C" w:rsidRDefault="000C411C" w:rsidP="00EE0C49">
            <w:pPr>
              <w:pStyle w:val="FPTstylefiguretabletittle"/>
            </w:pPr>
            <w:r>
              <w:t>Source code</w:t>
            </w:r>
          </w:p>
        </w:tc>
        <w:tc>
          <w:tcPr>
            <w:tcW w:w="1453" w:type="dxa"/>
          </w:tcPr>
          <w:p w14:paraId="4C7C045C" w14:textId="77777777" w:rsidR="000C411C" w:rsidRPr="00DB580A" w:rsidRDefault="000C411C" w:rsidP="00EE0C49">
            <w:pPr>
              <w:pStyle w:val="FPTstylefiguretabletittle"/>
            </w:pPr>
            <w:r>
              <w:t>Link</w:t>
            </w:r>
          </w:p>
        </w:tc>
        <w:tc>
          <w:tcPr>
            <w:tcW w:w="1453" w:type="dxa"/>
          </w:tcPr>
          <w:p w14:paraId="4CC01157" w14:textId="77777777" w:rsidR="000C411C" w:rsidRPr="00DB580A" w:rsidRDefault="000C411C" w:rsidP="00EE0C49">
            <w:pPr>
              <w:pStyle w:val="FPTstylefiguretabletittle"/>
            </w:pPr>
            <w:r>
              <w:t>…</w:t>
            </w:r>
          </w:p>
        </w:tc>
      </w:tr>
    </w:tbl>
    <w:p w14:paraId="0C159A1F" w14:textId="77777777" w:rsidR="000C411C" w:rsidRPr="004D0F60" w:rsidRDefault="000C411C" w:rsidP="000C411C">
      <w:pPr>
        <w:widowControl w:val="0"/>
        <w:tabs>
          <w:tab w:val="left" w:pos="187"/>
        </w:tabs>
        <w:snapToGrid w:val="0"/>
        <w:rPr>
          <w:szCs w:val="22"/>
        </w:rPr>
      </w:pPr>
    </w:p>
    <w:p w14:paraId="33C647E4" w14:textId="77777777" w:rsidR="000C411C" w:rsidRDefault="000C411C" w:rsidP="000C411C">
      <w:pPr>
        <w:pStyle w:val="FPTstylesubsection"/>
        <w:spacing w:before="240"/>
      </w:pPr>
      <w:r>
        <w:t>5</w:t>
      </w:r>
      <w:r w:rsidRPr="001F31D1">
        <w:t>.</w:t>
      </w:r>
      <w:r>
        <w:t>3</w:t>
      </w:r>
      <w:r w:rsidRPr="001F31D1">
        <w:t xml:space="preserve">. </w:t>
      </w:r>
      <w:r>
        <w:t>Interface with other system</w:t>
      </w:r>
    </w:p>
    <w:p w14:paraId="58C0CB3F" w14:textId="77777777" w:rsidR="000C411C" w:rsidRPr="001F31D1" w:rsidRDefault="000C411C" w:rsidP="000C411C">
      <w:pPr>
        <w:pStyle w:val="FPTstylesubsection"/>
        <w:spacing w:before="240"/>
      </w:pPr>
      <w:r>
        <w:lastRenderedPageBreak/>
        <w:t>[</w:t>
      </w:r>
      <w:r w:rsidRPr="00330955">
        <w:t>Provides methods to communicate with other systems. For example:</w:t>
      </w:r>
      <w:r>
        <w:t xml:space="preserve"> packages , classes library, API, ….]</w:t>
      </w:r>
    </w:p>
    <w:p w14:paraId="77420C6C" w14:textId="77777777" w:rsidR="000C411C" w:rsidRPr="00613B31" w:rsidRDefault="000C411C" w:rsidP="000C411C">
      <w:pPr>
        <w:pStyle w:val="FPTStyleparagraph"/>
      </w:pPr>
    </w:p>
    <w:p w14:paraId="3BE37196" w14:textId="77777777" w:rsidR="000C411C" w:rsidRPr="00325902" w:rsidRDefault="000C411C" w:rsidP="000C411C">
      <w:pPr>
        <w:pStyle w:val="FPTStyletittle"/>
      </w:pPr>
      <w:r>
        <w:br/>
        <w:t>6</w:t>
      </w:r>
      <w:r w:rsidRPr="00325902">
        <w:t>. DISCUSSION</w:t>
      </w:r>
    </w:p>
    <w:p w14:paraId="1F8965FB" w14:textId="77777777" w:rsidR="000C411C" w:rsidRPr="00325902" w:rsidRDefault="000C411C" w:rsidP="000C411C">
      <w:pPr>
        <w:pStyle w:val="FPTStyleparagraph"/>
      </w:pPr>
      <w:r w:rsidRPr="00325902">
        <w:t xml:space="preserve">Authors should discuss the results and how they can be </w:t>
      </w:r>
      <w:r>
        <w:t xml:space="preserve">interpreted from the perspective </w:t>
      </w:r>
      <w:r w:rsidRPr="00325902">
        <w:t>of previous studies and of the working hypotheses. The findings and their implications should be discussed in the broadest context possible. Future research directions may also be highlighted.</w:t>
      </w:r>
    </w:p>
    <w:p w14:paraId="751A0388" w14:textId="77777777" w:rsidR="000C411C" w:rsidRDefault="000C411C" w:rsidP="000C411C">
      <w:pPr>
        <w:spacing w:line="240" w:lineRule="auto"/>
        <w:jc w:val="left"/>
        <w:rPr>
          <w:rFonts w:eastAsia="Times New Roman"/>
          <w:b/>
          <w:noProof w:val="0"/>
          <w:snapToGrid w:val="0"/>
          <w:szCs w:val="22"/>
          <w:lang w:eastAsia="de-DE" w:bidi="en-US"/>
        </w:rPr>
      </w:pPr>
      <w:r>
        <w:br w:type="page"/>
      </w:r>
    </w:p>
    <w:p w14:paraId="02065ED6" w14:textId="77777777" w:rsidR="000C411C" w:rsidRDefault="000C411C" w:rsidP="000C411C">
      <w:pPr>
        <w:pStyle w:val="FPTStyletittle"/>
      </w:pPr>
      <w:r>
        <w:lastRenderedPageBreak/>
        <w:t xml:space="preserve">7. CONCLUSIONS AND </w:t>
      </w:r>
      <w:r w:rsidRPr="00EF6165">
        <w:t>PERSPECTIVES</w:t>
      </w:r>
    </w:p>
    <w:p w14:paraId="4970F6E8" w14:textId="77777777" w:rsidR="000C411C" w:rsidRDefault="000C411C" w:rsidP="000C411C">
      <w:pPr>
        <w:pStyle w:val="FPTStyleparagraph"/>
      </w:pPr>
      <w:r w:rsidRPr="00325902">
        <w:t xml:space="preserve">This section is </w:t>
      </w:r>
      <w:r>
        <w:t xml:space="preserve">used for </w:t>
      </w:r>
      <w:r w:rsidRPr="003C5413">
        <w:t xml:space="preserve">Summarize your report </w:t>
      </w:r>
      <w:r>
        <w:t xml:space="preserve">in one or two paragraphs. </w:t>
      </w:r>
      <w:r w:rsidRPr="003C5413">
        <w:t xml:space="preserve">Which </w:t>
      </w:r>
      <w:r>
        <w:t xml:space="preserve">methods or </w:t>
      </w:r>
      <w:proofErr w:type="gramStart"/>
      <w:r>
        <w:t>algorithms</w:t>
      </w:r>
      <w:r w:rsidRPr="003C5413">
        <w:t xml:space="preserve"> </w:t>
      </w:r>
      <w:r>
        <w:t>achieves</w:t>
      </w:r>
      <w:proofErr w:type="gramEnd"/>
      <w:r w:rsidRPr="003C5413">
        <w:t xml:space="preserve"> the </w:t>
      </w:r>
      <w:r>
        <w:t xml:space="preserve">best performance? </w:t>
      </w:r>
      <w:r w:rsidRPr="003C5413">
        <w:t>Why do you think that some algorithms worked better than others?</w:t>
      </w:r>
      <w:r>
        <w:t xml:space="preserve"> Is there any limitation and drawback of your works? If you had more time and more computational resources, or more team members, what aspects you should propose and explore to improve the performance? </w:t>
      </w:r>
    </w:p>
    <w:p w14:paraId="0DBD00D9" w14:textId="77777777" w:rsidR="000C411C" w:rsidRDefault="000C411C" w:rsidP="000C411C">
      <w:pPr>
        <w:pStyle w:val="FPTStyleparagraph"/>
      </w:pPr>
    </w:p>
    <w:p w14:paraId="26D631CA" w14:textId="77777777" w:rsidR="000C411C" w:rsidRPr="00EF6165" w:rsidRDefault="000C411C" w:rsidP="000C411C">
      <w:pPr>
        <w:spacing w:line="240" w:lineRule="auto"/>
        <w:jc w:val="left"/>
        <w:rPr>
          <w:rFonts w:eastAsia="Times New Roman"/>
          <w:noProof w:val="0"/>
          <w:snapToGrid w:val="0"/>
          <w:szCs w:val="22"/>
          <w:lang w:eastAsia="de-DE" w:bidi="en-US"/>
        </w:rPr>
      </w:pPr>
      <w:r>
        <w:br w:type="page"/>
      </w:r>
    </w:p>
    <w:p w14:paraId="0240EBA0" w14:textId="77777777" w:rsidR="000C411C" w:rsidRPr="00EF6165" w:rsidRDefault="000C411C" w:rsidP="000C411C">
      <w:pPr>
        <w:pStyle w:val="FPTStyleparagraph"/>
      </w:pPr>
      <w:r w:rsidRPr="00EF6165">
        <w:rPr>
          <w:rStyle w:val="FPTStyleIntrotextChar"/>
          <w:b/>
        </w:rPr>
        <w:lastRenderedPageBreak/>
        <w:t>CONFLICTS OF INTEREST:</w:t>
      </w:r>
      <w:r w:rsidRPr="00613B31">
        <w:t xml:space="preserve"> </w:t>
      </w:r>
      <w:r w:rsidRPr="00EF6165">
        <w:t>Declare conflicts of interest or state “The authors declare no conflict of interest.” Authors must identify and declare any personal circumstances or interest that may be perceived as inappropriately influencing the representation or interpretation of reported research results. Any role of the funders in the design of the study; in the collection, analyses or interpretation of data; in the writing of the manuscript; or in the decision to publish the results must be declared in this section. If there is no role, please state “The funders had no role in the design of the study; in the collection, analyses, or interpretation of data; in the wri</w:t>
      </w:r>
      <w:r w:rsidRPr="00EF6165">
        <w:t>t</w:t>
      </w:r>
      <w:r w:rsidRPr="00EF6165">
        <w:t>ing of the manuscript; or in the decision to publish the results”.</w:t>
      </w:r>
    </w:p>
    <w:p w14:paraId="0F9C196B" w14:textId="77777777" w:rsidR="000C411C" w:rsidRDefault="000C411C" w:rsidP="000C411C">
      <w:pPr>
        <w:spacing w:line="240" w:lineRule="auto"/>
        <w:jc w:val="left"/>
        <w:rPr>
          <w:b/>
          <w:bCs/>
          <w:szCs w:val="18"/>
          <w:lang w:bidi="en-US"/>
        </w:rPr>
      </w:pPr>
      <w:r>
        <w:rPr>
          <w:b/>
          <w:bCs/>
          <w:szCs w:val="18"/>
          <w:lang w:bidi="en-US"/>
        </w:rPr>
        <w:br w:type="page"/>
      </w:r>
    </w:p>
    <w:p w14:paraId="7287CB81" w14:textId="77777777" w:rsidR="000C411C" w:rsidRPr="00613B31" w:rsidRDefault="000C411C" w:rsidP="000C411C">
      <w:pPr>
        <w:pStyle w:val="FPTStyletittle"/>
      </w:pPr>
      <w:r>
        <w:lastRenderedPageBreak/>
        <w:t xml:space="preserve">8. </w:t>
      </w:r>
      <w:r w:rsidRPr="00613B31">
        <w:t xml:space="preserve">Appendix </w:t>
      </w:r>
    </w:p>
    <w:p w14:paraId="5E96F618" w14:textId="77777777" w:rsidR="000C411C" w:rsidRPr="00613B31" w:rsidRDefault="000C411C" w:rsidP="000C411C">
      <w:pPr>
        <w:pStyle w:val="FPTStyleparagraph"/>
      </w:pPr>
      <w:r w:rsidRPr="00613B31">
        <w:t>The appendix is an optional section that can contain details and data supplemental to the main text</w:t>
      </w:r>
      <w:r>
        <w:t>—for example, explanations of experimental details that would disrupt the flow of the main text</w:t>
      </w:r>
      <w:r w:rsidRPr="00613B31">
        <w:t xml:space="preserve"> but nonetheless remain crucial to understanding and reproducing the research shown; figures of replicates for experiments of which representative data is shown in the main text can be added here if brief, or as Supplementary data. Mathematical proofs of results not central to the </w:t>
      </w:r>
      <w:r>
        <w:t>document</w:t>
      </w:r>
      <w:r w:rsidRPr="00613B31">
        <w:t xml:space="preserve"> can be added as an appendix.</w:t>
      </w:r>
    </w:p>
    <w:p w14:paraId="606BD5A7" w14:textId="77777777" w:rsidR="000C411C" w:rsidRDefault="000C411C" w:rsidP="000C411C">
      <w:pPr>
        <w:pStyle w:val="FPTStyleparagraph"/>
      </w:pPr>
      <w:r w:rsidRPr="00613B31">
        <w:t xml:space="preserve">All appendix sections must </w:t>
      </w:r>
      <w:r>
        <w:t>be cited in the main text. In the appendices, Figures, Tables, etc. should be labeled starting with “A”—e.g., Figure A1, Figure A2, etc.</w:t>
      </w:r>
    </w:p>
    <w:p w14:paraId="23F046D4" w14:textId="77777777" w:rsidR="000C411C" w:rsidRPr="00D049B4" w:rsidRDefault="000C411C" w:rsidP="000C411C">
      <w:pPr>
        <w:rPr>
          <w:sz w:val="24"/>
          <w:szCs w:val="22"/>
        </w:rPr>
      </w:pPr>
      <w:r w:rsidRPr="00D049B4">
        <w:rPr>
          <w:sz w:val="24"/>
          <w:szCs w:val="22"/>
        </w:rPr>
        <w:t xml:space="preserve">Here is an example of Project plan, you can modify and add relevant information according to your project. </w:t>
      </w:r>
    </w:p>
    <w:p w14:paraId="53DA00B7" w14:textId="77777777" w:rsidR="000C411C" w:rsidRDefault="000C411C" w:rsidP="000C411C">
      <w:pPr>
        <w:pStyle w:val="MDPI41tablecaption"/>
        <w:ind w:left="0"/>
        <w:rPr>
          <w:sz w:val="24"/>
        </w:rPr>
      </w:pPr>
      <w:proofErr w:type="gramStart"/>
      <w:r w:rsidRPr="005C2654">
        <w:rPr>
          <w:rStyle w:val="FPTstylefigtablenumberChar"/>
        </w:rPr>
        <w:t xml:space="preserve">Table </w:t>
      </w:r>
      <w:r>
        <w:rPr>
          <w:rStyle w:val="FPTstylefigtablenumberChar"/>
        </w:rPr>
        <w:t>3</w:t>
      </w:r>
      <w:r w:rsidRPr="005C2654">
        <w:rPr>
          <w:rStyle w:val="FPTstylefigtablenumberChar"/>
        </w:rPr>
        <w:t>.</w:t>
      </w:r>
      <w:proofErr w:type="gramEnd"/>
      <w:r w:rsidRPr="00B07E0E">
        <w:rPr>
          <w:b/>
        </w:rPr>
        <w:t xml:space="preserve"> </w:t>
      </w:r>
      <w:r w:rsidRPr="00D049B4">
        <w:rPr>
          <w:sz w:val="24"/>
        </w:rPr>
        <w:t>Project plan</w:t>
      </w:r>
    </w:p>
    <w:tbl>
      <w:tblPr>
        <w:tblW w:w="10170"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gridCol w:w="1453"/>
        <w:gridCol w:w="1453"/>
        <w:gridCol w:w="1453"/>
        <w:gridCol w:w="1453"/>
      </w:tblGrid>
      <w:tr w:rsidR="000C411C" w:rsidRPr="00EF08AF" w14:paraId="7FC579CF" w14:textId="77777777" w:rsidTr="00EE0C49">
        <w:trPr>
          <w:jc w:val="center"/>
        </w:trPr>
        <w:tc>
          <w:tcPr>
            <w:tcW w:w="1452" w:type="dxa"/>
            <w:tcBorders>
              <w:bottom w:val="single" w:sz="4" w:space="0" w:color="auto"/>
            </w:tcBorders>
            <w:shd w:val="clear" w:color="auto" w:fill="auto"/>
            <w:vAlign w:val="center"/>
          </w:tcPr>
          <w:p w14:paraId="6D5A542E" w14:textId="77777777" w:rsidR="000C411C" w:rsidRPr="007F7C8C" w:rsidRDefault="000C411C" w:rsidP="00EE0C49">
            <w:pPr>
              <w:pStyle w:val="FPTstylefigtablenumber"/>
            </w:pPr>
            <w:r>
              <w:t>Task name</w:t>
            </w:r>
          </w:p>
        </w:tc>
        <w:tc>
          <w:tcPr>
            <w:tcW w:w="1453" w:type="dxa"/>
            <w:tcBorders>
              <w:bottom w:val="single" w:sz="4" w:space="0" w:color="auto"/>
            </w:tcBorders>
          </w:tcPr>
          <w:p w14:paraId="3D5C5189" w14:textId="77777777" w:rsidR="000C411C" w:rsidRPr="00DE5678" w:rsidRDefault="000C411C" w:rsidP="00EE0C49">
            <w:pPr>
              <w:pStyle w:val="FPTstylefigtablenumber"/>
            </w:pPr>
            <w:r>
              <w:t>Priority</w:t>
            </w:r>
          </w:p>
        </w:tc>
        <w:tc>
          <w:tcPr>
            <w:tcW w:w="1453" w:type="dxa"/>
            <w:tcBorders>
              <w:bottom w:val="single" w:sz="4" w:space="0" w:color="auto"/>
            </w:tcBorders>
          </w:tcPr>
          <w:p w14:paraId="19B0D31B" w14:textId="77777777" w:rsidR="000C411C" w:rsidRPr="00DE5678" w:rsidRDefault="000C411C" w:rsidP="00EE0C49">
            <w:pPr>
              <w:pStyle w:val="FPTstylefigtablenumber"/>
            </w:pPr>
            <w:r>
              <w:t>Owner</w:t>
            </w:r>
          </w:p>
        </w:tc>
        <w:tc>
          <w:tcPr>
            <w:tcW w:w="1453" w:type="dxa"/>
            <w:tcBorders>
              <w:bottom w:val="single" w:sz="4" w:space="0" w:color="auto"/>
            </w:tcBorders>
          </w:tcPr>
          <w:p w14:paraId="2F9F8096" w14:textId="77777777" w:rsidR="000C411C" w:rsidRPr="00DE5678" w:rsidRDefault="000C411C" w:rsidP="00EE0C49">
            <w:pPr>
              <w:pStyle w:val="FPTstylefigtablenumber"/>
            </w:pPr>
            <w:r>
              <w:t>Start date</w:t>
            </w:r>
          </w:p>
        </w:tc>
        <w:tc>
          <w:tcPr>
            <w:tcW w:w="1453" w:type="dxa"/>
            <w:tcBorders>
              <w:bottom w:val="single" w:sz="4" w:space="0" w:color="auto"/>
            </w:tcBorders>
          </w:tcPr>
          <w:p w14:paraId="1514C2CD" w14:textId="77777777" w:rsidR="000C411C" w:rsidRPr="00DE5678" w:rsidRDefault="000C411C" w:rsidP="00EE0C49">
            <w:pPr>
              <w:pStyle w:val="FPTstylefigtablenumber"/>
            </w:pPr>
            <w:r>
              <w:t>End date</w:t>
            </w:r>
          </w:p>
        </w:tc>
        <w:tc>
          <w:tcPr>
            <w:tcW w:w="1453" w:type="dxa"/>
            <w:tcBorders>
              <w:bottom w:val="single" w:sz="4" w:space="0" w:color="auto"/>
            </w:tcBorders>
            <w:shd w:val="clear" w:color="auto" w:fill="auto"/>
            <w:vAlign w:val="center"/>
          </w:tcPr>
          <w:p w14:paraId="5881F0D0" w14:textId="77777777" w:rsidR="000C411C" w:rsidRPr="00DE5678" w:rsidRDefault="000C411C" w:rsidP="00EE0C49">
            <w:pPr>
              <w:pStyle w:val="FPTstylefigtablenumber"/>
            </w:pPr>
            <w:r>
              <w:t>Status</w:t>
            </w:r>
          </w:p>
        </w:tc>
        <w:tc>
          <w:tcPr>
            <w:tcW w:w="1453" w:type="dxa"/>
            <w:tcBorders>
              <w:bottom w:val="single" w:sz="4" w:space="0" w:color="auto"/>
            </w:tcBorders>
            <w:shd w:val="clear" w:color="auto" w:fill="auto"/>
            <w:vAlign w:val="center"/>
          </w:tcPr>
          <w:p w14:paraId="0C003A33" w14:textId="77777777" w:rsidR="000C411C" w:rsidRPr="00DE5678" w:rsidRDefault="000C411C" w:rsidP="00EE0C49">
            <w:pPr>
              <w:pStyle w:val="FPTstylefigtablenumber"/>
            </w:pPr>
            <w:r>
              <w:t>Issues</w:t>
            </w:r>
          </w:p>
        </w:tc>
      </w:tr>
      <w:tr w:rsidR="000C411C" w:rsidRPr="00EF08AF" w14:paraId="63A26E8C" w14:textId="77777777" w:rsidTr="00EE0C49">
        <w:trPr>
          <w:jc w:val="center"/>
        </w:trPr>
        <w:tc>
          <w:tcPr>
            <w:tcW w:w="1452" w:type="dxa"/>
            <w:shd w:val="clear" w:color="auto" w:fill="auto"/>
            <w:vAlign w:val="center"/>
          </w:tcPr>
          <w:p w14:paraId="55DEFEBF" w14:textId="77777777" w:rsidR="000C411C" w:rsidRPr="00F220D4" w:rsidRDefault="000C411C" w:rsidP="00EE0C49">
            <w:pPr>
              <w:pStyle w:val="FPTstylefiguretabletittle"/>
            </w:pPr>
            <w:r>
              <w:t>Find documents</w:t>
            </w:r>
          </w:p>
        </w:tc>
        <w:tc>
          <w:tcPr>
            <w:tcW w:w="1453" w:type="dxa"/>
          </w:tcPr>
          <w:p w14:paraId="66DFCBA9" w14:textId="77777777" w:rsidR="000C411C" w:rsidRPr="00F220D4" w:rsidRDefault="000C411C" w:rsidP="00EE0C49">
            <w:pPr>
              <w:pStyle w:val="FPTstylefiguretabletittle"/>
            </w:pPr>
            <w:r>
              <w:t>High</w:t>
            </w:r>
          </w:p>
        </w:tc>
        <w:tc>
          <w:tcPr>
            <w:tcW w:w="1453" w:type="dxa"/>
          </w:tcPr>
          <w:p w14:paraId="32951046" w14:textId="77777777" w:rsidR="000C411C" w:rsidRPr="00F220D4" w:rsidRDefault="000C411C" w:rsidP="00EE0C49">
            <w:pPr>
              <w:pStyle w:val="FPTstylefiguretabletittle"/>
            </w:pPr>
            <w:r>
              <w:t>Student A</w:t>
            </w:r>
          </w:p>
        </w:tc>
        <w:tc>
          <w:tcPr>
            <w:tcW w:w="1453" w:type="dxa"/>
          </w:tcPr>
          <w:p w14:paraId="1B9E2D44" w14:textId="77777777" w:rsidR="000C411C" w:rsidRPr="00F220D4" w:rsidRDefault="000C411C" w:rsidP="00EE0C49">
            <w:pPr>
              <w:pStyle w:val="FPTstylefiguretabletittle"/>
            </w:pPr>
            <w:r>
              <w:t>…</w:t>
            </w:r>
          </w:p>
        </w:tc>
        <w:tc>
          <w:tcPr>
            <w:tcW w:w="1453" w:type="dxa"/>
          </w:tcPr>
          <w:p w14:paraId="1E3B4965" w14:textId="77777777" w:rsidR="000C411C" w:rsidRPr="00F220D4" w:rsidRDefault="000C411C" w:rsidP="00EE0C49">
            <w:pPr>
              <w:pStyle w:val="FPTstylefiguretabletittle"/>
            </w:pPr>
            <w:r>
              <w:t>…</w:t>
            </w:r>
          </w:p>
        </w:tc>
        <w:tc>
          <w:tcPr>
            <w:tcW w:w="1453" w:type="dxa"/>
            <w:shd w:val="clear" w:color="auto" w:fill="auto"/>
            <w:vAlign w:val="center"/>
          </w:tcPr>
          <w:p w14:paraId="637B6A4D" w14:textId="77777777" w:rsidR="000C411C" w:rsidRPr="00F220D4" w:rsidRDefault="000C411C" w:rsidP="00EE0C49">
            <w:pPr>
              <w:pStyle w:val="FPTstylefiguretabletittle"/>
            </w:pPr>
            <w:r>
              <w:t>In progress</w:t>
            </w:r>
          </w:p>
        </w:tc>
        <w:tc>
          <w:tcPr>
            <w:tcW w:w="1453" w:type="dxa"/>
            <w:shd w:val="clear" w:color="auto" w:fill="auto"/>
            <w:vAlign w:val="center"/>
          </w:tcPr>
          <w:p w14:paraId="10A9F82C" w14:textId="77777777" w:rsidR="000C411C" w:rsidRPr="00F220D4" w:rsidRDefault="000C411C" w:rsidP="00EE0C49">
            <w:pPr>
              <w:pStyle w:val="FPTstylefiguretabletittle"/>
            </w:pPr>
            <w:r>
              <w:t>…</w:t>
            </w:r>
          </w:p>
        </w:tc>
      </w:tr>
      <w:tr w:rsidR="000C411C" w:rsidRPr="00EF08AF" w14:paraId="0ED1BBB8" w14:textId="77777777" w:rsidTr="00EE0C49">
        <w:trPr>
          <w:jc w:val="center"/>
        </w:trPr>
        <w:tc>
          <w:tcPr>
            <w:tcW w:w="1452" w:type="dxa"/>
            <w:shd w:val="clear" w:color="auto" w:fill="auto"/>
            <w:vAlign w:val="center"/>
          </w:tcPr>
          <w:p w14:paraId="6977E466" w14:textId="77777777" w:rsidR="000C411C" w:rsidRPr="00F220D4" w:rsidRDefault="000C411C" w:rsidP="00EE0C49">
            <w:pPr>
              <w:pStyle w:val="FPTstylefiguretabletittle"/>
            </w:pPr>
            <w:r>
              <w:t>Review papers</w:t>
            </w:r>
          </w:p>
        </w:tc>
        <w:tc>
          <w:tcPr>
            <w:tcW w:w="1453" w:type="dxa"/>
          </w:tcPr>
          <w:p w14:paraId="3781FA57" w14:textId="77777777" w:rsidR="000C411C" w:rsidRPr="00F220D4" w:rsidRDefault="000C411C" w:rsidP="00EE0C49">
            <w:pPr>
              <w:pStyle w:val="FPTstylefiguretabletittle"/>
            </w:pPr>
            <w:r>
              <w:t>High</w:t>
            </w:r>
          </w:p>
        </w:tc>
        <w:tc>
          <w:tcPr>
            <w:tcW w:w="1453" w:type="dxa"/>
          </w:tcPr>
          <w:p w14:paraId="106DBAEB" w14:textId="77777777" w:rsidR="000C411C" w:rsidRPr="00F220D4" w:rsidRDefault="000C411C" w:rsidP="00EE0C49">
            <w:pPr>
              <w:pStyle w:val="FPTstylefiguretabletittle"/>
            </w:pPr>
            <w:r>
              <w:t>…</w:t>
            </w:r>
          </w:p>
        </w:tc>
        <w:tc>
          <w:tcPr>
            <w:tcW w:w="1453" w:type="dxa"/>
          </w:tcPr>
          <w:p w14:paraId="5CA87EA5" w14:textId="77777777" w:rsidR="000C411C" w:rsidRPr="00F220D4" w:rsidRDefault="000C411C" w:rsidP="00EE0C49">
            <w:pPr>
              <w:pStyle w:val="FPTstylefiguretabletittle"/>
            </w:pPr>
            <w:r>
              <w:t>…</w:t>
            </w:r>
          </w:p>
        </w:tc>
        <w:tc>
          <w:tcPr>
            <w:tcW w:w="1453" w:type="dxa"/>
          </w:tcPr>
          <w:p w14:paraId="470F5F66" w14:textId="77777777" w:rsidR="000C411C" w:rsidRPr="00F220D4" w:rsidRDefault="000C411C" w:rsidP="00EE0C49">
            <w:pPr>
              <w:pStyle w:val="FPTstylefiguretabletittle"/>
            </w:pPr>
            <w:r>
              <w:t>…</w:t>
            </w:r>
          </w:p>
        </w:tc>
        <w:tc>
          <w:tcPr>
            <w:tcW w:w="1453" w:type="dxa"/>
            <w:shd w:val="clear" w:color="auto" w:fill="auto"/>
            <w:vAlign w:val="center"/>
          </w:tcPr>
          <w:p w14:paraId="33CBB5A1" w14:textId="77777777" w:rsidR="000C411C" w:rsidRPr="00F220D4" w:rsidRDefault="000C411C" w:rsidP="00EE0C49">
            <w:pPr>
              <w:pStyle w:val="FPTstylefiguretabletittle"/>
            </w:pPr>
            <w:r>
              <w:t>…</w:t>
            </w:r>
          </w:p>
        </w:tc>
        <w:tc>
          <w:tcPr>
            <w:tcW w:w="1453" w:type="dxa"/>
            <w:shd w:val="clear" w:color="auto" w:fill="auto"/>
            <w:vAlign w:val="center"/>
          </w:tcPr>
          <w:p w14:paraId="2903B8B5" w14:textId="77777777" w:rsidR="000C411C" w:rsidRPr="00F220D4" w:rsidRDefault="000C411C" w:rsidP="00EE0C49">
            <w:pPr>
              <w:pStyle w:val="FPTstylefiguretabletittle"/>
            </w:pPr>
            <w:r>
              <w:t>…</w:t>
            </w:r>
          </w:p>
        </w:tc>
      </w:tr>
      <w:tr w:rsidR="000C411C" w:rsidRPr="00EF08AF" w14:paraId="23D6B114" w14:textId="77777777" w:rsidTr="00EE0C49">
        <w:trPr>
          <w:jc w:val="center"/>
        </w:trPr>
        <w:tc>
          <w:tcPr>
            <w:tcW w:w="1452" w:type="dxa"/>
            <w:shd w:val="clear" w:color="auto" w:fill="auto"/>
            <w:vAlign w:val="center"/>
          </w:tcPr>
          <w:p w14:paraId="1F1B2BA8" w14:textId="77777777" w:rsidR="000C411C" w:rsidRDefault="000C411C" w:rsidP="00EE0C49">
            <w:pPr>
              <w:pStyle w:val="FPTstylefiguretabletittle"/>
            </w:pPr>
            <w:r>
              <w:t xml:space="preserve">Review and analyze public dataset </w:t>
            </w:r>
          </w:p>
        </w:tc>
        <w:tc>
          <w:tcPr>
            <w:tcW w:w="1453" w:type="dxa"/>
          </w:tcPr>
          <w:p w14:paraId="70668D24" w14:textId="77777777" w:rsidR="000C411C" w:rsidRDefault="000C411C" w:rsidP="00EE0C49">
            <w:pPr>
              <w:pStyle w:val="FPTstylefiguretabletittle"/>
            </w:pPr>
            <w:r w:rsidRPr="00513354">
              <w:t>High</w:t>
            </w:r>
          </w:p>
        </w:tc>
        <w:tc>
          <w:tcPr>
            <w:tcW w:w="1453" w:type="dxa"/>
          </w:tcPr>
          <w:p w14:paraId="2941985D" w14:textId="77777777" w:rsidR="000C411C" w:rsidRDefault="000C411C" w:rsidP="00EE0C49">
            <w:pPr>
              <w:pStyle w:val="FPTstylefiguretabletittle"/>
            </w:pPr>
            <w:r w:rsidRPr="00513354">
              <w:t>…</w:t>
            </w:r>
          </w:p>
          <w:p w14:paraId="547EEC0B" w14:textId="77777777" w:rsidR="000C411C" w:rsidRPr="00C332BE" w:rsidRDefault="000C411C" w:rsidP="00EE0C49">
            <w:pPr>
              <w:jc w:val="center"/>
              <w:rPr>
                <w:lang w:eastAsia="de-DE" w:bidi="en-US"/>
              </w:rPr>
            </w:pPr>
          </w:p>
        </w:tc>
        <w:tc>
          <w:tcPr>
            <w:tcW w:w="1453" w:type="dxa"/>
          </w:tcPr>
          <w:p w14:paraId="24324E0B" w14:textId="77777777" w:rsidR="000C411C" w:rsidRDefault="000C411C" w:rsidP="00EE0C49">
            <w:pPr>
              <w:pStyle w:val="FPTstylefiguretabletittle"/>
            </w:pPr>
            <w:r w:rsidRPr="00513354">
              <w:t>…</w:t>
            </w:r>
          </w:p>
        </w:tc>
        <w:tc>
          <w:tcPr>
            <w:tcW w:w="1453" w:type="dxa"/>
          </w:tcPr>
          <w:p w14:paraId="38E8D2FD" w14:textId="77777777" w:rsidR="000C411C" w:rsidRDefault="000C411C" w:rsidP="00EE0C49">
            <w:pPr>
              <w:pStyle w:val="FPTstylefiguretabletittle"/>
            </w:pPr>
            <w:r w:rsidRPr="00513354">
              <w:t>…</w:t>
            </w:r>
          </w:p>
        </w:tc>
        <w:tc>
          <w:tcPr>
            <w:tcW w:w="1453" w:type="dxa"/>
            <w:shd w:val="clear" w:color="auto" w:fill="auto"/>
          </w:tcPr>
          <w:p w14:paraId="56F30954" w14:textId="77777777" w:rsidR="000C411C" w:rsidRDefault="000C411C" w:rsidP="00EE0C49">
            <w:pPr>
              <w:pStyle w:val="FPTstylefiguretabletittle"/>
            </w:pPr>
            <w:r w:rsidRPr="00513354">
              <w:t>…</w:t>
            </w:r>
          </w:p>
        </w:tc>
        <w:tc>
          <w:tcPr>
            <w:tcW w:w="1453" w:type="dxa"/>
            <w:shd w:val="clear" w:color="auto" w:fill="auto"/>
          </w:tcPr>
          <w:p w14:paraId="44B9B80D" w14:textId="77777777" w:rsidR="000C411C" w:rsidRDefault="000C411C" w:rsidP="00EE0C49">
            <w:pPr>
              <w:pStyle w:val="FPTstylefiguretabletittle"/>
            </w:pPr>
            <w:r w:rsidRPr="00513354">
              <w:t>…</w:t>
            </w:r>
          </w:p>
        </w:tc>
      </w:tr>
      <w:tr w:rsidR="000C411C" w:rsidRPr="00EF08AF" w14:paraId="242C8298" w14:textId="77777777" w:rsidTr="00EE0C49">
        <w:trPr>
          <w:jc w:val="center"/>
        </w:trPr>
        <w:tc>
          <w:tcPr>
            <w:tcW w:w="1452" w:type="dxa"/>
            <w:shd w:val="clear" w:color="auto" w:fill="auto"/>
            <w:vAlign w:val="center"/>
          </w:tcPr>
          <w:p w14:paraId="7E540462" w14:textId="77777777" w:rsidR="000C411C" w:rsidRDefault="000C411C" w:rsidP="00EE0C49">
            <w:pPr>
              <w:pStyle w:val="FPTstylefiguretabletittle"/>
            </w:pPr>
            <w:r>
              <w:t>Collect and l</w:t>
            </w:r>
            <w:r>
              <w:t>a</w:t>
            </w:r>
            <w:r>
              <w:t>bel data</w:t>
            </w:r>
          </w:p>
        </w:tc>
        <w:tc>
          <w:tcPr>
            <w:tcW w:w="1453" w:type="dxa"/>
          </w:tcPr>
          <w:p w14:paraId="783925AD" w14:textId="77777777" w:rsidR="000C411C" w:rsidRPr="00513354" w:rsidRDefault="000C411C" w:rsidP="00EE0C49">
            <w:pPr>
              <w:pStyle w:val="FPTstylefiguretabletittle"/>
            </w:pPr>
            <w:r w:rsidRPr="00DB580A">
              <w:t>High</w:t>
            </w:r>
          </w:p>
        </w:tc>
        <w:tc>
          <w:tcPr>
            <w:tcW w:w="1453" w:type="dxa"/>
          </w:tcPr>
          <w:p w14:paraId="43674446" w14:textId="77777777" w:rsidR="000C411C" w:rsidRPr="00513354" w:rsidRDefault="000C411C" w:rsidP="00EE0C49">
            <w:pPr>
              <w:pStyle w:val="FPTstylefiguretabletittle"/>
            </w:pPr>
            <w:r w:rsidRPr="00DB580A">
              <w:t>…</w:t>
            </w:r>
          </w:p>
        </w:tc>
        <w:tc>
          <w:tcPr>
            <w:tcW w:w="1453" w:type="dxa"/>
          </w:tcPr>
          <w:p w14:paraId="6BB316F5" w14:textId="77777777" w:rsidR="000C411C" w:rsidRPr="00513354" w:rsidRDefault="000C411C" w:rsidP="00EE0C49">
            <w:pPr>
              <w:pStyle w:val="FPTstylefiguretabletittle"/>
            </w:pPr>
            <w:r w:rsidRPr="00DB580A">
              <w:t>…</w:t>
            </w:r>
          </w:p>
        </w:tc>
        <w:tc>
          <w:tcPr>
            <w:tcW w:w="1453" w:type="dxa"/>
          </w:tcPr>
          <w:p w14:paraId="50849390" w14:textId="77777777" w:rsidR="000C411C" w:rsidRPr="00513354" w:rsidRDefault="000C411C" w:rsidP="00EE0C49">
            <w:pPr>
              <w:pStyle w:val="FPTstylefiguretabletittle"/>
            </w:pPr>
            <w:r w:rsidRPr="00DB580A">
              <w:t>…</w:t>
            </w:r>
          </w:p>
        </w:tc>
        <w:tc>
          <w:tcPr>
            <w:tcW w:w="1453" w:type="dxa"/>
            <w:shd w:val="clear" w:color="auto" w:fill="auto"/>
          </w:tcPr>
          <w:p w14:paraId="091DDDFF" w14:textId="77777777" w:rsidR="000C411C" w:rsidRPr="00513354" w:rsidRDefault="000C411C" w:rsidP="00EE0C49">
            <w:pPr>
              <w:pStyle w:val="FPTstylefiguretabletittle"/>
            </w:pPr>
            <w:r w:rsidRPr="00DB580A">
              <w:t>…</w:t>
            </w:r>
          </w:p>
        </w:tc>
        <w:tc>
          <w:tcPr>
            <w:tcW w:w="1453" w:type="dxa"/>
            <w:shd w:val="clear" w:color="auto" w:fill="auto"/>
          </w:tcPr>
          <w:p w14:paraId="59DA3B94" w14:textId="77777777" w:rsidR="000C411C" w:rsidRPr="00513354" w:rsidRDefault="000C411C" w:rsidP="00EE0C49">
            <w:pPr>
              <w:pStyle w:val="FPTstylefiguretabletittle"/>
            </w:pPr>
            <w:r w:rsidRPr="00DB580A">
              <w:t>…</w:t>
            </w:r>
          </w:p>
        </w:tc>
      </w:tr>
      <w:tr w:rsidR="000C411C" w:rsidRPr="00EF08AF" w14:paraId="65A2B294" w14:textId="77777777" w:rsidTr="00EE0C49">
        <w:trPr>
          <w:jc w:val="center"/>
        </w:trPr>
        <w:tc>
          <w:tcPr>
            <w:tcW w:w="1452" w:type="dxa"/>
            <w:shd w:val="clear" w:color="auto" w:fill="auto"/>
            <w:vAlign w:val="center"/>
          </w:tcPr>
          <w:p w14:paraId="5A9AD549" w14:textId="77777777" w:rsidR="000C411C" w:rsidRDefault="000C411C" w:rsidP="00EE0C49">
            <w:pPr>
              <w:pStyle w:val="FPTstylefiguretabletittle"/>
            </w:pPr>
            <w:r>
              <w:t>Experiment</w:t>
            </w:r>
          </w:p>
        </w:tc>
        <w:tc>
          <w:tcPr>
            <w:tcW w:w="1453" w:type="dxa"/>
          </w:tcPr>
          <w:p w14:paraId="00F54A15" w14:textId="77777777" w:rsidR="000C411C" w:rsidRPr="00DB580A" w:rsidRDefault="000C411C" w:rsidP="00EE0C49">
            <w:pPr>
              <w:pStyle w:val="FPTstylefiguretabletittle"/>
            </w:pPr>
            <w:r>
              <w:t>Medium</w:t>
            </w:r>
          </w:p>
        </w:tc>
        <w:tc>
          <w:tcPr>
            <w:tcW w:w="1453" w:type="dxa"/>
          </w:tcPr>
          <w:p w14:paraId="5D27C512" w14:textId="77777777" w:rsidR="000C411C" w:rsidRPr="00DB580A" w:rsidRDefault="000C411C" w:rsidP="00EE0C49">
            <w:pPr>
              <w:pStyle w:val="FPTstylefiguretabletittle"/>
            </w:pPr>
            <w:r>
              <w:t>…</w:t>
            </w:r>
          </w:p>
        </w:tc>
        <w:tc>
          <w:tcPr>
            <w:tcW w:w="1453" w:type="dxa"/>
          </w:tcPr>
          <w:p w14:paraId="59C01B48" w14:textId="77777777" w:rsidR="000C411C" w:rsidRPr="00DB580A" w:rsidRDefault="000C411C" w:rsidP="00EE0C49">
            <w:pPr>
              <w:pStyle w:val="FPTstylefiguretabletittle"/>
            </w:pPr>
            <w:r>
              <w:t>…</w:t>
            </w:r>
          </w:p>
        </w:tc>
        <w:tc>
          <w:tcPr>
            <w:tcW w:w="1453" w:type="dxa"/>
          </w:tcPr>
          <w:p w14:paraId="39E372FF" w14:textId="77777777" w:rsidR="000C411C" w:rsidRPr="00DB580A" w:rsidRDefault="000C411C" w:rsidP="00EE0C49">
            <w:pPr>
              <w:pStyle w:val="FPTstylefiguretabletittle"/>
            </w:pPr>
            <w:r>
              <w:t>…</w:t>
            </w:r>
          </w:p>
        </w:tc>
        <w:tc>
          <w:tcPr>
            <w:tcW w:w="1453" w:type="dxa"/>
            <w:shd w:val="clear" w:color="auto" w:fill="auto"/>
          </w:tcPr>
          <w:p w14:paraId="65BF724E" w14:textId="77777777" w:rsidR="000C411C" w:rsidRPr="00DB580A" w:rsidRDefault="000C411C" w:rsidP="00EE0C49">
            <w:pPr>
              <w:pStyle w:val="FPTstylefiguretabletittle"/>
            </w:pPr>
            <w:r>
              <w:t>…</w:t>
            </w:r>
          </w:p>
        </w:tc>
        <w:tc>
          <w:tcPr>
            <w:tcW w:w="1453" w:type="dxa"/>
            <w:shd w:val="clear" w:color="auto" w:fill="auto"/>
          </w:tcPr>
          <w:p w14:paraId="7C911A16" w14:textId="77777777" w:rsidR="000C411C" w:rsidRPr="00DB580A" w:rsidRDefault="000C411C" w:rsidP="00EE0C49">
            <w:pPr>
              <w:pStyle w:val="FPTstylefiguretabletittle"/>
            </w:pPr>
            <w:r>
              <w:t>…</w:t>
            </w:r>
          </w:p>
        </w:tc>
      </w:tr>
      <w:tr w:rsidR="000C411C" w:rsidRPr="00EF08AF" w14:paraId="17016F49" w14:textId="77777777" w:rsidTr="00EE0C49">
        <w:trPr>
          <w:jc w:val="center"/>
        </w:trPr>
        <w:tc>
          <w:tcPr>
            <w:tcW w:w="1452" w:type="dxa"/>
            <w:shd w:val="clear" w:color="auto" w:fill="auto"/>
            <w:vAlign w:val="center"/>
          </w:tcPr>
          <w:p w14:paraId="2DA9C9E2" w14:textId="77777777" w:rsidR="000C411C" w:rsidRDefault="000C411C" w:rsidP="00EE0C49">
            <w:pPr>
              <w:pStyle w:val="FPTstylefiguretabletittle"/>
            </w:pPr>
            <w:r>
              <w:t>Compare r</w:t>
            </w:r>
            <w:r>
              <w:t>e</w:t>
            </w:r>
            <w:r>
              <w:t>sults</w:t>
            </w:r>
          </w:p>
        </w:tc>
        <w:tc>
          <w:tcPr>
            <w:tcW w:w="1453" w:type="dxa"/>
          </w:tcPr>
          <w:p w14:paraId="65B2AF14" w14:textId="77777777" w:rsidR="000C411C" w:rsidRPr="00DB580A" w:rsidRDefault="000C411C" w:rsidP="00EE0C49">
            <w:pPr>
              <w:pStyle w:val="FPTstylefiguretabletittle"/>
            </w:pPr>
            <w:r>
              <w:t>Low</w:t>
            </w:r>
          </w:p>
        </w:tc>
        <w:tc>
          <w:tcPr>
            <w:tcW w:w="1453" w:type="dxa"/>
          </w:tcPr>
          <w:p w14:paraId="12F37327" w14:textId="77777777" w:rsidR="000C411C" w:rsidRPr="00DB580A" w:rsidRDefault="000C411C" w:rsidP="00EE0C49">
            <w:pPr>
              <w:pStyle w:val="FPTstylefiguretabletittle"/>
            </w:pPr>
            <w:r>
              <w:t>…</w:t>
            </w:r>
          </w:p>
        </w:tc>
        <w:tc>
          <w:tcPr>
            <w:tcW w:w="1453" w:type="dxa"/>
          </w:tcPr>
          <w:p w14:paraId="20954D53" w14:textId="77777777" w:rsidR="000C411C" w:rsidRPr="00DB580A" w:rsidRDefault="000C411C" w:rsidP="00EE0C49">
            <w:pPr>
              <w:pStyle w:val="FPTstylefiguretabletittle"/>
            </w:pPr>
            <w:r>
              <w:t>…</w:t>
            </w:r>
          </w:p>
        </w:tc>
        <w:tc>
          <w:tcPr>
            <w:tcW w:w="1453" w:type="dxa"/>
          </w:tcPr>
          <w:p w14:paraId="1AC43ECC" w14:textId="77777777" w:rsidR="000C411C" w:rsidRPr="00DB580A" w:rsidRDefault="000C411C" w:rsidP="00EE0C49">
            <w:pPr>
              <w:pStyle w:val="FPTstylefiguretabletittle"/>
            </w:pPr>
            <w:r>
              <w:t>…</w:t>
            </w:r>
          </w:p>
        </w:tc>
        <w:tc>
          <w:tcPr>
            <w:tcW w:w="1453" w:type="dxa"/>
            <w:shd w:val="clear" w:color="auto" w:fill="auto"/>
          </w:tcPr>
          <w:p w14:paraId="75A9E32F" w14:textId="77777777" w:rsidR="000C411C" w:rsidRPr="00DB580A" w:rsidRDefault="000C411C" w:rsidP="00EE0C49">
            <w:pPr>
              <w:pStyle w:val="FPTstylefiguretabletittle"/>
            </w:pPr>
            <w:r>
              <w:t>…</w:t>
            </w:r>
          </w:p>
        </w:tc>
        <w:tc>
          <w:tcPr>
            <w:tcW w:w="1453" w:type="dxa"/>
            <w:shd w:val="clear" w:color="auto" w:fill="auto"/>
          </w:tcPr>
          <w:p w14:paraId="117D826E" w14:textId="77777777" w:rsidR="000C411C" w:rsidRPr="00DB580A" w:rsidRDefault="000C411C" w:rsidP="00EE0C49">
            <w:pPr>
              <w:pStyle w:val="FPTstylefiguretabletittle"/>
            </w:pPr>
            <w:r>
              <w:t>…</w:t>
            </w:r>
          </w:p>
        </w:tc>
      </w:tr>
      <w:tr w:rsidR="000C411C" w:rsidRPr="00EF08AF" w14:paraId="3B229818" w14:textId="77777777" w:rsidTr="00EE0C49">
        <w:trPr>
          <w:jc w:val="center"/>
        </w:trPr>
        <w:tc>
          <w:tcPr>
            <w:tcW w:w="1452" w:type="dxa"/>
            <w:shd w:val="clear" w:color="auto" w:fill="auto"/>
            <w:vAlign w:val="center"/>
          </w:tcPr>
          <w:p w14:paraId="2D16F546" w14:textId="77777777" w:rsidR="000C411C" w:rsidRDefault="000C411C" w:rsidP="00EE0C49">
            <w:pPr>
              <w:pStyle w:val="FPTstylefiguretabletittle"/>
            </w:pPr>
            <w:r>
              <w:t>Writing appe</w:t>
            </w:r>
            <w:r>
              <w:t>n</w:t>
            </w:r>
            <w:r>
              <w:t>dix</w:t>
            </w:r>
          </w:p>
        </w:tc>
        <w:tc>
          <w:tcPr>
            <w:tcW w:w="1453" w:type="dxa"/>
          </w:tcPr>
          <w:p w14:paraId="64CC4948" w14:textId="77777777" w:rsidR="000C411C" w:rsidRPr="00DB580A" w:rsidRDefault="000C411C" w:rsidP="00EE0C49">
            <w:pPr>
              <w:pStyle w:val="FPTstylefiguretabletittle"/>
            </w:pPr>
            <w:r>
              <w:t>Medium</w:t>
            </w:r>
          </w:p>
        </w:tc>
        <w:tc>
          <w:tcPr>
            <w:tcW w:w="1453" w:type="dxa"/>
          </w:tcPr>
          <w:p w14:paraId="0C243A9B" w14:textId="77777777" w:rsidR="000C411C" w:rsidRPr="00DB580A" w:rsidRDefault="000C411C" w:rsidP="00EE0C49">
            <w:pPr>
              <w:pStyle w:val="FPTstylefiguretabletittle"/>
            </w:pPr>
            <w:r>
              <w:t>…</w:t>
            </w:r>
          </w:p>
        </w:tc>
        <w:tc>
          <w:tcPr>
            <w:tcW w:w="1453" w:type="dxa"/>
          </w:tcPr>
          <w:p w14:paraId="64E911EA" w14:textId="77777777" w:rsidR="000C411C" w:rsidRPr="00DB580A" w:rsidRDefault="000C411C" w:rsidP="00EE0C49">
            <w:pPr>
              <w:pStyle w:val="FPTstylefiguretabletittle"/>
            </w:pPr>
            <w:r>
              <w:t>…</w:t>
            </w:r>
          </w:p>
        </w:tc>
        <w:tc>
          <w:tcPr>
            <w:tcW w:w="1453" w:type="dxa"/>
          </w:tcPr>
          <w:p w14:paraId="5C613465" w14:textId="77777777" w:rsidR="000C411C" w:rsidRPr="00DB580A" w:rsidRDefault="000C411C" w:rsidP="00EE0C49">
            <w:pPr>
              <w:pStyle w:val="FPTstylefiguretabletittle"/>
            </w:pPr>
            <w:r>
              <w:t>…</w:t>
            </w:r>
          </w:p>
        </w:tc>
        <w:tc>
          <w:tcPr>
            <w:tcW w:w="1453" w:type="dxa"/>
            <w:shd w:val="clear" w:color="auto" w:fill="auto"/>
          </w:tcPr>
          <w:p w14:paraId="1823E03C" w14:textId="77777777" w:rsidR="000C411C" w:rsidRPr="00DB580A" w:rsidRDefault="000C411C" w:rsidP="00EE0C49">
            <w:pPr>
              <w:pStyle w:val="FPTstylefiguretabletittle"/>
            </w:pPr>
            <w:r>
              <w:t>Pending</w:t>
            </w:r>
          </w:p>
        </w:tc>
        <w:tc>
          <w:tcPr>
            <w:tcW w:w="1453" w:type="dxa"/>
            <w:shd w:val="clear" w:color="auto" w:fill="auto"/>
          </w:tcPr>
          <w:p w14:paraId="335E1399" w14:textId="77777777" w:rsidR="000C411C" w:rsidRPr="00DB580A" w:rsidRDefault="000C411C" w:rsidP="00EE0C49">
            <w:pPr>
              <w:pStyle w:val="FPTstylefiguretabletittle"/>
            </w:pPr>
            <w:r>
              <w:t>…</w:t>
            </w:r>
          </w:p>
        </w:tc>
      </w:tr>
      <w:tr w:rsidR="000C411C" w:rsidRPr="00EF08AF" w14:paraId="3D6E1698" w14:textId="77777777" w:rsidTr="00EE0C49">
        <w:trPr>
          <w:jc w:val="center"/>
        </w:trPr>
        <w:tc>
          <w:tcPr>
            <w:tcW w:w="1452" w:type="dxa"/>
            <w:shd w:val="clear" w:color="auto" w:fill="auto"/>
            <w:vAlign w:val="center"/>
          </w:tcPr>
          <w:p w14:paraId="39319D72" w14:textId="77777777" w:rsidR="000C411C" w:rsidRDefault="000C411C" w:rsidP="00EE0C49">
            <w:pPr>
              <w:pStyle w:val="FPTstylefiguretabletittle"/>
            </w:pPr>
            <w:r>
              <w:t>Future work</w:t>
            </w:r>
          </w:p>
        </w:tc>
        <w:tc>
          <w:tcPr>
            <w:tcW w:w="1453" w:type="dxa"/>
          </w:tcPr>
          <w:p w14:paraId="3F71F841" w14:textId="77777777" w:rsidR="000C411C" w:rsidRPr="00DB580A" w:rsidRDefault="000C411C" w:rsidP="00EE0C49">
            <w:pPr>
              <w:pStyle w:val="FPTstylefiguretabletittle"/>
            </w:pPr>
            <w:r>
              <w:t>High</w:t>
            </w:r>
          </w:p>
        </w:tc>
        <w:tc>
          <w:tcPr>
            <w:tcW w:w="1453" w:type="dxa"/>
          </w:tcPr>
          <w:p w14:paraId="124DA74A" w14:textId="77777777" w:rsidR="000C411C" w:rsidRPr="00DB580A" w:rsidRDefault="000C411C" w:rsidP="00EE0C49">
            <w:pPr>
              <w:pStyle w:val="FPTstylefiguretabletittle"/>
            </w:pPr>
            <w:r>
              <w:t>…</w:t>
            </w:r>
          </w:p>
        </w:tc>
        <w:tc>
          <w:tcPr>
            <w:tcW w:w="1453" w:type="dxa"/>
          </w:tcPr>
          <w:p w14:paraId="481774E9" w14:textId="77777777" w:rsidR="000C411C" w:rsidRPr="00DB580A" w:rsidRDefault="000C411C" w:rsidP="00EE0C49">
            <w:pPr>
              <w:pStyle w:val="FPTstylefiguretabletittle"/>
            </w:pPr>
            <w:r>
              <w:t>…</w:t>
            </w:r>
          </w:p>
        </w:tc>
        <w:tc>
          <w:tcPr>
            <w:tcW w:w="1453" w:type="dxa"/>
          </w:tcPr>
          <w:p w14:paraId="46ECDCDF" w14:textId="77777777" w:rsidR="000C411C" w:rsidRPr="00DB580A" w:rsidRDefault="000C411C" w:rsidP="00EE0C49">
            <w:pPr>
              <w:pStyle w:val="FPTstylefiguretabletittle"/>
            </w:pPr>
            <w:r>
              <w:t>…</w:t>
            </w:r>
          </w:p>
        </w:tc>
        <w:tc>
          <w:tcPr>
            <w:tcW w:w="1453" w:type="dxa"/>
            <w:shd w:val="clear" w:color="auto" w:fill="auto"/>
          </w:tcPr>
          <w:p w14:paraId="07E222C5" w14:textId="77777777" w:rsidR="000C411C" w:rsidRPr="00DB580A" w:rsidRDefault="000C411C" w:rsidP="00EE0C49">
            <w:pPr>
              <w:pStyle w:val="FPTstylefiguretabletittle"/>
            </w:pPr>
            <w:r>
              <w:t>…</w:t>
            </w:r>
          </w:p>
        </w:tc>
        <w:tc>
          <w:tcPr>
            <w:tcW w:w="1453" w:type="dxa"/>
            <w:shd w:val="clear" w:color="auto" w:fill="auto"/>
          </w:tcPr>
          <w:p w14:paraId="095C852F" w14:textId="77777777" w:rsidR="000C411C" w:rsidRPr="00DB580A" w:rsidRDefault="000C411C" w:rsidP="00EE0C49">
            <w:pPr>
              <w:pStyle w:val="FPTstylefiguretabletittle"/>
            </w:pPr>
            <w:r>
              <w:t>…</w:t>
            </w:r>
          </w:p>
        </w:tc>
      </w:tr>
    </w:tbl>
    <w:p w14:paraId="436599BD" w14:textId="77777777" w:rsidR="000C411C" w:rsidRDefault="000C411C" w:rsidP="000C411C">
      <w:pPr>
        <w:pStyle w:val="MDPI41tablecaption"/>
        <w:ind w:left="0"/>
        <w:rPr>
          <w:sz w:val="24"/>
        </w:rPr>
      </w:pPr>
    </w:p>
    <w:p w14:paraId="2BC7BD4E" w14:textId="77777777" w:rsidR="000C411C" w:rsidRDefault="000C411C" w:rsidP="000C411C">
      <w:pPr>
        <w:widowControl w:val="0"/>
        <w:tabs>
          <w:tab w:val="left" w:pos="187"/>
        </w:tabs>
        <w:snapToGrid w:val="0"/>
        <w:rPr>
          <w:sz w:val="26"/>
          <w:szCs w:val="26"/>
        </w:rPr>
      </w:pPr>
    </w:p>
    <w:p w14:paraId="28B6246A" w14:textId="77777777" w:rsidR="000C411C" w:rsidRDefault="000C411C" w:rsidP="000C411C">
      <w:pPr>
        <w:pStyle w:val="FPTStyleparagraph"/>
      </w:pPr>
      <w:r w:rsidRPr="00EF6165">
        <w:t>The supporting information can be downloaded at: www.</w:t>
      </w:r>
      <w:r>
        <w:t>abc</w:t>
      </w:r>
      <w:r w:rsidRPr="00EF6165">
        <w:t>.com/xxx/s1, Figure S1: title; Table S1: title; Video S1: title.</w:t>
      </w:r>
      <w:r>
        <w:t xml:space="preserve"> By the following table</w:t>
      </w:r>
    </w:p>
    <w:p w14:paraId="6E9FD07F" w14:textId="77777777" w:rsidR="000C411C" w:rsidRDefault="000C411C" w:rsidP="000C411C">
      <w:pPr>
        <w:pStyle w:val="MDPI41tablecaption"/>
        <w:ind w:left="0"/>
        <w:rPr>
          <w:sz w:val="24"/>
        </w:rPr>
      </w:pPr>
      <w:proofErr w:type="gramStart"/>
      <w:r w:rsidRPr="005C2654">
        <w:rPr>
          <w:rStyle w:val="FPTstylefigtablenumberChar"/>
        </w:rPr>
        <w:t xml:space="preserve">Table </w:t>
      </w:r>
      <w:r>
        <w:rPr>
          <w:rStyle w:val="FPTstylefigtablenumberChar"/>
        </w:rPr>
        <w:t>4</w:t>
      </w:r>
      <w:r w:rsidRPr="005C2654">
        <w:rPr>
          <w:rStyle w:val="FPTstylefigtablenumberChar"/>
        </w:rPr>
        <w:t>.</w:t>
      </w:r>
      <w:proofErr w:type="gramEnd"/>
      <w:r w:rsidRPr="00B07E0E">
        <w:rPr>
          <w:b/>
        </w:rPr>
        <w:t xml:space="preserve"> </w:t>
      </w:r>
      <w:r>
        <w:rPr>
          <w:sz w:val="24"/>
        </w:rPr>
        <w:t>Source code and data</w:t>
      </w:r>
    </w:p>
    <w:tbl>
      <w:tblPr>
        <w:tblW w:w="4358" w:type="dxa"/>
        <w:jc w:val="center"/>
        <w:tblBorders>
          <w:top w:val="single" w:sz="8" w:space="0" w:color="auto"/>
          <w:bottom w:val="single" w:sz="8" w:space="0" w:color="auto"/>
        </w:tblBorders>
        <w:tblLayout w:type="fixed"/>
        <w:tblCellMar>
          <w:left w:w="0" w:type="dxa"/>
          <w:right w:w="0" w:type="dxa"/>
        </w:tblCellMar>
        <w:tblLook w:val="04A0" w:firstRow="1" w:lastRow="0" w:firstColumn="1" w:lastColumn="0" w:noHBand="0" w:noVBand="1"/>
      </w:tblPr>
      <w:tblGrid>
        <w:gridCol w:w="1452"/>
        <w:gridCol w:w="1453"/>
        <w:gridCol w:w="1453"/>
      </w:tblGrid>
      <w:tr w:rsidR="000C411C" w:rsidRPr="00EF08AF" w14:paraId="5A82E518" w14:textId="77777777" w:rsidTr="00EE0C49">
        <w:trPr>
          <w:jc w:val="center"/>
        </w:trPr>
        <w:tc>
          <w:tcPr>
            <w:tcW w:w="1452" w:type="dxa"/>
            <w:tcBorders>
              <w:bottom w:val="single" w:sz="4" w:space="0" w:color="auto"/>
            </w:tcBorders>
            <w:shd w:val="clear" w:color="auto" w:fill="auto"/>
            <w:vAlign w:val="center"/>
          </w:tcPr>
          <w:p w14:paraId="040E77C0" w14:textId="77777777" w:rsidR="000C411C" w:rsidRPr="007F7C8C" w:rsidRDefault="000C411C" w:rsidP="00EE0C49">
            <w:pPr>
              <w:pStyle w:val="FPTstylefigtablenumber"/>
            </w:pPr>
            <w:r>
              <w:t>Items</w:t>
            </w:r>
          </w:p>
        </w:tc>
        <w:tc>
          <w:tcPr>
            <w:tcW w:w="1453" w:type="dxa"/>
            <w:tcBorders>
              <w:bottom w:val="single" w:sz="4" w:space="0" w:color="auto"/>
            </w:tcBorders>
          </w:tcPr>
          <w:p w14:paraId="3A14AB89" w14:textId="77777777" w:rsidR="000C411C" w:rsidRPr="00DE5678" w:rsidRDefault="000C411C" w:rsidP="00EE0C49">
            <w:pPr>
              <w:pStyle w:val="FPTstylefigtablenumber"/>
            </w:pPr>
            <w:r>
              <w:t>Link</w:t>
            </w:r>
          </w:p>
        </w:tc>
        <w:tc>
          <w:tcPr>
            <w:tcW w:w="1453" w:type="dxa"/>
            <w:tcBorders>
              <w:bottom w:val="single" w:sz="4" w:space="0" w:color="auto"/>
            </w:tcBorders>
          </w:tcPr>
          <w:p w14:paraId="460575BE" w14:textId="77777777" w:rsidR="000C411C" w:rsidRPr="00DE5678" w:rsidRDefault="000C411C" w:rsidP="00EE0C49">
            <w:pPr>
              <w:pStyle w:val="FPTstylefigtablenumber"/>
            </w:pPr>
            <w:r>
              <w:t>Description</w:t>
            </w:r>
          </w:p>
        </w:tc>
      </w:tr>
      <w:tr w:rsidR="000C411C" w:rsidRPr="00EF08AF" w14:paraId="3F02AFFE" w14:textId="77777777" w:rsidTr="00EE0C49">
        <w:trPr>
          <w:jc w:val="center"/>
        </w:trPr>
        <w:tc>
          <w:tcPr>
            <w:tcW w:w="1452" w:type="dxa"/>
            <w:shd w:val="clear" w:color="auto" w:fill="auto"/>
            <w:vAlign w:val="center"/>
          </w:tcPr>
          <w:p w14:paraId="6A9BB936" w14:textId="77777777" w:rsidR="000C411C" w:rsidRPr="00F220D4" w:rsidRDefault="000C411C" w:rsidP="00EE0C49">
            <w:pPr>
              <w:pStyle w:val="FPTstylefiguretabletittle"/>
            </w:pPr>
            <w:r>
              <w:t>Data</w:t>
            </w:r>
          </w:p>
        </w:tc>
        <w:tc>
          <w:tcPr>
            <w:tcW w:w="1453" w:type="dxa"/>
          </w:tcPr>
          <w:p w14:paraId="731D313E" w14:textId="77777777" w:rsidR="000C411C" w:rsidRPr="00F220D4" w:rsidRDefault="000C411C" w:rsidP="00EE0C49">
            <w:pPr>
              <w:pStyle w:val="FPTstylefiguretabletittle"/>
            </w:pPr>
            <w:r>
              <w:t>Link</w:t>
            </w:r>
          </w:p>
        </w:tc>
        <w:tc>
          <w:tcPr>
            <w:tcW w:w="1453" w:type="dxa"/>
          </w:tcPr>
          <w:p w14:paraId="41F7158E" w14:textId="77777777" w:rsidR="000C411C" w:rsidRPr="00F220D4" w:rsidRDefault="000C411C" w:rsidP="00EE0C49">
            <w:pPr>
              <w:pStyle w:val="FPTstylefiguretabletittle"/>
            </w:pPr>
            <w:r>
              <w:t>…</w:t>
            </w:r>
          </w:p>
        </w:tc>
      </w:tr>
      <w:tr w:rsidR="000C411C" w:rsidRPr="00EF08AF" w14:paraId="0B5FEFEB" w14:textId="77777777" w:rsidTr="00EE0C49">
        <w:trPr>
          <w:jc w:val="center"/>
        </w:trPr>
        <w:tc>
          <w:tcPr>
            <w:tcW w:w="1452" w:type="dxa"/>
            <w:shd w:val="clear" w:color="auto" w:fill="auto"/>
            <w:vAlign w:val="center"/>
          </w:tcPr>
          <w:p w14:paraId="65268115" w14:textId="77777777" w:rsidR="000C411C" w:rsidRPr="00F220D4" w:rsidRDefault="000C411C" w:rsidP="00EE0C49">
            <w:pPr>
              <w:pStyle w:val="FPTstylefiguretabletittle"/>
            </w:pPr>
            <w:r>
              <w:t>Source code</w:t>
            </w:r>
          </w:p>
        </w:tc>
        <w:tc>
          <w:tcPr>
            <w:tcW w:w="1453" w:type="dxa"/>
          </w:tcPr>
          <w:p w14:paraId="1132EC5B" w14:textId="77777777" w:rsidR="000C411C" w:rsidRPr="00F220D4" w:rsidRDefault="000C411C" w:rsidP="00EE0C49">
            <w:pPr>
              <w:pStyle w:val="FPTstylefiguretabletittle"/>
            </w:pPr>
            <w:r>
              <w:t>Link</w:t>
            </w:r>
          </w:p>
        </w:tc>
        <w:tc>
          <w:tcPr>
            <w:tcW w:w="1453" w:type="dxa"/>
          </w:tcPr>
          <w:p w14:paraId="69A21DD9" w14:textId="77777777" w:rsidR="000C411C" w:rsidRPr="00F220D4" w:rsidRDefault="000C411C" w:rsidP="00EE0C49">
            <w:pPr>
              <w:pStyle w:val="FPTstylefiguretabletittle"/>
            </w:pPr>
            <w:r>
              <w:t>…</w:t>
            </w:r>
          </w:p>
        </w:tc>
      </w:tr>
      <w:tr w:rsidR="000C411C" w:rsidRPr="00EF08AF" w14:paraId="44761094" w14:textId="77777777" w:rsidTr="00EE0C49">
        <w:trPr>
          <w:jc w:val="center"/>
        </w:trPr>
        <w:tc>
          <w:tcPr>
            <w:tcW w:w="1452" w:type="dxa"/>
            <w:shd w:val="clear" w:color="auto" w:fill="auto"/>
            <w:vAlign w:val="center"/>
          </w:tcPr>
          <w:p w14:paraId="7A83B4ED" w14:textId="77777777" w:rsidR="000C411C" w:rsidRDefault="000C411C" w:rsidP="00EE0C49">
            <w:pPr>
              <w:pStyle w:val="FPTstylefiguretabletittle"/>
            </w:pPr>
            <w:r>
              <w:t>Source code</w:t>
            </w:r>
          </w:p>
        </w:tc>
        <w:tc>
          <w:tcPr>
            <w:tcW w:w="1453" w:type="dxa"/>
          </w:tcPr>
          <w:p w14:paraId="29C0EEE5" w14:textId="77777777" w:rsidR="000C411C" w:rsidRPr="00DB580A" w:rsidRDefault="000C411C" w:rsidP="00EE0C49">
            <w:pPr>
              <w:pStyle w:val="FPTstylefiguretabletittle"/>
            </w:pPr>
            <w:r>
              <w:t>Link</w:t>
            </w:r>
          </w:p>
        </w:tc>
        <w:tc>
          <w:tcPr>
            <w:tcW w:w="1453" w:type="dxa"/>
          </w:tcPr>
          <w:p w14:paraId="69999856" w14:textId="77777777" w:rsidR="000C411C" w:rsidRPr="00DB580A" w:rsidRDefault="000C411C" w:rsidP="00EE0C49">
            <w:pPr>
              <w:pStyle w:val="FPTstylefiguretabletittle"/>
            </w:pPr>
            <w:r>
              <w:t>…</w:t>
            </w:r>
          </w:p>
        </w:tc>
      </w:tr>
    </w:tbl>
    <w:p w14:paraId="0066E8D8" w14:textId="77777777" w:rsidR="000C411C" w:rsidRPr="004D0F60" w:rsidRDefault="000C411C" w:rsidP="000C411C">
      <w:pPr>
        <w:widowControl w:val="0"/>
        <w:tabs>
          <w:tab w:val="left" w:pos="187"/>
        </w:tabs>
        <w:snapToGrid w:val="0"/>
        <w:rPr>
          <w:szCs w:val="22"/>
        </w:rPr>
      </w:pPr>
    </w:p>
    <w:p w14:paraId="06FF493D" w14:textId="77777777" w:rsidR="000C411C" w:rsidRPr="00613B31" w:rsidRDefault="000C411C" w:rsidP="000C411C">
      <w:pPr>
        <w:pStyle w:val="FPTStyleparagraph"/>
      </w:pPr>
    </w:p>
    <w:p w14:paraId="0AA9676E" w14:textId="77777777" w:rsidR="000C411C" w:rsidRDefault="000C411C" w:rsidP="000C411C">
      <w:pPr>
        <w:spacing w:line="240" w:lineRule="auto"/>
        <w:jc w:val="left"/>
        <w:rPr>
          <w:rFonts w:eastAsia="Times New Roman"/>
          <w:b/>
          <w:noProof w:val="0"/>
          <w:snapToGrid w:val="0"/>
          <w:szCs w:val="22"/>
          <w:lang w:eastAsia="de-DE" w:bidi="en-US"/>
        </w:rPr>
      </w:pPr>
      <w:r>
        <w:br w:type="page"/>
      </w:r>
    </w:p>
    <w:p w14:paraId="1FF1A6A5" w14:textId="77777777" w:rsidR="000C411C" w:rsidRPr="00FA04F1" w:rsidRDefault="000C411C" w:rsidP="000C411C">
      <w:pPr>
        <w:pStyle w:val="FPTStyletittle"/>
      </w:pPr>
      <w:r>
        <w:lastRenderedPageBreak/>
        <w:t xml:space="preserve">9. </w:t>
      </w:r>
      <w:r w:rsidRPr="00FA04F1">
        <w:t>REFERENCES</w:t>
      </w:r>
    </w:p>
    <w:p w14:paraId="1492BB4C" w14:textId="77777777" w:rsidR="000C411C" w:rsidRPr="00325902" w:rsidRDefault="000C411C" w:rsidP="000C411C">
      <w:pPr>
        <w:pStyle w:val="FPTStyleparagraph"/>
      </w:pPr>
      <w:r w:rsidRPr="00325902">
        <w:t>References must be numbered in order of appearance in the text (including citations in tables and legends) and listed individually at the end of the manuscript. We recommend preparing the references with a bibliography software package</w:t>
      </w:r>
      <w:r>
        <w:t xml:space="preserve"> (Mendeley is highly recommended) </w:t>
      </w:r>
      <w:r w:rsidRPr="00325902">
        <w:t xml:space="preserve">to avoid typing mistakes and </w:t>
      </w:r>
      <w:r>
        <w:t>duplicated references. Include the digital object identifier (DOI) for all references where available.</w:t>
      </w:r>
    </w:p>
    <w:p w14:paraId="5C281DC3" w14:textId="77777777" w:rsidR="000C411C" w:rsidRPr="00325902" w:rsidRDefault="000C411C" w:rsidP="000C411C">
      <w:pPr>
        <w:pStyle w:val="FPTStyleparagraph"/>
      </w:pPr>
      <w:r>
        <w:t xml:space="preserve">Citations and references in the Supplementary Materials are permitted </w:t>
      </w:r>
      <w:r w:rsidRPr="00325902">
        <w:t xml:space="preserve">provided that they also appear in the reference list here. </w:t>
      </w:r>
    </w:p>
    <w:p w14:paraId="0A0AA2CD" w14:textId="77777777" w:rsidR="000C411C" w:rsidRPr="00325902" w:rsidRDefault="000C411C" w:rsidP="000C411C">
      <w:pPr>
        <w:pStyle w:val="FPTStyleparagraph"/>
      </w:pPr>
      <w:r w:rsidRPr="00325902">
        <w:t>In the text, reference numbers should be placed in square brackets [ ]</w:t>
      </w:r>
      <w:r>
        <w:t xml:space="preserve"> and placed before the punctuation; for example </w:t>
      </w:r>
      <w:r w:rsidRPr="00325902">
        <w:t>[1], [1–3] or [1</w:t>
      </w:r>
      <w:proofErr w:type="gramStart"/>
      <w:r w:rsidRPr="00325902">
        <w:t>,3</w:t>
      </w:r>
      <w:proofErr w:type="gramEnd"/>
      <w:r w:rsidRPr="00325902">
        <w:t>]. For embedded citations in the text with pagination, use both parentheses and brackets to indicate the reference number and page numbers; for example [5] (p. 10), or [6] (pp. 101–105).</w:t>
      </w:r>
    </w:p>
    <w:p w14:paraId="55144799" w14:textId="77777777" w:rsidR="000C411C" w:rsidRPr="00325902" w:rsidRDefault="000C411C" w:rsidP="000C411C">
      <w:pPr>
        <w:pStyle w:val="FPTStyleReferences"/>
        <w:numPr>
          <w:ilvl w:val="0"/>
          <w:numId w:val="0"/>
        </w:numPr>
      </w:pPr>
    </w:p>
    <w:p w14:paraId="060B8A1C" w14:textId="77777777" w:rsidR="000C411C" w:rsidRDefault="000C411C" w:rsidP="000C411C">
      <w:pPr>
        <w:pStyle w:val="FPTStyleReferences"/>
      </w:pPr>
      <w:r>
        <w:t xml:space="preserve">Author 1, A.B.; Author 2, C.D. </w:t>
      </w:r>
      <w:r w:rsidRPr="003F491B">
        <w:t>Title</w:t>
      </w:r>
      <w:r>
        <w:t xml:space="preserve"> of the article. </w:t>
      </w:r>
      <w:r>
        <w:rPr>
          <w:i/>
        </w:rPr>
        <w:t>Abbreviated Journal Name</w:t>
      </w:r>
      <w:r>
        <w:t xml:space="preserve"> </w:t>
      </w:r>
      <w:r>
        <w:rPr>
          <w:b/>
        </w:rPr>
        <w:t>Year</w:t>
      </w:r>
      <w:r>
        <w:t xml:space="preserve">, </w:t>
      </w:r>
      <w:r>
        <w:rPr>
          <w:i/>
        </w:rPr>
        <w:t>Volume</w:t>
      </w:r>
      <w:r>
        <w:t xml:space="preserve">, </w:t>
      </w:r>
      <w:proofErr w:type="gramStart"/>
      <w:r>
        <w:t>page</w:t>
      </w:r>
      <w:proofErr w:type="gramEnd"/>
      <w:r>
        <w:t xml:space="preserve"> range.</w:t>
      </w:r>
    </w:p>
    <w:p w14:paraId="03BDF944" w14:textId="77777777" w:rsidR="000C411C" w:rsidRDefault="000C411C" w:rsidP="000C411C">
      <w:pPr>
        <w:pStyle w:val="FPTStyleReferences"/>
      </w:pPr>
      <w:r>
        <w:t xml:space="preserve">Author 1, A.; Author 2, B. Title of the chapter. In </w:t>
      </w:r>
      <w:r>
        <w:rPr>
          <w:i/>
        </w:rPr>
        <w:t>Book Title</w:t>
      </w:r>
      <w:r>
        <w:t>, 2nd ed.; Editor 1, A., Editor 2, B., Eds.; Publisher: Publisher Location, Country, 2007; Volume 3, pp. 154–196.</w:t>
      </w:r>
    </w:p>
    <w:p w14:paraId="2A1055CF" w14:textId="77777777" w:rsidR="000C411C" w:rsidRDefault="000C411C" w:rsidP="000C411C">
      <w:pPr>
        <w:pStyle w:val="FPTStyleReferences"/>
      </w:pPr>
      <w:r>
        <w:t xml:space="preserve">Author 1, A.; Author 2, B. </w:t>
      </w:r>
      <w:r>
        <w:rPr>
          <w:i/>
        </w:rPr>
        <w:t>Book Title</w:t>
      </w:r>
      <w:r>
        <w:t>, 3rd ed.; Publisher: Publisher Location, Country, 2008; pp. 154–196.</w:t>
      </w:r>
    </w:p>
    <w:p w14:paraId="4FB8B134" w14:textId="77777777" w:rsidR="000C411C" w:rsidRPr="00325902" w:rsidRDefault="000C411C" w:rsidP="000C411C">
      <w:pPr>
        <w:pStyle w:val="FPTStyleReferences"/>
      </w:pPr>
      <w:r w:rsidRPr="00325902">
        <w:t xml:space="preserve">Author 1, A.B.; Author 2, C. Title of Unpublished Work. </w:t>
      </w:r>
      <w:r w:rsidRPr="00325902">
        <w:rPr>
          <w:i/>
        </w:rPr>
        <w:t>Abbreviated Journal Name</w:t>
      </w:r>
      <w:r w:rsidRPr="00FD4509">
        <w:t xml:space="preserve"> </w:t>
      </w:r>
      <w:r>
        <w:t>year,</w:t>
      </w:r>
      <w:r>
        <w:rPr>
          <w:i/>
        </w:rPr>
        <w:t xml:space="preserve"> phrase indicating stage of publication (submitted; accepted; in press)</w:t>
      </w:r>
      <w:r w:rsidRPr="00325902">
        <w:t>.</w:t>
      </w:r>
    </w:p>
    <w:p w14:paraId="7B72EAE8" w14:textId="77777777" w:rsidR="000C411C" w:rsidRPr="00325902" w:rsidRDefault="000C411C" w:rsidP="000C411C">
      <w:pPr>
        <w:pStyle w:val="FPTStyleReferences"/>
      </w:pPr>
      <w:r w:rsidRPr="00325902">
        <w:t>Author 1, A.B. (University, City, State, Country); Author 2, C. (Institute, City, State, Country). Personal communication, 2012.</w:t>
      </w:r>
    </w:p>
    <w:p w14:paraId="02AAD061" w14:textId="77777777" w:rsidR="000C411C" w:rsidRPr="00325902" w:rsidRDefault="000C411C" w:rsidP="000C411C">
      <w:pPr>
        <w:pStyle w:val="FPTStyleReferences"/>
      </w:pPr>
      <w:r w:rsidRPr="00325902">
        <w:t xml:space="preserve">Author 1, A.B.; Author 2, C.D.; Author 3, E.F. Title of Presentation. </w:t>
      </w:r>
      <w:r>
        <w:t>In Proceedings of the Name of the Co</w:t>
      </w:r>
      <w:r>
        <w:t>n</w:t>
      </w:r>
      <w:r>
        <w:t>ference, Location of Conference, Country, Date of Conference (Day Month Year).</w:t>
      </w:r>
    </w:p>
    <w:p w14:paraId="6E08C3B8" w14:textId="77777777" w:rsidR="000C411C" w:rsidRPr="00325902" w:rsidRDefault="000C411C" w:rsidP="000C411C">
      <w:pPr>
        <w:pStyle w:val="FPTStyleReferences"/>
      </w:pPr>
      <w:r w:rsidRPr="00325902">
        <w:t>Author 1, A.B. Title of Thesis. Level of Thesis, Degree-Granting University, Location of University, Date of Completion.</w:t>
      </w:r>
    </w:p>
    <w:p w14:paraId="614969AC" w14:textId="77777777" w:rsidR="000C411C" w:rsidRDefault="000C411C" w:rsidP="000C411C">
      <w:pPr>
        <w:pStyle w:val="FPTStyleReferences"/>
      </w:pPr>
      <w:r w:rsidRPr="00325902">
        <w:t>Title of Site. Available online: URL (accessed on Day Month Year).</w:t>
      </w:r>
    </w:p>
    <w:p w14:paraId="0DF370D6" w14:textId="0EA73583" w:rsidR="00E93210" w:rsidRDefault="00E93210" w:rsidP="000C411C">
      <w:pPr>
        <w:pStyle w:val="FPTStyletittle"/>
      </w:pPr>
      <w:bookmarkStart w:id="2" w:name="_GoBack"/>
      <w:bookmarkEnd w:id="2"/>
    </w:p>
    <w:sectPr w:rsidR="00E93210" w:rsidSect="00AC2F99">
      <w:headerReference w:type="even" r:id="rId12"/>
      <w:headerReference w:type="default" r:id="rId13"/>
      <w:footerReference w:type="default" r:id="rId14"/>
      <w:headerReference w:type="first" r:id="rId15"/>
      <w:footerReference w:type="first" r:id="rId16"/>
      <w:type w:val="continuous"/>
      <w:pgSz w:w="11906" w:h="16838" w:code="9"/>
      <w:pgMar w:top="1417" w:right="746" w:bottom="1077" w:left="1080" w:header="1020" w:footer="340" w:gutter="0"/>
      <w:pgNumType w:start="1"/>
      <w:cols w:space="425"/>
      <w:titlePg/>
      <w:bidi/>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353C7" w14:textId="77777777" w:rsidR="00B846AE" w:rsidRDefault="00B846AE">
      <w:pPr>
        <w:spacing w:line="240" w:lineRule="auto"/>
      </w:pPr>
      <w:r>
        <w:separator/>
      </w:r>
    </w:p>
  </w:endnote>
  <w:endnote w:type="continuationSeparator" w:id="0">
    <w:p w14:paraId="5163A7C9" w14:textId="77777777" w:rsidR="00B846AE" w:rsidRDefault="00B846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 w:name="Tahoma">
    <w:panose1 w:val="020B0604030504040204"/>
    <w:charset w:val="00"/>
    <w:family w:val="swiss"/>
    <w:pitch w:val="variable"/>
    <w:sig w:usb0="E1002EFF" w:usb1="C000605B" w:usb2="00000029" w:usb3="00000000" w:csb0="000101FF" w:csb1="00000000"/>
  </w:font>
  <w:font w:name="DengXian">
    <w:altName w:val="Arial Unicode MS"/>
    <w:panose1 w:val="02010600030101010101"/>
    <w:charset w:val="86"/>
    <w:family w:val="auto"/>
    <w:pitch w:val="variable"/>
    <w:sig w:usb0="00000000"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F5A9F"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C124E1"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51B08EF3" w14:textId="253869A0" w:rsidR="00494C08" w:rsidRPr="008B308E" w:rsidRDefault="00AE211F" w:rsidP="00691AA3">
    <w:pPr>
      <w:pStyle w:val="MDPIfooterfirstpage"/>
      <w:tabs>
        <w:tab w:val="clear" w:pos="8845"/>
        <w:tab w:val="right" w:pos="10466"/>
      </w:tabs>
      <w:spacing w:line="240" w:lineRule="auto"/>
      <w:jc w:val="both"/>
      <w:rPr>
        <w:lang w:val="fr-CH"/>
      </w:rPr>
    </w:pPr>
    <w:r>
      <w:rPr>
        <w:i/>
        <w:szCs w:val="16"/>
        <w:lang w:val="it-IT"/>
      </w:rPr>
      <w:t xml:space="preserve">ITS </w:t>
    </w:r>
    <w:r w:rsidR="009E198F">
      <w:rPr>
        <w:i/>
        <w:szCs w:val="16"/>
        <w:lang w:val="it-IT"/>
      </w:rPr>
      <w:t>F</w:t>
    </w:r>
    <w:r w:rsidR="009E198F" w:rsidRPr="009E198F">
      <w:rPr>
        <w:i/>
        <w:szCs w:val="16"/>
        <w:lang w:val="it-IT"/>
      </w:rPr>
      <w:t>aculty</w:t>
    </w:r>
    <w:r w:rsidR="00691AA3" w:rsidRPr="008B308E">
      <w:rPr>
        <w:lang w:val="fr-CH"/>
      </w:rPr>
      <w:tab/>
    </w:r>
    <w:r w:rsidR="009E198F" w:rsidRPr="009E198F">
      <w:rPr>
        <w:lang w:val="fr-CH"/>
      </w:rPr>
      <w:t>FPT University HCMC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D84E4B" w14:textId="77777777" w:rsidR="00B846AE" w:rsidRDefault="00B846AE">
      <w:pPr>
        <w:spacing w:line="240" w:lineRule="auto"/>
      </w:pPr>
      <w:r>
        <w:separator/>
      </w:r>
    </w:p>
  </w:footnote>
  <w:footnote w:type="continuationSeparator" w:id="0">
    <w:p w14:paraId="66245C7B" w14:textId="77777777" w:rsidR="00B846AE" w:rsidRDefault="00B846A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0D3D7"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681D3D" w14:textId="651FCD83" w:rsidR="003D660D" w:rsidRDefault="007F3E94" w:rsidP="007F3E94">
    <w:pPr>
      <w:tabs>
        <w:tab w:val="right" w:pos="10080"/>
      </w:tabs>
      <w:adjustRightInd w:val="0"/>
      <w:snapToGrid w:val="0"/>
      <w:spacing w:line="240" w:lineRule="auto"/>
      <w:rPr>
        <w:sz w:val="16"/>
      </w:rPr>
    </w:pPr>
    <w:r>
      <w:rPr>
        <w:i/>
        <w:sz w:val="16"/>
      </w:rPr>
      <w:t xml:space="preserve">Final </w:t>
    </w:r>
    <w:r w:rsidR="00AE211F">
      <w:rPr>
        <w:i/>
        <w:sz w:val="16"/>
      </w:rPr>
      <w:t>Capstone Project</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C411C">
      <w:rPr>
        <w:sz w:val="16"/>
      </w:rPr>
      <w:t>23</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C411C">
      <w:rPr>
        <w:sz w:val="16"/>
      </w:rPr>
      <w:t>24</w:t>
    </w:r>
    <w:r w:rsidR="001F5853">
      <w:rPr>
        <w:sz w:val="16"/>
      </w:rPr>
      <w:fldChar w:fldCharType="end"/>
    </w:r>
  </w:p>
  <w:p w14:paraId="0736ACB1"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37088509" w14:textId="77777777" w:rsidTr="00DC04F0">
      <w:trPr>
        <w:trHeight w:val="686"/>
      </w:trPr>
      <w:tc>
        <w:tcPr>
          <w:tcW w:w="3679" w:type="dxa"/>
          <w:shd w:val="clear" w:color="auto" w:fill="auto"/>
          <w:vAlign w:val="center"/>
        </w:tcPr>
        <w:p w14:paraId="60C950B5" w14:textId="6846FAAD" w:rsidR="003D660D" w:rsidRPr="00EF08AF" w:rsidRDefault="003D660D" w:rsidP="00691AA3">
          <w:pPr>
            <w:pStyle w:val="Header"/>
            <w:pBdr>
              <w:bottom w:val="none" w:sz="0" w:space="0" w:color="auto"/>
            </w:pBdr>
            <w:jc w:val="left"/>
            <w:rPr>
              <w:rFonts w:eastAsia="DengXian"/>
              <w:b/>
              <w:bCs/>
            </w:rPr>
          </w:pPr>
        </w:p>
      </w:tc>
      <w:tc>
        <w:tcPr>
          <w:tcW w:w="4535" w:type="dxa"/>
          <w:shd w:val="clear" w:color="auto" w:fill="auto"/>
          <w:vAlign w:val="center"/>
        </w:tcPr>
        <w:p w14:paraId="262A14AF"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3D187F0A" w14:textId="77777777" w:rsidR="00AE211F" w:rsidRPr="00AE13A0" w:rsidRDefault="00AE211F" w:rsidP="00DC04F0">
          <w:pPr>
            <w:pStyle w:val="Header"/>
            <w:pBdr>
              <w:bottom w:val="none" w:sz="0" w:space="0" w:color="auto"/>
            </w:pBdr>
            <w:jc w:val="right"/>
            <w:rPr>
              <w:rFonts w:eastAsia="DengXian"/>
              <w:b/>
              <w:bCs/>
              <w:sz w:val="28"/>
              <w:szCs w:val="28"/>
            </w:rPr>
          </w:pPr>
        </w:p>
        <w:p w14:paraId="3C6CCB57" w14:textId="77777777" w:rsidR="00AE211F" w:rsidRPr="00AE13A0" w:rsidRDefault="00AE211F" w:rsidP="00DC04F0">
          <w:pPr>
            <w:pStyle w:val="Header"/>
            <w:pBdr>
              <w:bottom w:val="none" w:sz="0" w:space="0" w:color="auto"/>
            </w:pBdr>
            <w:jc w:val="right"/>
            <w:rPr>
              <w:rFonts w:eastAsia="DengXian"/>
              <w:b/>
              <w:bCs/>
              <w:sz w:val="28"/>
              <w:szCs w:val="28"/>
            </w:rPr>
          </w:pPr>
        </w:p>
        <w:p w14:paraId="37684AC0" w14:textId="41598832" w:rsidR="003D660D" w:rsidRPr="00AE13A0" w:rsidRDefault="00AE211F" w:rsidP="00747ABF">
          <w:pPr>
            <w:pStyle w:val="Header"/>
            <w:pBdr>
              <w:bottom w:val="none" w:sz="0" w:space="0" w:color="auto"/>
            </w:pBdr>
            <w:jc w:val="both"/>
            <w:rPr>
              <w:rFonts w:eastAsia="DengXian"/>
              <w:b/>
              <w:bCs/>
              <w:sz w:val="28"/>
              <w:szCs w:val="28"/>
            </w:rPr>
          </w:pPr>
          <w:r w:rsidRPr="0053690C">
            <w:rPr>
              <w:rStyle w:val="FPTStyleprojectnameChar"/>
            </w:rPr>
            <w:t>AIP490</w:t>
          </w:r>
          <w:r w:rsidRPr="00AE13A0">
            <w:rPr>
              <w:rFonts w:eastAsia="DengXian"/>
              <w:b/>
              <w:bCs/>
              <w:sz w:val="28"/>
              <w:szCs w:val="28"/>
            </w:rPr>
            <w:t xml:space="preserve"> Project</w:t>
          </w:r>
        </w:p>
      </w:tc>
    </w:tr>
  </w:tbl>
  <w:p w14:paraId="5CE48994"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472AA"/>
    <w:multiLevelType w:val="hybridMultilevel"/>
    <w:tmpl w:val="4D8C5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4">
    <w:nsid w:val="250A245F"/>
    <w:multiLevelType w:val="hybridMultilevel"/>
    <w:tmpl w:val="6B80AC00"/>
    <w:lvl w:ilvl="0" w:tplc="FC18AF0A">
      <w:start w:val="1"/>
      <w:numFmt w:val="decimal"/>
      <w:pStyle w:val="MDPI71References"/>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nsid w:val="68FC52E0"/>
    <w:multiLevelType w:val="hybridMultilevel"/>
    <w:tmpl w:val="2604D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36126FA"/>
    <w:multiLevelType w:val="hybridMultilevel"/>
    <w:tmpl w:val="4BDA3EBA"/>
    <w:lvl w:ilvl="0" w:tplc="201AD4F4">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B2173DC"/>
    <w:multiLevelType w:val="hybridMultilevel"/>
    <w:tmpl w:val="184EDD5C"/>
    <w:lvl w:ilvl="0" w:tplc="6C4ADA66">
      <w:start w:val="1"/>
      <w:numFmt w:val="decimal"/>
      <w:lvlRestart w:val="0"/>
      <w:pStyle w:val="FPTStyle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4"/>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0"/>
  </w:num>
  <w:num w:numId="7">
    <w:abstractNumId w:val="3"/>
  </w:num>
  <w:num w:numId="8">
    <w:abstractNumId w:val="10"/>
  </w:num>
  <w:num w:numId="9">
    <w:abstractNumId w:val="3"/>
  </w:num>
  <w:num w:numId="10">
    <w:abstractNumId w:val="10"/>
  </w:num>
  <w:num w:numId="11">
    <w:abstractNumId w:val="3"/>
  </w:num>
  <w:num w:numId="12">
    <w:abstractNumId w:val="12"/>
  </w:num>
  <w:num w:numId="13">
    <w:abstractNumId w:val="10"/>
  </w:num>
  <w:num w:numId="14">
    <w:abstractNumId w:val="3"/>
  </w:num>
  <w:num w:numId="15">
    <w:abstractNumId w:val="2"/>
  </w:num>
  <w:num w:numId="16">
    <w:abstractNumId w:val="9"/>
  </w:num>
  <w:num w:numId="17">
    <w:abstractNumId w:val="1"/>
  </w:num>
  <w:num w:numId="18">
    <w:abstractNumId w:val="10"/>
  </w:num>
  <w:num w:numId="19">
    <w:abstractNumId w:val="3"/>
  </w:num>
  <w:num w:numId="20">
    <w:abstractNumId w:val="2"/>
  </w:num>
  <w:num w:numId="21">
    <w:abstractNumId w:val="1"/>
  </w:num>
  <w:num w:numId="22">
    <w:abstractNumId w:val="8"/>
  </w:num>
  <w:num w:numId="23">
    <w:abstractNumId w:val="14"/>
  </w:num>
  <w:num w:numId="24">
    <w:abstractNumId w:val="13"/>
  </w:num>
  <w:num w:numId="25">
    <w:abstractNumId w:val="11"/>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04"/>
  <w:autoHyphenation/>
  <w:drawingGridHorizontalSpacing w:val="10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211F"/>
    <w:rsid w:val="000122AB"/>
    <w:rsid w:val="00012F4D"/>
    <w:rsid w:val="00035DBF"/>
    <w:rsid w:val="00054346"/>
    <w:rsid w:val="000561FF"/>
    <w:rsid w:val="00064A99"/>
    <w:rsid w:val="00070250"/>
    <w:rsid w:val="00070792"/>
    <w:rsid w:val="00072F75"/>
    <w:rsid w:val="00080004"/>
    <w:rsid w:val="000921C6"/>
    <w:rsid w:val="000A22EF"/>
    <w:rsid w:val="000B5EC8"/>
    <w:rsid w:val="000C411C"/>
    <w:rsid w:val="000D093B"/>
    <w:rsid w:val="00135066"/>
    <w:rsid w:val="001445B9"/>
    <w:rsid w:val="00146F28"/>
    <w:rsid w:val="001503D5"/>
    <w:rsid w:val="00163483"/>
    <w:rsid w:val="001B65E3"/>
    <w:rsid w:val="001C4008"/>
    <w:rsid w:val="001E2AEB"/>
    <w:rsid w:val="001F5853"/>
    <w:rsid w:val="00214271"/>
    <w:rsid w:val="00217BC0"/>
    <w:rsid w:val="00222CA6"/>
    <w:rsid w:val="002532CA"/>
    <w:rsid w:val="00255A6D"/>
    <w:rsid w:val="0028224B"/>
    <w:rsid w:val="002A1F1B"/>
    <w:rsid w:val="002A77E9"/>
    <w:rsid w:val="002B786A"/>
    <w:rsid w:val="002C622D"/>
    <w:rsid w:val="002D7D5E"/>
    <w:rsid w:val="002F26EF"/>
    <w:rsid w:val="00320D3C"/>
    <w:rsid w:val="00326141"/>
    <w:rsid w:val="00354C2D"/>
    <w:rsid w:val="0036011B"/>
    <w:rsid w:val="003609A1"/>
    <w:rsid w:val="003652CD"/>
    <w:rsid w:val="00375A07"/>
    <w:rsid w:val="003A2904"/>
    <w:rsid w:val="003D2983"/>
    <w:rsid w:val="003D428C"/>
    <w:rsid w:val="003D660D"/>
    <w:rsid w:val="003E1F3A"/>
    <w:rsid w:val="003E2099"/>
    <w:rsid w:val="003E7FFA"/>
    <w:rsid w:val="003F3E95"/>
    <w:rsid w:val="003F491B"/>
    <w:rsid w:val="003F5356"/>
    <w:rsid w:val="00401D30"/>
    <w:rsid w:val="0041792C"/>
    <w:rsid w:val="0045658A"/>
    <w:rsid w:val="0046076C"/>
    <w:rsid w:val="00466881"/>
    <w:rsid w:val="00473E89"/>
    <w:rsid w:val="004846E4"/>
    <w:rsid w:val="004853C6"/>
    <w:rsid w:val="00494C08"/>
    <w:rsid w:val="00497112"/>
    <w:rsid w:val="004A49D9"/>
    <w:rsid w:val="004B2B0E"/>
    <w:rsid w:val="004D213F"/>
    <w:rsid w:val="004D7BC9"/>
    <w:rsid w:val="004F5EEF"/>
    <w:rsid w:val="004F6C8D"/>
    <w:rsid w:val="0050048E"/>
    <w:rsid w:val="00535E6D"/>
    <w:rsid w:val="0053690C"/>
    <w:rsid w:val="005608DF"/>
    <w:rsid w:val="00562FC7"/>
    <w:rsid w:val="005643C5"/>
    <w:rsid w:val="0058611F"/>
    <w:rsid w:val="005939A2"/>
    <w:rsid w:val="005939D7"/>
    <w:rsid w:val="005942A1"/>
    <w:rsid w:val="005C2654"/>
    <w:rsid w:val="005C5253"/>
    <w:rsid w:val="005C64F1"/>
    <w:rsid w:val="005D0CFE"/>
    <w:rsid w:val="005D168F"/>
    <w:rsid w:val="005E2BCD"/>
    <w:rsid w:val="005F159A"/>
    <w:rsid w:val="005F625A"/>
    <w:rsid w:val="00621FA4"/>
    <w:rsid w:val="00625FF5"/>
    <w:rsid w:val="00645C14"/>
    <w:rsid w:val="00691AA3"/>
    <w:rsid w:val="00692393"/>
    <w:rsid w:val="00693AB6"/>
    <w:rsid w:val="00696150"/>
    <w:rsid w:val="006A0878"/>
    <w:rsid w:val="006B20D5"/>
    <w:rsid w:val="006C6ED9"/>
    <w:rsid w:val="006D7A1E"/>
    <w:rsid w:val="006D7E70"/>
    <w:rsid w:val="006E1AAC"/>
    <w:rsid w:val="006F2E13"/>
    <w:rsid w:val="00704B35"/>
    <w:rsid w:val="0070534D"/>
    <w:rsid w:val="007273C6"/>
    <w:rsid w:val="00743DD4"/>
    <w:rsid w:val="00747ABF"/>
    <w:rsid w:val="00763B32"/>
    <w:rsid w:val="007712FB"/>
    <w:rsid w:val="00773935"/>
    <w:rsid w:val="00777CAB"/>
    <w:rsid w:val="007F3E94"/>
    <w:rsid w:val="008214EF"/>
    <w:rsid w:val="00824F40"/>
    <w:rsid w:val="00844917"/>
    <w:rsid w:val="00864137"/>
    <w:rsid w:val="0088200B"/>
    <w:rsid w:val="008837AF"/>
    <w:rsid w:val="00897848"/>
    <w:rsid w:val="008C59BD"/>
    <w:rsid w:val="008D0C33"/>
    <w:rsid w:val="008D2D50"/>
    <w:rsid w:val="008E5863"/>
    <w:rsid w:val="00911B1A"/>
    <w:rsid w:val="00913BBC"/>
    <w:rsid w:val="009169F1"/>
    <w:rsid w:val="00925AEC"/>
    <w:rsid w:val="009306EC"/>
    <w:rsid w:val="00947030"/>
    <w:rsid w:val="00952152"/>
    <w:rsid w:val="00967F36"/>
    <w:rsid w:val="00974112"/>
    <w:rsid w:val="00974880"/>
    <w:rsid w:val="0097642D"/>
    <w:rsid w:val="009C1197"/>
    <w:rsid w:val="009D0D08"/>
    <w:rsid w:val="009E198F"/>
    <w:rsid w:val="009F70E6"/>
    <w:rsid w:val="00A13D96"/>
    <w:rsid w:val="00A17DA6"/>
    <w:rsid w:val="00A333D9"/>
    <w:rsid w:val="00A34842"/>
    <w:rsid w:val="00A41F22"/>
    <w:rsid w:val="00A77E62"/>
    <w:rsid w:val="00A8692B"/>
    <w:rsid w:val="00A9067B"/>
    <w:rsid w:val="00A944CF"/>
    <w:rsid w:val="00AC1248"/>
    <w:rsid w:val="00AC2F99"/>
    <w:rsid w:val="00AE13A0"/>
    <w:rsid w:val="00AE211F"/>
    <w:rsid w:val="00AE2596"/>
    <w:rsid w:val="00AF504B"/>
    <w:rsid w:val="00AF52C8"/>
    <w:rsid w:val="00B17B20"/>
    <w:rsid w:val="00B53E13"/>
    <w:rsid w:val="00B5701D"/>
    <w:rsid w:val="00B73584"/>
    <w:rsid w:val="00B768DE"/>
    <w:rsid w:val="00B846AE"/>
    <w:rsid w:val="00BB0DF8"/>
    <w:rsid w:val="00BB6348"/>
    <w:rsid w:val="00BB7040"/>
    <w:rsid w:val="00BB7246"/>
    <w:rsid w:val="00BC148A"/>
    <w:rsid w:val="00BF6337"/>
    <w:rsid w:val="00C1007D"/>
    <w:rsid w:val="00C31700"/>
    <w:rsid w:val="00C3191B"/>
    <w:rsid w:val="00C332BE"/>
    <w:rsid w:val="00C63CFB"/>
    <w:rsid w:val="00C76330"/>
    <w:rsid w:val="00C77EF4"/>
    <w:rsid w:val="00CA1D7B"/>
    <w:rsid w:val="00CA3C9E"/>
    <w:rsid w:val="00CA58DF"/>
    <w:rsid w:val="00CB101D"/>
    <w:rsid w:val="00CD4B8A"/>
    <w:rsid w:val="00CD6C60"/>
    <w:rsid w:val="00CE65FD"/>
    <w:rsid w:val="00D03CBA"/>
    <w:rsid w:val="00D157BF"/>
    <w:rsid w:val="00D37329"/>
    <w:rsid w:val="00D42D71"/>
    <w:rsid w:val="00D70AE4"/>
    <w:rsid w:val="00D84C3B"/>
    <w:rsid w:val="00D94F65"/>
    <w:rsid w:val="00DC04F0"/>
    <w:rsid w:val="00DD2C50"/>
    <w:rsid w:val="00DD34F9"/>
    <w:rsid w:val="00DE5678"/>
    <w:rsid w:val="00DE7A79"/>
    <w:rsid w:val="00DF25C3"/>
    <w:rsid w:val="00DF2A6B"/>
    <w:rsid w:val="00DF3ACF"/>
    <w:rsid w:val="00E2476B"/>
    <w:rsid w:val="00E25B0B"/>
    <w:rsid w:val="00E35AB9"/>
    <w:rsid w:val="00E40704"/>
    <w:rsid w:val="00E460EA"/>
    <w:rsid w:val="00E467C7"/>
    <w:rsid w:val="00E55A61"/>
    <w:rsid w:val="00E74609"/>
    <w:rsid w:val="00E93210"/>
    <w:rsid w:val="00EC424D"/>
    <w:rsid w:val="00EC697E"/>
    <w:rsid w:val="00EF08AF"/>
    <w:rsid w:val="00EF6165"/>
    <w:rsid w:val="00EF6C57"/>
    <w:rsid w:val="00F0207C"/>
    <w:rsid w:val="00F077E1"/>
    <w:rsid w:val="00F30EE5"/>
    <w:rsid w:val="00F83084"/>
    <w:rsid w:val="00F8699A"/>
    <w:rsid w:val="00FA06BF"/>
    <w:rsid w:val="00FA7232"/>
    <w:rsid w:val="00FB2688"/>
    <w:rsid w:val="00FE2A09"/>
    <w:rsid w:val="00FF185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F9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10"/>
    <w:pPr>
      <w:spacing w:line="260" w:lineRule="atLeast"/>
      <w:jc w:val="both"/>
    </w:pPr>
    <w:rPr>
      <w:rFonts w:ascii="Palatino Linotype" w:hAnsi="Palatino Linotype"/>
      <w:noProof/>
      <w:color w:val="000000"/>
    </w:rPr>
  </w:style>
  <w:style w:type="paragraph" w:styleId="Heading1">
    <w:name w:val="heading 1"/>
    <w:basedOn w:val="Normal"/>
    <w:next w:val="Normal"/>
    <w:link w:val="Heading1Char"/>
    <w:qFormat/>
    <w:rsid w:val="00645C14"/>
    <w:pPr>
      <w:keepNext/>
      <w:tabs>
        <w:tab w:val="left" w:pos="360"/>
      </w:tabs>
      <w:spacing w:before="260" w:after="140" w:line="240" w:lineRule="auto"/>
      <w:outlineLvl w:val="0"/>
    </w:pPr>
    <w:rPr>
      <w:rFonts w:ascii="Times New Roman" w:hAnsi="Times New Roman"/>
      <w:b/>
      <w:noProof w:val="0"/>
      <w:color w:val="auto"/>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HESIS11articletype">
    <w:name w:val="TEMP_THESIS_1.1_article_type"/>
    <w:basedOn w:val="Normal"/>
    <w:next w:val="Normal"/>
    <w:qFormat/>
    <w:rsid w:val="0046076C"/>
    <w:pPr>
      <w:tabs>
        <w:tab w:val="right" w:leader="dot" w:pos="9900"/>
      </w:tabs>
    </w:pPr>
    <w:rPr>
      <w:b/>
      <w:bCs/>
    </w:rPr>
  </w:style>
  <w:style w:type="paragraph" w:customStyle="1" w:styleId="TEMPTHESIS12title">
    <w:name w:val="TEMP_THESIS_1.2_title"/>
    <w:next w:val="Normal"/>
    <w:link w:val="TEMPTHESIS12titleChar"/>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TEMPTHESIS13authornames">
    <w:name w:val="TEMP_THESIS_1.3_authornames"/>
    <w:next w:val="Normal"/>
    <w:link w:val="TEMPTHESIS13authornamesChar"/>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TEMPTHESIS14history">
    <w:name w:val="TEMP_THESIS_1.4_history"/>
    <w:basedOn w:val="Normal"/>
    <w:next w:val="Normal"/>
    <w:qFormat/>
    <w:rsid w:val="00E93210"/>
    <w:pPr>
      <w:adjustRightInd w:val="0"/>
      <w:snapToGrid w:val="0"/>
      <w:spacing w:line="240" w:lineRule="atLeast"/>
      <w:ind w:right="113"/>
      <w:jc w:val="left"/>
    </w:pPr>
    <w:rPr>
      <w:rFonts w:eastAsia="Times New Roman"/>
      <w:noProof w:val="0"/>
      <w:sz w:val="14"/>
      <w:lang w:eastAsia="de-DE" w:bidi="en-US"/>
    </w:rPr>
  </w:style>
  <w:style w:type="paragraph" w:customStyle="1" w:styleId="FPTStylenote">
    <w:name w:val="FPT Style note"/>
    <w:qFormat/>
    <w:rsid w:val="00A9067B"/>
    <w:pPr>
      <w:adjustRightInd w:val="0"/>
      <w:snapToGrid w:val="0"/>
      <w:spacing w:line="200" w:lineRule="atLeast"/>
      <w:ind w:left="198" w:hanging="198"/>
      <w:jc w:val="center"/>
    </w:pPr>
    <w:rPr>
      <w:rFonts w:ascii="Palatino Linotype" w:eastAsia="Times New Roman" w:hAnsi="Palatino Linotype"/>
      <w:color w:val="000000"/>
      <w:sz w:val="16"/>
      <w:szCs w:val="18"/>
      <w:lang w:eastAsia="de-DE" w:bidi="en-US"/>
    </w:rPr>
  </w:style>
  <w:style w:type="paragraph" w:customStyle="1" w:styleId="TEMPTHESIS17abstract">
    <w:name w:val="TEMP_THESIS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TEMPTHESIS18keywords">
    <w:name w:val="TEMP_THESIS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link w:val="MDPI51figurecaptionChar"/>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link w:val="MDPI52figureChar"/>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FPTstylesubsection">
    <w:name w:val="FPT style subsection"/>
    <w:link w:val="FPTstylesubsectionChar"/>
    <w:qFormat/>
    <w:rsid w:val="0050048E"/>
    <w:pPr>
      <w:adjustRightInd w:val="0"/>
      <w:snapToGrid w:val="0"/>
      <w:spacing w:before="60" w:after="60" w:line="360" w:lineRule="auto"/>
      <w:outlineLvl w:val="1"/>
    </w:pPr>
    <w:rPr>
      <w:rFonts w:ascii="Palatino Linotype" w:eastAsia="Times New Roman" w:hAnsi="Palatino Linotype"/>
      <w:i/>
      <w:noProof/>
      <w:snapToGrid w:val="0"/>
      <w:color w:val="000000"/>
      <w:sz w:val="24"/>
      <w:szCs w:val="22"/>
      <w:lang w:eastAsia="de-DE" w:bidi="en-US"/>
    </w:rPr>
  </w:style>
  <w:style w:type="paragraph" w:customStyle="1" w:styleId="FPTStyleReferences">
    <w:name w:val="FPT Style References"/>
    <w:qFormat/>
    <w:rsid w:val="003F491B"/>
    <w:pPr>
      <w:numPr>
        <w:numId w:val="23"/>
      </w:numPr>
      <w:adjustRightInd w:val="0"/>
      <w:snapToGrid w:val="0"/>
      <w:spacing w:line="360" w:lineRule="auto"/>
      <w:ind w:left="432" w:hanging="432"/>
      <w:jc w:val="both"/>
    </w:pPr>
    <w:rPr>
      <w:rFonts w:ascii="Palatino Linotype" w:eastAsia="Times New Roman" w:hAnsi="Palatino Linotype"/>
      <w:color w:val="000000"/>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customStyle="1" w:styleId="UnresolvedMention">
    <w:name w:val="Unresolved Mention"/>
    <w:uiPriority w:val="99"/>
    <w:semiHidden/>
    <w:unhideWhenUsed/>
    <w:rsid w:val="00A8692B"/>
    <w:rPr>
      <w:color w:val="605E5C"/>
      <w:shd w:val="clear" w:color="auto" w:fill="E1DFDD"/>
    </w:rPr>
  </w:style>
  <w:style w:type="table" w:customStyle="1"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link w:val="MDPI81theoremChar"/>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FPTStyleparagraph">
    <w:name w:val="FPT Style paragraph"/>
    <w:qFormat/>
    <w:rsid w:val="00DE7A79"/>
    <w:pPr>
      <w:adjustRightInd w:val="0"/>
      <w:snapToGrid w:val="0"/>
      <w:spacing w:after="120" w:line="360" w:lineRule="auto"/>
      <w:jc w:val="both"/>
    </w:pPr>
    <w:rPr>
      <w:rFonts w:ascii="Palatino Linotype" w:eastAsia="Times New Roman" w:hAnsi="Palatino Linotype"/>
      <w:snapToGrid w:val="0"/>
      <w:color w:val="000000"/>
      <w:sz w:val="24"/>
      <w:lang w:eastAsia="en-US" w:bidi="en-US"/>
    </w:rPr>
  </w:style>
  <w:style w:type="paragraph" w:customStyle="1" w:styleId="MDPI63Notes">
    <w:name w:val="MDPI_6.3_Notes"/>
    <w:qFormat/>
    <w:rsid w:val="00E93210"/>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TEMPTHESIS15academiceditor">
    <w:name w:val="TEMP_THESIS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321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F83084"/>
    <w:pPr>
      <w:ind w:left="720"/>
      <w:contextualSpacing/>
    </w:pPr>
  </w:style>
  <w:style w:type="paragraph" w:customStyle="1" w:styleId="FPTStyletittle">
    <w:name w:val="FPT Style tittle"/>
    <w:basedOn w:val="TEMPTHESIS12title"/>
    <w:link w:val="FPTStyletittleChar"/>
    <w:qFormat/>
    <w:rsid w:val="00A9067B"/>
    <w:pPr>
      <w:spacing w:line="360" w:lineRule="auto"/>
      <w:jc w:val="center"/>
    </w:pPr>
    <w:rPr>
      <w:sz w:val="50"/>
      <w:szCs w:val="50"/>
    </w:rPr>
  </w:style>
  <w:style w:type="paragraph" w:customStyle="1" w:styleId="FPTStyleIntrotext">
    <w:name w:val="FPT Style Intro text"/>
    <w:basedOn w:val="Normal"/>
    <w:link w:val="FPTStyleIntrotextChar"/>
    <w:qFormat/>
    <w:rsid w:val="0053690C"/>
    <w:pPr>
      <w:jc w:val="center"/>
    </w:pPr>
    <w:rPr>
      <w:sz w:val="28"/>
      <w:szCs w:val="28"/>
      <w:lang w:eastAsia="de-DE" w:bidi="en-US"/>
    </w:rPr>
  </w:style>
  <w:style w:type="character" w:customStyle="1" w:styleId="TEMPTHESIS12titleChar">
    <w:name w:val="TEMP_THESIS_1.2_title Char"/>
    <w:basedOn w:val="DefaultParagraphFont"/>
    <w:link w:val="TEMPTHESIS12title"/>
    <w:rsid w:val="0053690C"/>
    <w:rPr>
      <w:rFonts w:ascii="Palatino Linotype" w:eastAsia="Times New Roman" w:hAnsi="Palatino Linotype"/>
      <w:b/>
      <w:snapToGrid w:val="0"/>
      <w:color w:val="000000"/>
      <w:sz w:val="36"/>
      <w:lang w:eastAsia="de-DE" w:bidi="en-US"/>
    </w:rPr>
  </w:style>
  <w:style w:type="character" w:customStyle="1" w:styleId="FPTStyletittleChar">
    <w:name w:val="FPT Style tittle Char"/>
    <w:basedOn w:val="TEMPTHESIS12titleChar"/>
    <w:link w:val="FPTStyletittle"/>
    <w:rsid w:val="00A9067B"/>
    <w:rPr>
      <w:rFonts w:ascii="Palatino Linotype" w:eastAsia="Times New Roman" w:hAnsi="Palatino Linotype"/>
      <w:b/>
      <w:snapToGrid w:val="0"/>
      <w:color w:val="000000"/>
      <w:sz w:val="50"/>
      <w:szCs w:val="50"/>
      <w:lang w:eastAsia="de-DE" w:bidi="en-US"/>
    </w:rPr>
  </w:style>
  <w:style w:type="paragraph" w:customStyle="1" w:styleId="FPTStyleauthorname">
    <w:name w:val="FPT Style author name"/>
    <w:basedOn w:val="TEMPTHESIS13authornames"/>
    <w:link w:val="FPTStyleauthornameChar"/>
    <w:qFormat/>
    <w:rsid w:val="0053690C"/>
    <w:pPr>
      <w:jc w:val="center"/>
    </w:pPr>
    <w:rPr>
      <w:sz w:val="28"/>
      <w:szCs w:val="28"/>
    </w:rPr>
  </w:style>
  <w:style w:type="character" w:customStyle="1" w:styleId="FPTStyleIntrotextChar">
    <w:name w:val="FPT Style Intro text Char"/>
    <w:basedOn w:val="DefaultParagraphFont"/>
    <w:link w:val="FPTStyleIntrotext"/>
    <w:rsid w:val="0053690C"/>
    <w:rPr>
      <w:rFonts w:ascii="Palatino Linotype" w:hAnsi="Palatino Linotype"/>
      <w:noProof/>
      <w:color w:val="000000"/>
      <w:sz w:val="28"/>
      <w:szCs w:val="28"/>
      <w:lang w:eastAsia="de-DE" w:bidi="en-US"/>
    </w:rPr>
  </w:style>
  <w:style w:type="paragraph" w:customStyle="1" w:styleId="FPTStyleUniversityname">
    <w:name w:val="FPT Style University name"/>
    <w:basedOn w:val="TEMPTHESIS13authornames"/>
    <w:link w:val="FPTStyleUniversitynameChar"/>
    <w:qFormat/>
    <w:rsid w:val="0053690C"/>
    <w:pPr>
      <w:jc w:val="center"/>
    </w:pPr>
    <w:rPr>
      <w:sz w:val="28"/>
      <w:szCs w:val="28"/>
    </w:rPr>
  </w:style>
  <w:style w:type="character" w:customStyle="1" w:styleId="TEMPTHESIS13authornamesChar">
    <w:name w:val="TEMP_THESIS_1.3_authornames Char"/>
    <w:basedOn w:val="DefaultParagraphFont"/>
    <w:link w:val="TEMPTHESIS13authornames"/>
    <w:rsid w:val="0053690C"/>
    <w:rPr>
      <w:rFonts w:ascii="Palatino Linotype" w:eastAsia="Times New Roman" w:hAnsi="Palatino Linotype"/>
      <w:b/>
      <w:color w:val="000000"/>
      <w:szCs w:val="22"/>
      <w:lang w:eastAsia="de-DE" w:bidi="en-US"/>
    </w:rPr>
  </w:style>
  <w:style w:type="character" w:customStyle="1" w:styleId="FPTStyleauthornameChar">
    <w:name w:val="FPT Style author name Char"/>
    <w:basedOn w:val="TEMPTHESIS13authornamesChar"/>
    <w:link w:val="FPTStyleauthorname"/>
    <w:rsid w:val="0053690C"/>
    <w:rPr>
      <w:rFonts w:ascii="Palatino Linotype" w:eastAsia="Times New Roman" w:hAnsi="Palatino Linotype"/>
      <w:b/>
      <w:color w:val="000000"/>
      <w:sz w:val="28"/>
      <w:szCs w:val="28"/>
      <w:lang w:eastAsia="de-DE" w:bidi="en-US"/>
    </w:rPr>
  </w:style>
  <w:style w:type="paragraph" w:customStyle="1" w:styleId="FPTStyleprojectname">
    <w:name w:val="FPT Style project name"/>
    <w:basedOn w:val="Header"/>
    <w:link w:val="FPTStyleprojectnameChar"/>
    <w:qFormat/>
    <w:rsid w:val="0053690C"/>
    <w:pPr>
      <w:pBdr>
        <w:bottom w:val="none" w:sz="0" w:space="0" w:color="auto"/>
      </w:pBdr>
      <w:jc w:val="both"/>
    </w:pPr>
    <w:rPr>
      <w:rFonts w:eastAsia="DengXian"/>
      <w:b/>
      <w:bCs/>
      <w:sz w:val="28"/>
      <w:szCs w:val="28"/>
    </w:rPr>
  </w:style>
  <w:style w:type="character" w:customStyle="1" w:styleId="FPTStyleUniversitynameChar">
    <w:name w:val="FPT Style University name Char"/>
    <w:basedOn w:val="TEMPTHESIS13authornamesChar"/>
    <w:link w:val="FPTStyleUniversityname"/>
    <w:rsid w:val="0053690C"/>
    <w:rPr>
      <w:rFonts w:ascii="Palatino Linotype" w:eastAsia="Times New Roman" w:hAnsi="Palatino Linotype"/>
      <w:b/>
      <w:color w:val="000000"/>
      <w:sz w:val="28"/>
      <w:szCs w:val="28"/>
      <w:lang w:eastAsia="de-DE" w:bidi="en-US"/>
    </w:rPr>
  </w:style>
  <w:style w:type="paragraph" w:customStyle="1" w:styleId="FPTStylelistofcontents">
    <w:name w:val="FPT Style list of contents"/>
    <w:basedOn w:val="Normal"/>
    <w:link w:val="FPTStylelistofcontentsChar"/>
    <w:qFormat/>
    <w:rsid w:val="00A9067B"/>
    <w:pPr>
      <w:tabs>
        <w:tab w:val="right" w:leader="dot" w:pos="9900"/>
      </w:tabs>
      <w:spacing w:line="360" w:lineRule="auto"/>
    </w:pPr>
    <w:rPr>
      <w:b/>
      <w:bCs/>
      <w:sz w:val="24"/>
      <w:szCs w:val="24"/>
      <w:lang w:eastAsia="de-DE" w:bidi="en-US"/>
    </w:rPr>
  </w:style>
  <w:style w:type="character" w:customStyle="1" w:styleId="FPTStyleprojectnameChar">
    <w:name w:val="FPT Style project name Char"/>
    <w:basedOn w:val="HeaderChar"/>
    <w:link w:val="FPTStyleprojectname"/>
    <w:rsid w:val="0053690C"/>
    <w:rPr>
      <w:rFonts w:ascii="Palatino Linotype" w:eastAsia="DengXian" w:hAnsi="Palatino Linotype"/>
      <w:b/>
      <w:bCs/>
      <w:noProof/>
      <w:color w:val="000000"/>
      <w:sz w:val="28"/>
      <w:szCs w:val="28"/>
    </w:rPr>
  </w:style>
  <w:style w:type="paragraph" w:customStyle="1" w:styleId="FPTstylenumberuseincontent">
    <w:name w:val="FPT style number use in content"/>
    <w:basedOn w:val="Normal"/>
    <w:link w:val="FPTstylenumberuseincontentChar"/>
    <w:qFormat/>
    <w:rsid w:val="00A9067B"/>
    <w:pPr>
      <w:tabs>
        <w:tab w:val="right" w:leader="dot" w:pos="9900"/>
      </w:tabs>
      <w:spacing w:line="360" w:lineRule="auto"/>
    </w:pPr>
    <w:rPr>
      <w:sz w:val="24"/>
      <w:szCs w:val="24"/>
      <w:lang w:eastAsia="de-DE" w:bidi="en-US"/>
    </w:rPr>
  </w:style>
  <w:style w:type="character" w:customStyle="1" w:styleId="FPTStylelistofcontentsChar">
    <w:name w:val="FPT Style list of contents Char"/>
    <w:basedOn w:val="DefaultParagraphFont"/>
    <w:link w:val="FPTStylelistofcontents"/>
    <w:rsid w:val="00A9067B"/>
    <w:rPr>
      <w:rFonts w:ascii="Palatino Linotype" w:hAnsi="Palatino Linotype"/>
      <w:b/>
      <w:bCs/>
      <w:noProof/>
      <w:color w:val="000000"/>
      <w:sz w:val="24"/>
      <w:szCs w:val="24"/>
      <w:lang w:eastAsia="de-DE" w:bidi="en-US"/>
    </w:rPr>
  </w:style>
  <w:style w:type="paragraph" w:customStyle="1" w:styleId="FPTstylesubsubsection">
    <w:name w:val="FPT style subsubsection"/>
    <w:basedOn w:val="FPTstylesubsection"/>
    <w:link w:val="FPTstylesubsubsectionChar"/>
    <w:qFormat/>
    <w:rsid w:val="0050048E"/>
    <w:pPr>
      <w:tabs>
        <w:tab w:val="left" w:pos="720"/>
        <w:tab w:val="left" w:pos="1440"/>
        <w:tab w:val="right" w:leader="dot" w:pos="9900"/>
      </w:tabs>
      <w:spacing w:before="240"/>
    </w:pPr>
    <w:rPr>
      <w:rFonts w:eastAsia="SimSun"/>
      <w:i w:val="0"/>
      <w:snapToGrid/>
      <w:szCs w:val="24"/>
      <w:lang w:eastAsia="zh-CN" w:bidi="ar-SA"/>
    </w:rPr>
  </w:style>
  <w:style w:type="character" w:customStyle="1" w:styleId="FPTstylenumberuseincontentChar">
    <w:name w:val="FPT style number use in content Char"/>
    <w:basedOn w:val="DefaultParagraphFont"/>
    <w:link w:val="FPTstylenumberuseincontent"/>
    <w:rsid w:val="00A9067B"/>
    <w:rPr>
      <w:rFonts w:ascii="Palatino Linotype" w:hAnsi="Palatino Linotype"/>
      <w:noProof/>
      <w:color w:val="000000"/>
      <w:sz w:val="24"/>
      <w:szCs w:val="24"/>
      <w:lang w:eastAsia="de-DE" w:bidi="en-US"/>
    </w:rPr>
  </w:style>
  <w:style w:type="paragraph" w:customStyle="1" w:styleId="FPTStylepicture">
    <w:name w:val="FPT Style picture"/>
    <w:basedOn w:val="MDPI52figure"/>
    <w:link w:val="FPTStylepictureChar"/>
    <w:qFormat/>
    <w:rsid w:val="00FA06BF"/>
    <w:rPr>
      <w:noProof/>
    </w:rPr>
  </w:style>
  <w:style w:type="character" w:customStyle="1" w:styleId="FPTstylesubsectionChar">
    <w:name w:val="FPT style subsection Char"/>
    <w:basedOn w:val="DefaultParagraphFont"/>
    <w:link w:val="FPTstylesubsection"/>
    <w:rsid w:val="0050048E"/>
    <w:rPr>
      <w:rFonts w:ascii="Palatino Linotype" w:eastAsia="Times New Roman" w:hAnsi="Palatino Linotype"/>
      <w:i/>
      <w:noProof/>
      <w:snapToGrid w:val="0"/>
      <w:color w:val="000000"/>
      <w:sz w:val="24"/>
      <w:szCs w:val="22"/>
      <w:lang w:eastAsia="de-DE" w:bidi="en-US"/>
    </w:rPr>
  </w:style>
  <w:style w:type="character" w:customStyle="1" w:styleId="FPTstylesubsubsectionChar">
    <w:name w:val="FPT style subsubsection Char"/>
    <w:basedOn w:val="FPTstylesubsectionChar"/>
    <w:link w:val="FPTstylesubsubsection"/>
    <w:rsid w:val="0050048E"/>
    <w:rPr>
      <w:rFonts w:ascii="Palatino Linotype" w:eastAsia="Times New Roman" w:hAnsi="Palatino Linotype"/>
      <w:i w:val="0"/>
      <w:noProof/>
      <w:snapToGrid/>
      <w:color w:val="000000"/>
      <w:sz w:val="24"/>
      <w:szCs w:val="24"/>
      <w:lang w:eastAsia="de-DE" w:bidi="en-US"/>
    </w:rPr>
  </w:style>
  <w:style w:type="paragraph" w:customStyle="1" w:styleId="FPTstylefigtablenumber">
    <w:name w:val="FPT style fig_table_number"/>
    <w:basedOn w:val="MDPI51figurecaption"/>
    <w:link w:val="FPTstylefigtablenumberChar"/>
    <w:qFormat/>
    <w:rsid w:val="00FA06BF"/>
    <w:pPr>
      <w:ind w:left="0"/>
      <w:jc w:val="center"/>
    </w:pPr>
    <w:rPr>
      <w:b/>
      <w:sz w:val="24"/>
      <w:szCs w:val="24"/>
    </w:rPr>
  </w:style>
  <w:style w:type="character" w:customStyle="1" w:styleId="MDPI52figureChar">
    <w:name w:val="MDPI_5.2_figure Char"/>
    <w:basedOn w:val="DefaultParagraphFont"/>
    <w:link w:val="MDPI52figure"/>
    <w:rsid w:val="00FA06BF"/>
    <w:rPr>
      <w:rFonts w:ascii="Palatino Linotype" w:eastAsia="Times New Roman" w:hAnsi="Palatino Linotype"/>
      <w:snapToGrid w:val="0"/>
      <w:color w:val="000000"/>
      <w:lang w:eastAsia="de-DE" w:bidi="en-US"/>
    </w:rPr>
  </w:style>
  <w:style w:type="character" w:customStyle="1" w:styleId="FPTStylepictureChar">
    <w:name w:val="FPT Style picture Char"/>
    <w:basedOn w:val="MDPI52figureChar"/>
    <w:link w:val="FPTStylepicture"/>
    <w:rsid w:val="00FA06BF"/>
    <w:rPr>
      <w:rFonts w:ascii="Palatino Linotype" w:eastAsia="Times New Roman" w:hAnsi="Palatino Linotype"/>
      <w:noProof/>
      <w:snapToGrid w:val="0"/>
      <w:color w:val="000000"/>
      <w:lang w:eastAsia="de-DE" w:bidi="en-US"/>
    </w:rPr>
  </w:style>
  <w:style w:type="paragraph" w:customStyle="1" w:styleId="FPTstylefiguretabletittle">
    <w:name w:val="FPT style figure_table tittle"/>
    <w:basedOn w:val="FPTstylefigtablenumber"/>
    <w:link w:val="FPTstylefiguretabletittleChar"/>
    <w:qFormat/>
    <w:rsid w:val="00DE5678"/>
    <w:rPr>
      <w:b w:val="0"/>
      <w:bCs/>
      <w:sz w:val="20"/>
    </w:rPr>
  </w:style>
  <w:style w:type="character" w:customStyle="1" w:styleId="MDPI51figurecaptionChar">
    <w:name w:val="MDPI_5.1_figure_caption Char"/>
    <w:basedOn w:val="DefaultParagraphFont"/>
    <w:link w:val="MDPI51figurecaption"/>
    <w:rsid w:val="00FA06BF"/>
    <w:rPr>
      <w:rFonts w:ascii="Palatino Linotype" w:eastAsia="Times New Roman" w:hAnsi="Palatino Linotype"/>
      <w:color w:val="000000"/>
      <w:sz w:val="18"/>
      <w:lang w:eastAsia="de-DE" w:bidi="en-US"/>
    </w:rPr>
  </w:style>
  <w:style w:type="character" w:customStyle="1" w:styleId="FPTstylefigtablenumberChar">
    <w:name w:val="FPT style fig_table_number Char"/>
    <w:basedOn w:val="MDPI51figurecaptionChar"/>
    <w:link w:val="FPTstylefigtablenumber"/>
    <w:rsid w:val="00FA06BF"/>
    <w:rPr>
      <w:rFonts w:ascii="Palatino Linotype" w:eastAsia="Times New Roman" w:hAnsi="Palatino Linotype"/>
      <w:b/>
      <w:color w:val="000000"/>
      <w:sz w:val="24"/>
      <w:szCs w:val="24"/>
      <w:lang w:eastAsia="de-DE" w:bidi="en-US"/>
    </w:rPr>
  </w:style>
  <w:style w:type="paragraph" w:customStyle="1" w:styleId="FPTstyletheorem">
    <w:name w:val="FPT style theorem"/>
    <w:basedOn w:val="MDPI81theorem"/>
    <w:link w:val="FPTstyletheoremChar"/>
    <w:qFormat/>
    <w:rsid w:val="005D168F"/>
    <w:pPr>
      <w:spacing w:before="240" w:after="240" w:line="360" w:lineRule="auto"/>
      <w:ind w:left="0"/>
    </w:pPr>
    <w:rPr>
      <w:sz w:val="24"/>
      <w:szCs w:val="24"/>
    </w:rPr>
  </w:style>
  <w:style w:type="character" w:customStyle="1" w:styleId="FPTstylefiguretabletittleChar">
    <w:name w:val="FPT style figure_table tittle Char"/>
    <w:basedOn w:val="FPTstylefigtablenumberChar"/>
    <w:link w:val="FPTstylefiguretabletittle"/>
    <w:rsid w:val="00DE5678"/>
    <w:rPr>
      <w:rFonts w:ascii="Palatino Linotype" w:eastAsia="Times New Roman" w:hAnsi="Palatino Linotype"/>
      <w:b w:val="0"/>
      <w:bCs/>
      <w:color w:val="000000"/>
      <w:sz w:val="24"/>
      <w:szCs w:val="24"/>
      <w:lang w:eastAsia="de-DE" w:bidi="en-US"/>
    </w:rPr>
  </w:style>
  <w:style w:type="paragraph" w:customStyle="1" w:styleId="MDPI71References">
    <w:name w:val="MDPI_7.1_References"/>
    <w:basedOn w:val="FPTStyleReferences"/>
    <w:qFormat/>
    <w:rsid w:val="003F491B"/>
    <w:pPr>
      <w:numPr>
        <w:numId w:val="3"/>
      </w:numPr>
      <w:spacing w:line="240" w:lineRule="auto"/>
      <w:ind w:left="0" w:firstLine="0"/>
    </w:pPr>
    <w:rPr>
      <w:sz w:val="24"/>
    </w:rPr>
  </w:style>
  <w:style w:type="character" w:customStyle="1" w:styleId="MDPI81theoremChar">
    <w:name w:val="MDPI_8.1_theorem Char"/>
    <w:basedOn w:val="DefaultParagraphFont"/>
    <w:link w:val="MDPI81theorem"/>
    <w:rsid w:val="005D168F"/>
    <w:rPr>
      <w:rFonts w:ascii="Palatino Linotype" w:eastAsia="Times New Roman" w:hAnsi="Palatino Linotype"/>
      <w:i/>
      <w:snapToGrid w:val="0"/>
      <w:color w:val="000000"/>
      <w:szCs w:val="22"/>
      <w:lang w:eastAsia="de-DE" w:bidi="en-US"/>
    </w:rPr>
  </w:style>
  <w:style w:type="character" w:customStyle="1" w:styleId="FPTstyletheoremChar">
    <w:name w:val="FPT style theorem Char"/>
    <w:basedOn w:val="MDPI81theoremChar"/>
    <w:link w:val="FPTstyletheorem"/>
    <w:rsid w:val="005D168F"/>
    <w:rPr>
      <w:rFonts w:ascii="Palatino Linotype" w:eastAsia="Times New Roman" w:hAnsi="Palatino Linotype"/>
      <w:i/>
      <w:snapToGrid w:val="0"/>
      <w:color w:val="000000"/>
      <w:sz w:val="24"/>
      <w:szCs w:val="24"/>
      <w:lang w:eastAsia="de-DE" w:bidi="en-US"/>
    </w:rPr>
  </w:style>
  <w:style w:type="character" w:customStyle="1" w:styleId="Heading1Char">
    <w:name w:val="Heading 1 Char"/>
    <w:basedOn w:val="DefaultParagraphFont"/>
    <w:link w:val="Heading1"/>
    <w:rsid w:val="00645C14"/>
    <w:rPr>
      <w:rFonts w:ascii="Times New Roman" w:hAnsi="Times New Roman"/>
      <w:b/>
      <w:kern w:val="28"/>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SimSun"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3210"/>
    <w:pPr>
      <w:spacing w:line="260" w:lineRule="atLeast"/>
      <w:jc w:val="both"/>
    </w:pPr>
    <w:rPr>
      <w:rFonts w:ascii="Palatino Linotype" w:hAnsi="Palatino Linotype"/>
      <w:noProof/>
      <w:color w:val="000000"/>
    </w:rPr>
  </w:style>
  <w:style w:type="paragraph" w:styleId="Heading1">
    <w:name w:val="heading 1"/>
    <w:basedOn w:val="Normal"/>
    <w:next w:val="Normal"/>
    <w:link w:val="Heading1Char"/>
    <w:qFormat/>
    <w:rsid w:val="00645C14"/>
    <w:pPr>
      <w:keepNext/>
      <w:tabs>
        <w:tab w:val="left" w:pos="360"/>
      </w:tabs>
      <w:spacing w:before="260" w:after="140" w:line="240" w:lineRule="auto"/>
      <w:outlineLvl w:val="0"/>
    </w:pPr>
    <w:rPr>
      <w:rFonts w:ascii="Times New Roman" w:hAnsi="Times New Roman"/>
      <w:b/>
      <w:noProof w:val="0"/>
      <w:color w:val="auto"/>
      <w:kern w:val="28"/>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MPTHESIS11articletype">
    <w:name w:val="TEMP_THESIS_1.1_article_type"/>
    <w:basedOn w:val="Normal"/>
    <w:next w:val="Normal"/>
    <w:qFormat/>
    <w:rsid w:val="0046076C"/>
    <w:pPr>
      <w:tabs>
        <w:tab w:val="right" w:leader="dot" w:pos="9900"/>
      </w:tabs>
    </w:pPr>
    <w:rPr>
      <w:b/>
      <w:bCs/>
    </w:rPr>
  </w:style>
  <w:style w:type="paragraph" w:customStyle="1" w:styleId="TEMPTHESIS12title">
    <w:name w:val="TEMP_THESIS_1.2_title"/>
    <w:next w:val="Normal"/>
    <w:link w:val="TEMPTHESIS12titleChar"/>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TEMPTHESIS13authornames">
    <w:name w:val="TEMP_THESIS_1.3_authornames"/>
    <w:next w:val="Normal"/>
    <w:link w:val="TEMPTHESIS13authornamesChar"/>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TEMPTHESIS14history">
    <w:name w:val="TEMP_THESIS_1.4_history"/>
    <w:basedOn w:val="Normal"/>
    <w:next w:val="Normal"/>
    <w:qFormat/>
    <w:rsid w:val="00E93210"/>
    <w:pPr>
      <w:adjustRightInd w:val="0"/>
      <w:snapToGrid w:val="0"/>
      <w:spacing w:line="240" w:lineRule="atLeast"/>
      <w:ind w:right="113"/>
      <w:jc w:val="left"/>
    </w:pPr>
    <w:rPr>
      <w:rFonts w:eastAsia="Times New Roman"/>
      <w:noProof w:val="0"/>
      <w:sz w:val="14"/>
      <w:lang w:eastAsia="de-DE" w:bidi="en-US"/>
    </w:rPr>
  </w:style>
  <w:style w:type="paragraph" w:customStyle="1" w:styleId="FPTStylenote">
    <w:name w:val="FPT Style note"/>
    <w:qFormat/>
    <w:rsid w:val="00A9067B"/>
    <w:pPr>
      <w:adjustRightInd w:val="0"/>
      <w:snapToGrid w:val="0"/>
      <w:spacing w:line="200" w:lineRule="atLeast"/>
      <w:ind w:left="198" w:hanging="198"/>
      <w:jc w:val="center"/>
    </w:pPr>
    <w:rPr>
      <w:rFonts w:ascii="Palatino Linotype" w:eastAsia="Times New Roman" w:hAnsi="Palatino Linotype"/>
      <w:color w:val="000000"/>
      <w:sz w:val="16"/>
      <w:szCs w:val="18"/>
      <w:lang w:eastAsia="de-DE" w:bidi="en-US"/>
    </w:rPr>
  </w:style>
  <w:style w:type="paragraph" w:customStyle="1" w:styleId="TEMPTHESIS17abstract">
    <w:name w:val="TEMP_THESIS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TEMPTHESIS18keywords">
    <w:name w:val="TEMP_THESIS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link w:val="MDPI51figurecaptionChar"/>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link w:val="MDPI52figureChar"/>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FPTstylesubsection">
    <w:name w:val="FPT style subsection"/>
    <w:link w:val="FPTstylesubsectionChar"/>
    <w:qFormat/>
    <w:rsid w:val="0050048E"/>
    <w:pPr>
      <w:adjustRightInd w:val="0"/>
      <w:snapToGrid w:val="0"/>
      <w:spacing w:before="60" w:after="60" w:line="360" w:lineRule="auto"/>
      <w:outlineLvl w:val="1"/>
    </w:pPr>
    <w:rPr>
      <w:rFonts w:ascii="Palatino Linotype" w:eastAsia="Times New Roman" w:hAnsi="Palatino Linotype"/>
      <w:i/>
      <w:noProof/>
      <w:snapToGrid w:val="0"/>
      <w:color w:val="000000"/>
      <w:sz w:val="24"/>
      <w:szCs w:val="22"/>
      <w:lang w:eastAsia="de-DE" w:bidi="en-US"/>
    </w:rPr>
  </w:style>
  <w:style w:type="paragraph" w:customStyle="1" w:styleId="FPTStyleReferences">
    <w:name w:val="FPT Style References"/>
    <w:qFormat/>
    <w:rsid w:val="003F491B"/>
    <w:pPr>
      <w:numPr>
        <w:numId w:val="23"/>
      </w:numPr>
      <w:adjustRightInd w:val="0"/>
      <w:snapToGrid w:val="0"/>
      <w:spacing w:line="360" w:lineRule="auto"/>
      <w:ind w:left="432" w:hanging="432"/>
      <w:jc w:val="both"/>
    </w:pPr>
    <w:rPr>
      <w:rFonts w:ascii="Palatino Linotype" w:eastAsia="Times New Roman" w:hAnsi="Palatino Linotype"/>
      <w:color w:val="000000"/>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customStyle="1" w:styleId="UnresolvedMention">
    <w:name w:val="Unresolved Mention"/>
    <w:uiPriority w:val="99"/>
    <w:semiHidden/>
    <w:unhideWhenUsed/>
    <w:rsid w:val="00A8692B"/>
    <w:rPr>
      <w:color w:val="605E5C"/>
      <w:shd w:val="clear" w:color="auto" w:fill="E1DFDD"/>
    </w:rPr>
  </w:style>
  <w:style w:type="table" w:customStyle="1"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link w:val="MDPI81theoremChar"/>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FPTStyleparagraph">
    <w:name w:val="FPT Style paragraph"/>
    <w:qFormat/>
    <w:rsid w:val="00DE7A79"/>
    <w:pPr>
      <w:adjustRightInd w:val="0"/>
      <w:snapToGrid w:val="0"/>
      <w:spacing w:after="120" w:line="360" w:lineRule="auto"/>
      <w:jc w:val="both"/>
    </w:pPr>
    <w:rPr>
      <w:rFonts w:ascii="Palatino Linotype" w:eastAsia="Times New Roman" w:hAnsi="Palatino Linotype"/>
      <w:snapToGrid w:val="0"/>
      <w:color w:val="000000"/>
      <w:sz w:val="24"/>
      <w:lang w:eastAsia="en-US" w:bidi="en-US"/>
    </w:rPr>
  </w:style>
  <w:style w:type="paragraph" w:customStyle="1" w:styleId="MDPI63Notes">
    <w:name w:val="MDPI_6.3_Notes"/>
    <w:qFormat/>
    <w:rsid w:val="00E93210"/>
    <w:pPr>
      <w:adjustRightInd w:val="0"/>
      <w:snapToGrid w:val="0"/>
      <w:spacing w:after="120" w:line="240" w:lineRule="atLeast"/>
      <w:ind w:right="113"/>
    </w:pPr>
    <w:rPr>
      <w:rFonts w:ascii="Palatino Linotype" w:hAnsi="Palatino Linotype"/>
      <w:snapToGrid w:val="0"/>
      <w:color w:val="000000"/>
      <w:sz w:val="14"/>
      <w:lang w:eastAsia="en-US" w:bidi="en-US"/>
    </w:rPr>
  </w:style>
  <w:style w:type="paragraph" w:customStyle="1" w:styleId="TEMPTHESIS15academiceditor">
    <w:name w:val="TEMP_THESIS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E93210"/>
    <w:pPr>
      <w:adjustRightInd w:val="0"/>
      <w:snapToGrid w:val="0"/>
      <w:spacing w:before="240" w:line="240" w:lineRule="atLeast"/>
      <w:ind w:right="113"/>
    </w:pPr>
    <w:rPr>
      <w:rFonts w:ascii="Palatino Linotype" w:eastAsia="Times New Roman" w:hAnsi="Palatino Linotype"/>
      <w:noProof/>
      <w:snapToGrid w:val="0"/>
      <w:color w:val="000000"/>
      <w:spacing w:val="-2"/>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semiHidden/>
    <w:unhideWhenUsed/>
    <w:rsid w:val="00E93210"/>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 w:type="paragraph" w:styleId="ListParagraph">
    <w:name w:val="List Paragraph"/>
    <w:basedOn w:val="Normal"/>
    <w:uiPriority w:val="34"/>
    <w:qFormat/>
    <w:rsid w:val="00F83084"/>
    <w:pPr>
      <w:ind w:left="720"/>
      <w:contextualSpacing/>
    </w:pPr>
  </w:style>
  <w:style w:type="paragraph" w:customStyle="1" w:styleId="FPTStyletittle">
    <w:name w:val="FPT Style tittle"/>
    <w:basedOn w:val="TEMPTHESIS12title"/>
    <w:link w:val="FPTStyletittleChar"/>
    <w:qFormat/>
    <w:rsid w:val="00A9067B"/>
    <w:pPr>
      <w:spacing w:line="360" w:lineRule="auto"/>
      <w:jc w:val="center"/>
    </w:pPr>
    <w:rPr>
      <w:sz w:val="50"/>
      <w:szCs w:val="50"/>
    </w:rPr>
  </w:style>
  <w:style w:type="paragraph" w:customStyle="1" w:styleId="FPTStyleIntrotext">
    <w:name w:val="FPT Style Intro text"/>
    <w:basedOn w:val="Normal"/>
    <w:link w:val="FPTStyleIntrotextChar"/>
    <w:qFormat/>
    <w:rsid w:val="0053690C"/>
    <w:pPr>
      <w:jc w:val="center"/>
    </w:pPr>
    <w:rPr>
      <w:sz w:val="28"/>
      <w:szCs w:val="28"/>
      <w:lang w:eastAsia="de-DE" w:bidi="en-US"/>
    </w:rPr>
  </w:style>
  <w:style w:type="character" w:customStyle="1" w:styleId="TEMPTHESIS12titleChar">
    <w:name w:val="TEMP_THESIS_1.2_title Char"/>
    <w:basedOn w:val="DefaultParagraphFont"/>
    <w:link w:val="TEMPTHESIS12title"/>
    <w:rsid w:val="0053690C"/>
    <w:rPr>
      <w:rFonts w:ascii="Palatino Linotype" w:eastAsia="Times New Roman" w:hAnsi="Palatino Linotype"/>
      <w:b/>
      <w:snapToGrid w:val="0"/>
      <w:color w:val="000000"/>
      <w:sz w:val="36"/>
      <w:lang w:eastAsia="de-DE" w:bidi="en-US"/>
    </w:rPr>
  </w:style>
  <w:style w:type="character" w:customStyle="1" w:styleId="FPTStyletittleChar">
    <w:name w:val="FPT Style tittle Char"/>
    <w:basedOn w:val="TEMPTHESIS12titleChar"/>
    <w:link w:val="FPTStyletittle"/>
    <w:rsid w:val="00A9067B"/>
    <w:rPr>
      <w:rFonts w:ascii="Palatino Linotype" w:eastAsia="Times New Roman" w:hAnsi="Palatino Linotype"/>
      <w:b/>
      <w:snapToGrid w:val="0"/>
      <w:color w:val="000000"/>
      <w:sz w:val="50"/>
      <w:szCs w:val="50"/>
      <w:lang w:eastAsia="de-DE" w:bidi="en-US"/>
    </w:rPr>
  </w:style>
  <w:style w:type="paragraph" w:customStyle="1" w:styleId="FPTStyleauthorname">
    <w:name w:val="FPT Style author name"/>
    <w:basedOn w:val="TEMPTHESIS13authornames"/>
    <w:link w:val="FPTStyleauthornameChar"/>
    <w:qFormat/>
    <w:rsid w:val="0053690C"/>
    <w:pPr>
      <w:jc w:val="center"/>
    </w:pPr>
    <w:rPr>
      <w:sz w:val="28"/>
      <w:szCs w:val="28"/>
    </w:rPr>
  </w:style>
  <w:style w:type="character" w:customStyle="1" w:styleId="FPTStyleIntrotextChar">
    <w:name w:val="FPT Style Intro text Char"/>
    <w:basedOn w:val="DefaultParagraphFont"/>
    <w:link w:val="FPTStyleIntrotext"/>
    <w:rsid w:val="0053690C"/>
    <w:rPr>
      <w:rFonts w:ascii="Palatino Linotype" w:hAnsi="Palatino Linotype"/>
      <w:noProof/>
      <w:color w:val="000000"/>
      <w:sz w:val="28"/>
      <w:szCs w:val="28"/>
      <w:lang w:eastAsia="de-DE" w:bidi="en-US"/>
    </w:rPr>
  </w:style>
  <w:style w:type="paragraph" w:customStyle="1" w:styleId="FPTStyleUniversityname">
    <w:name w:val="FPT Style University name"/>
    <w:basedOn w:val="TEMPTHESIS13authornames"/>
    <w:link w:val="FPTStyleUniversitynameChar"/>
    <w:qFormat/>
    <w:rsid w:val="0053690C"/>
    <w:pPr>
      <w:jc w:val="center"/>
    </w:pPr>
    <w:rPr>
      <w:sz w:val="28"/>
      <w:szCs w:val="28"/>
    </w:rPr>
  </w:style>
  <w:style w:type="character" w:customStyle="1" w:styleId="TEMPTHESIS13authornamesChar">
    <w:name w:val="TEMP_THESIS_1.3_authornames Char"/>
    <w:basedOn w:val="DefaultParagraphFont"/>
    <w:link w:val="TEMPTHESIS13authornames"/>
    <w:rsid w:val="0053690C"/>
    <w:rPr>
      <w:rFonts w:ascii="Palatino Linotype" w:eastAsia="Times New Roman" w:hAnsi="Palatino Linotype"/>
      <w:b/>
      <w:color w:val="000000"/>
      <w:szCs w:val="22"/>
      <w:lang w:eastAsia="de-DE" w:bidi="en-US"/>
    </w:rPr>
  </w:style>
  <w:style w:type="character" w:customStyle="1" w:styleId="FPTStyleauthornameChar">
    <w:name w:val="FPT Style author name Char"/>
    <w:basedOn w:val="TEMPTHESIS13authornamesChar"/>
    <w:link w:val="FPTStyleauthorname"/>
    <w:rsid w:val="0053690C"/>
    <w:rPr>
      <w:rFonts w:ascii="Palatino Linotype" w:eastAsia="Times New Roman" w:hAnsi="Palatino Linotype"/>
      <w:b/>
      <w:color w:val="000000"/>
      <w:sz w:val="28"/>
      <w:szCs w:val="28"/>
      <w:lang w:eastAsia="de-DE" w:bidi="en-US"/>
    </w:rPr>
  </w:style>
  <w:style w:type="paragraph" w:customStyle="1" w:styleId="FPTStyleprojectname">
    <w:name w:val="FPT Style project name"/>
    <w:basedOn w:val="Header"/>
    <w:link w:val="FPTStyleprojectnameChar"/>
    <w:qFormat/>
    <w:rsid w:val="0053690C"/>
    <w:pPr>
      <w:pBdr>
        <w:bottom w:val="none" w:sz="0" w:space="0" w:color="auto"/>
      </w:pBdr>
      <w:jc w:val="both"/>
    </w:pPr>
    <w:rPr>
      <w:rFonts w:eastAsia="DengXian"/>
      <w:b/>
      <w:bCs/>
      <w:sz w:val="28"/>
      <w:szCs w:val="28"/>
    </w:rPr>
  </w:style>
  <w:style w:type="character" w:customStyle="1" w:styleId="FPTStyleUniversitynameChar">
    <w:name w:val="FPT Style University name Char"/>
    <w:basedOn w:val="TEMPTHESIS13authornamesChar"/>
    <w:link w:val="FPTStyleUniversityname"/>
    <w:rsid w:val="0053690C"/>
    <w:rPr>
      <w:rFonts w:ascii="Palatino Linotype" w:eastAsia="Times New Roman" w:hAnsi="Palatino Linotype"/>
      <w:b/>
      <w:color w:val="000000"/>
      <w:sz w:val="28"/>
      <w:szCs w:val="28"/>
      <w:lang w:eastAsia="de-DE" w:bidi="en-US"/>
    </w:rPr>
  </w:style>
  <w:style w:type="paragraph" w:customStyle="1" w:styleId="FPTStylelistofcontents">
    <w:name w:val="FPT Style list of contents"/>
    <w:basedOn w:val="Normal"/>
    <w:link w:val="FPTStylelistofcontentsChar"/>
    <w:qFormat/>
    <w:rsid w:val="00A9067B"/>
    <w:pPr>
      <w:tabs>
        <w:tab w:val="right" w:leader="dot" w:pos="9900"/>
      </w:tabs>
      <w:spacing w:line="360" w:lineRule="auto"/>
    </w:pPr>
    <w:rPr>
      <w:b/>
      <w:bCs/>
      <w:sz w:val="24"/>
      <w:szCs w:val="24"/>
      <w:lang w:eastAsia="de-DE" w:bidi="en-US"/>
    </w:rPr>
  </w:style>
  <w:style w:type="character" w:customStyle="1" w:styleId="FPTStyleprojectnameChar">
    <w:name w:val="FPT Style project name Char"/>
    <w:basedOn w:val="HeaderChar"/>
    <w:link w:val="FPTStyleprojectname"/>
    <w:rsid w:val="0053690C"/>
    <w:rPr>
      <w:rFonts w:ascii="Palatino Linotype" w:eastAsia="DengXian" w:hAnsi="Palatino Linotype"/>
      <w:b/>
      <w:bCs/>
      <w:noProof/>
      <w:color w:val="000000"/>
      <w:sz w:val="28"/>
      <w:szCs w:val="28"/>
    </w:rPr>
  </w:style>
  <w:style w:type="paragraph" w:customStyle="1" w:styleId="FPTstylenumberuseincontent">
    <w:name w:val="FPT style number use in content"/>
    <w:basedOn w:val="Normal"/>
    <w:link w:val="FPTstylenumberuseincontentChar"/>
    <w:qFormat/>
    <w:rsid w:val="00A9067B"/>
    <w:pPr>
      <w:tabs>
        <w:tab w:val="right" w:leader="dot" w:pos="9900"/>
      </w:tabs>
      <w:spacing w:line="360" w:lineRule="auto"/>
    </w:pPr>
    <w:rPr>
      <w:sz w:val="24"/>
      <w:szCs w:val="24"/>
      <w:lang w:eastAsia="de-DE" w:bidi="en-US"/>
    </w:rPr>
  </w:style>
  <w:style w:type="character" w:customStyle="1" w:styleId="FPTStylelistofcontentsChar">
    <w:name w:val="FPT Style list of contents Char"/>
    <w:basedOn w:val="DefaultParagraphFont"/>
    <w:link w:val="FPTStylelistofcontents"/>
    <w:rsid w:val="00A9067B"/>
    <w:rPr>
      <w:rFonts w:ascii="Palatino Linotype" w:hAnsi="Palatino Linotype"/>
      <w:b/>
      <w:bCs/>
      <w:noProof/>
      <w:color w:val="000000"/>
      <w:sz w:val="24"/>
      <w:szCs w:val="24"/>
      <w:lang w:eastAsia="de-DE" w:bidi="en-US"/>
    </w:rPr>
  </w:style>
  <w:style w:type="paragraph" w:customStyle="1" w:styleId="FPTstylesubsubsection">
    <w:name w:val="FPT style subsubsection"/>
    <w:basedOn w:val="FPTstylesubsection"/>
    <w:link w:val="FPTstylesubsubsectionChar"/>
    <w:qFormat/>
    <w:rsid w:val="0050048E"/>
    <w:pPr>
      <w:tabs>
        <w:tab w:val="left" w:pos="720"/>
        <w:tab w:val="left" w:pos="1440"/>
        <w:tab w:val="right" w:leader="dot" w:pos="9900"/>
      </w:tabs>
      <w:spacing w:before="240"/>
    </w:pPr>
    <w:rPr>
      <w:rFonts w:eastAsia="SimSun"/>
      <w:i w:val="0"/>
      <w:snapToGrid/>
      <w:szCs w:val="24"/>
      <w:lang w:eastAsia="zh-CN" w:bidi="ar-SA"/>
    </w:rPr>
  </w:style>
  <w:style w:type="character" w:customStyle="1" w:styleId="FPTstylenumberuseincontentChar">
    <w:name w:val="FPT style number use in content Char"/>
    <w:basedOn w:val="DefaultParagraphFont"/>
    <w:link w:val="FPTstylenumberuseincontent"/>
    <w:rsid w:val="00A9067B"/>
    <w:rPr>
      <w:rFonts w:ascii="Palatino Linotype" w:hAnsi="Palatino Linotype"/>
      <w:noProof/>
      <w:color w:val="000000"/>
      <w:sz w:val="24"/>
      <w:szCs w:val="24"/>
      <w:lang w:eastAsia="de-DE" w:bidi="en-US"/>
    </w:rPr>
  </w:style>
  <w:style w:type="paragraph" w:customStyle="1" w:styleId="FPTStylepicture">
    <w:name w:val="FPT Style picture"/>
    <w:basedOn w:val="MDPI52figure"/>
    <w:link w:val="FPTStylepictureChar"/>
    <w:qFormat/>
    <w:rsid w:val="00FA06BF"/>
    <w:rPr>
      <w:noProof/>
    </w:rPr>
  </w:style>
  <w:style w:type="character" w:customStyle="1" w:styleId="FPTstylesubsectionChar">
    <w:name w:val="FPT style subsection Char"/>
    <w:basedOn w:val="DefaultParagraphFont"/>
    <w:link w:val="FPTstylesubsection"/>
    <w:rsid w:val="0050048E"/>
    <w:rPr>
      <w:rFonts w:ascii="Palatino Linotype" w:eastAsia="Times New Roman" w:hAnsi="Palatino Linotype"/>
      <w:i/>
      <w:noProof/>
      <w:snapToGrid w:val="0"/>
      <w:color w:val="000000"/>
      <w:sz w:val="24"/>
      <w:szCs w:val="22"/>
      <w:lang w:eastAsia="de-DE" w:bidi="en-US"/>
    </w:rPr>
  </w:style>
  <w:style w:type="character" w:customStyle="1" w:styleId="FPTstylesubsubsectionChar">
    <w:name w:val="FPT style subsubsection Char"/>
    <w:basedOn w:val="FPTstylesubsectionChar"/>
    <w:link w:val="FPTstylesubsubsection"/>
    <w:rsid w:val="0050048E"/>
    <w:rPr>
      <w:rFonts w:ascii="Palatino Linotype" w:eastAsia="Times New Roman" w:hAnsi="Palatino Linotype"/>
      <w:i w:val="0"/>
      <w:noProof/>
      <w:snapToGrid/>
      <w:color w:val="000000"/>
      <w:sz w:val="24"/>
      <w:szCs w:val="24"/>
      <w:lang w:eastAsia="de-DE" w:bidi="en-US"/>
    </w:rPr>
  </w:style>
  <w:style w:type="paragraph" w:customStyle="1" w:styleId="FPTstylefigtablenumber">
    <w:name w:val="FPT style fig_table_number"/>
    <w:basedOn w:val="MDPI51figurecaption"/>
    <w:link w:val="FPTstylefigtablenumberChar"/>
    <w:qFormat/>
    <w:rsid w:val="00FA06BF"/>
    <w:pPr>
      <w:ind w:left="0"/>
      <w:jc w:val="center"/>
    </w:pPr>
    <w:rPr>
      <w:b/>
      <w:sz w:val="24"/>
      <w:szCs w:val="24"/>
    </w:rPr>
  </w:style>
  <w:style w:type="character" w:customStyle="1" w:styleId="MDPI52figureChar">
    <w:name w:val="MDPI_5.2_figure Char"/>
    <w:basedOn w:val="DefaultParagraphFont"/>
    <w:link w:val="MDPI52figure"/>
    <w:rsid w:val="00FA06BF"/>
    <w:rPr>
      <w:rFonts w:ascii="Palatino Linotype" w:eastAsia="Times New Roman" w:hAnsi="Palatino Linotype"/>
      <w:snapToGrid w:val="0"/>
      <w:color w:val="000000"/>
      <w:lang w:eastAsia="de-DE" w:bidi="en-US"/>
    </w:rPr>
  </w:style>
  <w:style w:type="character" w:customStyle="1" w:styleId="FPTStylepictureChar">
    <w:name w:val="FPT Style picture Char"/>
    <w:basedOn w:val="MDPI52figureChar"/>
    <w:link w:val="FPTStylepicture"/>
    <w:rsid w:val="00FA06BF"/>
    <w:rPr>
      <w:rFonts w:ascii="Palatino Linotype" w:eastAsia="Times New Roman" w:hAnsi="Palatino Linotype"/>
      <w:noProof/>
      <w:snapToGrid w:val="0"/>
      <w:color w:val="000000"/>
      <w:lang w:eastAsia="de-DE" w:bidi="en-US"/>
    </w:rPr>
  </w:style>
  <w:style w:type="paragraph" w:customStyle="1" w:styleId="FPTstylefiguretabletittle">
    <w:name w:val="FPT style figure_table tittle"/>
    <w:basedOn w:val="FPTstylefigtablenumber"/>
    <w:link w:val="FPTstylefiguretabletittleChar"/>
    <w:qFormat/>
    <w:rsid w:val="00DE5678"/>
    <w:rPr>
      <w:b w:val="0"/>
      <w:bCs/>
      <w:sz w:val="20"/>
    </w:rPr>
  </w:style>
  <w:style w:type="character" w:customStyle="1" w:styleId="MDPI51figurecaptionChar">
    <w:name w:val="MDPI_5.1_figure_caption Char"/>
    <w:basedOn w:val="DefaultParagraphFont"/>
    <w:link w:val="MDPI51figurecaption"/>
    <w:rsid w:val="00FA06BF"/>
    <w:rPr>
      <w:rFonts w:ascii="Palatino Linotype" w:eastAsia="Times New Roman" w:hAnsi="Palatino Linotype"/>
      <w:color w:val="000000"/>
      <w:sz w:val="18"/>
      <w:lang w:eastAsia="de-DE" w:bidi="en-US"/>
    </w:rPr>
  </w:style>
  <w:style w:type="character" w:customStyle="1" w:styleId="FPTstylefigtablenumberChar">
    <w:name w:val="FPT style fig_table_number Char"/>
    <w:basedOn w:val="MDPI51figurecaptionChar"/>
    <w:link w:val="FPTstylefigtablenumber"/>
    <w:rsid w:val="00FA06BF"/>
    <w:rPr>
      <w:rFonts w:ascii="Palatino Linotype" w:eastAsia="Times New Roman" w:hAnsi="Palatino Linotype"/>
      <w:b/>
      <w:color w:val="000000"/>
      <w:sz w:val="24"/>
      <w:szCs w:val="24"/>
      <w:lang w:eastAsia="de-DE" w:bidi="en-US"/>
    </w:rPr>
  </w:style>
  <w:style w:type="paragraph" w:customStyle="1" w:styleId="FPTstyletheorem">
    <w:name w:val="FPT style theorem"/>
    <w:basedOn w:val="MDPI81theorem"/>
    <w:link w:val="FPTstyletheoremChar"/>
    <w:qFormat/>
    <w:rsid w:val="005D168F"/>
    <w:pPr>
      <w:spacing w:before="240" w:after="240" w:line="360" w:lineRule="auto"/>
      <w:ind w:left="0"/>
    </w:pPr>
    <w:rPr>
      <w:sz w:val="24"/>
      <w:szCs w:val="24"/>
    </w:rPr>
  </w:style>
  <w:style w:type="character" w:customStyle="1" w:styleId="FPTstylefiguretabletittleChar">
    <w:name w:val="FPT style figure_table tittle Char"/>
    <w:basedOn w:val="FPTstylefigtablenumberChar"/>
    <w:link w:val="FPTstylefiguretabletittle"/>
    <w:rsid w:val="00DE5678"/>
    <w:rPr>
      <w:rFonts w:ascii="Palatino Linotype" w:eastAsia="Times New Roman" w:hAnsi="Palatino Linotype"/>
      <w:b w:val="0"/>
      <w:bCs/>
      <w:color w:val="000000"/>
      <w:sz w:val="24"/>
      <w:szCs w:val="24"/>
      <w:lang w:eastAsia="de-DE" w:bidi="en-US"/>
    </w:rPr>
  </w:style>
  <w:style w:type="paragraph" w:customStyle="1" w:styleId="MDPI71References">
    <w:name w:val="MDPI_7.1_References"/>
    <w:basedOn w:val="FPTStyleReferences"/>
    <w:qFormat/>
    <w:rsid w:val="003F491B"/>
    <w:pPr>
      <w:numPr>
        <w:numId w:val="3"/>
      </w:numPr>
      <w:spacing w:line="240" w:lineRule="auto"/>
      <w:ind w:left="0" w:firstLine="0"/>
    </w:pPr>
    <w:rPr>
      <w:sz w:val="24"/>
    </w:rPr>
  </w:style>
  <w:style w:type="character" w:customStyle="1" w:styleId="MDPI81theoremChar">
    <w:name w:val="MDPI_8.1_theorem Char"/>
    <w:basedOn w:val="DefaultParagraphFont"/>
    <w:link w:val="MDPI81theorem"/>
    <w:rsid w:val="005D168F"/>
    <w:rPr>
      <w:rFonts w:ascii="Palatino Linotype" w:eastAsia="Times New Roman" w:hAnsi="Palatino Linotype"/>
      <w:i/>
      <w:snapToGrid w:val="0"/>
      <w:color w:val="000000"/>
      <w:szCs w:val="22"/>
      <w:lang w:eastAsia="de-DE" w:bidi="en-US"/>
    </w:rPr>
  </w:style>
  <w:style w:type="character" w:customStyle="1" w:styleId="FPTstyletheoremChar">
    <w:name w:val="FPT style theorem Char"/>
    <w:basedOn w:val="MDPI81theoremChar"/>
    <w:link w:val="FPTstyletheorem"/>
    <w:rsid w:val="005D168F"/>
    <w:rPr>
      <w:rFonts w:ascii="Palatino Linotype" w:eastAsia="Times New Roman" w:hAnsi="Palatino Linotype"/>
      <w:i/>
      <w:snapToGrid w:val="0"/>
      <w:color w:val="000000"/>
      <w:sz w:val="24"/>
      <w:szCs w:val="24"/>
      <w:lang w:eastAsia="de-DE" w:bidi="en-US"/>
    </w:rPr>
  </w:style>
  <w:style w:type="character" w:customStyle="1" w:styleId="Heading1Char">
    <w:name w:val="Heading 1 Char"/>
    <w:basedOn w:val="DefaultParagraphFont"/>
    <w:link w:val="Heading1"/>
    <w:rsid w:val="00645C14"/>
    <w:rPr>
      <w:rFonts w:ascii="Times New Roman" w:hAnsi="Times New Roman"/>
      <w:b/>
      <w:kern w:val="28"/>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Xinviec%20FPT\templete\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907C9-2327-46BB-9EE9-5AC13C7C8B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Template>
  <TotalTime>227</TotalTime>
  <Pages>24</Pages>
  <Words>2186</Words>
  <Characters>12466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14623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Nguyen</dc:creator>
  <cp:keywords/>
  <dc:description/>
  <cp:lastModifiedBy>Nguyen Trong Tai</cp:lastModifiedBy>
  <cp:revision>5</cp:revision>
  <dcterms:created xsi:type="dcterms:W3CDTF">2022-09-03T14:55:00Z</dcterms:created>
  <dcterms:modified xsi:type="dcterms:W3CDTF">2022-09-06T09:42:00Z</dcterms:modified>
</cp:coreProperties>
</file>