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924DA6" w14:textId="3BC24684" w:rsidR="006A0878" w:rsidRDefault="006A0878" w:rsidP="006A0878">
      <w:pPr>
        <w:pStyle w:val="TEMPTHESIS13authornames"/>
        <w:jc w:val="center"/>
      </w:pPr>
      <w:r>
        <w:rPr>
          <w:noProof/>
          <w:lang w:eastAsia="en-US" w:bidi="ar-SA"/>
        </w:rPr>
        <w:drawing>
          <wp:inline distT="0" distB="0" distL="0" distR="0" wp14:anchorId="2717FB90" wp14:editId="5E1A9356">
            <wp:extent cx="1496840" cy="819150"/>
            <wp:effectExtent l="0" t="0" r="8255" b="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2242" cy="822106"/>
                    </a:xfrm>
                    <a:prstGeom prst="rect">
                      <a:avLst/>
                    </a:prstGeom>
                    <a:noFill/>
                    <a:ln>
                      <a:noFill/>
                    </a:ln>
                  </pic:spPr>
                </pic:pic>
              </a:graphicData>
            </a:graphic>
          </wp:inline>
        </w:drawing>
      </w:r>
    </w:p>
    <w:p w14:paraId="3F0A3143" w14:textId="3D3D8306" w:rsidR="006A0878" w:rsidRDefault="006A0878" w:rsidP="006A0878">
      <w:pPr>
        <w:pStyle w:val="TEMPTHESIS13authornames"/>
        <w:jc w:val="center"/>
      </w:pPr>
    </w:p>
    <w:p w14:paraId="489285D0" w14:textId="77777777" w:rsidR="006A0878" w:rsidRDefault="006A0878" w:rsidP="00747ABF">
      <w:pPr>
        <w:pStyle w:val="TEMPTHESIS12title"/>
        <w:jc w:val="center"/>
        <w:rPr>
          <w:sz w:val="40"/>
          <w:szCs w:val="40"/>
        </w:rPr>
      </w:pPr>
    </w:p>
    <w:p w14:paraId="4F34D680" w14:textId="77777777" w:rsidR="006A0878" w:rsidRDefault="006A0878" w:rsidP="00747ABF">
      <w:pPr>
        <w:pStyle w:val="TEMPTHESIS12title"/>
        <w:jc w:val="center"/>
        <w:rPr>
          <w:sz w:val="40"/>
          <w:szCs w:val="40"/>
        </w:rPr>
      </w:pPr>
    </w:p>
    <w:p w14:paraId="26A0A809" w14:textId="7BC32A56" w:rsidR="006A0878" w:rsidRDefault="00925254" w:rsidP="00747ABF">
      <w:pPr>
        <w:pStyle w:val="TEMPTHESIS12title"/>
        <w:jc w:val="center"/>
        <w:rPr>
          <w:sz w:val="40"/>
          <w:szCs w:val="40"/>
        </w:rPr>
      </w:pPr>
      <w:r>
        <w:rPr>
          <w:sz w:val="40"/>
          <w:szCs w:val="40"/>
        </w:rPr>
        <w:t>Report 3 of</w:t>
      </w:r>
    </w:p>
    <w:p w14:paraId="5873B735" w14:textId="0EA39F1D" w:rsidR="00E93210" w:rsidRPr="00AE13A0" w:rsidRDefault="001503D5" w:rsidP="0053690C">
      <w:pPr>
        <w:pStyle w:val="FPTStyletittle"/>
      </w:pPr>
      <w:r w:rsidRPr="00AE13A0">
        <w:t xml:space="preserve">FINAL </w:t>
      </w:r>
      <w:r w:rsidR="006A0878" w:rsidRPr="00AE13A0">
        <w:t>CAPSTONE PROJECT TITLE</w:t>
      </w:r>
    </w:p>
    <w:p w14:paraId="582DD4B8" w14:textId="443B0A25" w:rsidR="006A0878" w:rsidRPr="00AE13A0" w:rsidRDefault="006A0878" w:rsidP="0053690C">
      <w:pPr>
        <w:pStyle w:val="FPTStyleIntrotext"/>
      </w:pPr>
      <w:r w:rsidRPr="00AE13A0">
        <w:t>by</w:t>
      </w:r>
    </w:p>
    <w:p w14:paraId="1947492D" w14:textId="6D6068B7" w:rsidR="006A0878" w:rsidRDefault="006A0878" w:rsidP="006A0878">
      <w:pPr>
        <w:jc w:val="center"/>
        <w:rPr>
          <w:lang w:eastAsia="de-DE" w:bidi="en-US"/>
        </w:rPr>
      </w:pPr>
    </w:p>
    <w:p w14:paraId="269E325D" w14:textId="77777777" w:rsidR="006A0878" w:rsidRPr="006A0878" w:rsidRDefault="006A0878" w:rsidP="006A0878">
      <w:pPr>
        <w:jc w:val="center"/>
        <w:rPr>
          <w:lang w:eastAsia="de-DE" w:bidi="en-US"/>
        </w:rPr>
      </w:pPr>
    </w:p>
    <w:p w14:paraId="7191819C" w14:textId="00F5FA0A" w:rsidR="00696150" w:rsidRPr="00AE13A0" w:rsidRDefault="006A0878" w:rsidP="0053690C">
      <w:pPr>
        <w:pStyle w:val="FPTStyleauthorname"/>
      </w:pPr>
      <w:r w:rsidRPr="00AE13A0">
        <w:t>Student’s name (first, then last name)</w:t>
      </w:r>
    </w:p>
    <w:p w14:paraId="1B7A63F7" w14:textId="77777777" w:rsidR="00693AB6" w:rsidRDefault="00693AB6" w:rsidP="00693AB6">
      <w:pPr>
        <w:pStyle w:val="FPTStylenote"/>
        <w:ind w:left="0" w:firstLine="0"/>
        <w:rPr>
          <w:vertAlign w:val="superscript"/>
        </w:rPr>
      </w:pPr>
    </w:p>
    <w:p w14:paraId="48ACD36B" w14:textId="2C7E3610" w:rsidR="00693AB6" w:rsidRDefault="00693AB6" w:rsidP="00693AB6">
      <w:pPr>
        <w:pStyle w:val="FPTStylenote"/>
        <w:ind w:left="0" w:firstLine="0"/>
      </w:pPr>
      <w:r>
        <w:rPr>
          <w:vertAlign w:val="subscript"/>
        </w:rPr>
        <w:t>(</w:t>
      </w:r>
      <w:r>
        <w:t>I</w:t>
      </w:r>
      <w:r w:rsidR="00696150" w:rsidRPr="00D945EC">
        <w:t xml:space="preserve">f there are </w:t>
      </w:r>
      <w:r w:rsidR="00696150">
        <w:t>more than two</w:t>
      </w:r>
      <w:r w:rsidR="00696150" w:rsidRPr="00D945EC">
        <w:t xml:space="preserve"> </w:t>
      </w:r>
      <w:r w:rsidR="00696150">
        <w:t xml:space="preserve">students, add student </w:t>
      </w:r>
      <w:r>
        <w:t>initials)</w:t>
      </w:r>
    </w:p>
    <w:p w14:paraId="5E8E462F" w14:textId="77777777" w:rsidR="00C77EF4" w:rsidRDefault="00C77EF4" w:rsidP="00C77EF4">
      <w:pPr>
        <w:pStyle w:val="TEMPTHESIS13authornames"/>
        <w:jc w:val="center"/>
      </w:pPr>
    </w:p>
    <w:p w14:paraId="68964836" w14:textId="77777777" w:rsidR="00C77EF4" w:rsidRDefault="00C77EF4" w:rsidP="00C77EF4">
      <w:pPr>
        <w:pStyle w:val="TEMPTHESIS13authornames"/>
        <w:jc w:val="center"/>
      </w:pPr>
    </w:p>
    <w:p w14:paraId="7A2ED687" w14:textId="77777777" w:rsidR="00C77EF4" w:rsidRDefault="00C77EF4" w:rsidP="00C77EF4">
      <w:pPr>
        <w:pStyle w:val="TEMPTHESIS13authornames"/>
        <w:jc w:val="center"/>
      </w:pPr>
    </w:p>
    <w:p w14:paraId="32C3E6CC" w14:textId="77777777" w:rsidR="00C77EF4" w:rsidRDefault="00C77EF4" w:rsidP="00AE13A0">
      <w:pPr>
        <w:pStyle w:val="TEMPTHESIS13authornames"/>
      </w:pPr>
    </w:p>
    <w:p w14:paraId="7568B4D9" w14:textId="77777777" w:rsidR="00C77EF4" w:rsidRDefault="00C77EF4" w:rsidP="00C77EF4">
      <w:pPr>
        <w:pStyle w:val="TEMPTHESIS13authornames"/>
        <w:jc w:val="center"/>
      </w:pPr>
    </w:p>
    <w:p w14:paraId="6F7032E8" w14:textId="77777777" w:rsidR="00C77EF4" w:rsidRDefault="00C77EF4" w:rsidP="00C77EF4">
      <w:pPr>
        <w:pStyle w:val="TEMPTHESIS13authornames"/>
        <w:jc w:val="center"/>
      </w:pPr>
    </w:p>
    <w:p w14:paraId="6E2C78C6" w14:textId="77777777" w:rsidR="00C77EF4" w:rsidRDefault="00C77EF4" w:rsidP="00C77EF4">
      <w:pPr>
        <w:pStyle w:val="TEMPTHESIS13authornames"/>
        <w:jc w:val="center"/>
      </w:pPr>
    </w:p>
    <w:p w14:paraId="159435B0" w14:textId="59364597" w:rsidR="00C77EF4" w:rsidRPr="00AE13A0" w:rsidRDefault="00C77EF4" w:rsidP="0053690C">
      <w:pPr>
        <w:pStyle w:val="FPTStyleUniversityname"/>
      </w:pPr>
      <w:r w:rsidRPr="00AE13A0">
        <w:t>THE FPT UNIVERSITY HO CHI MINH CITY</w:t>
      </w:r>
    </w:p>
    <w:p w14:paraId="044EBD9D" w14:textId="77777777" w:rsidR="00C77EF4" w:rsidRDefault="00C77EF4" w:rsidP="00693AB6">
      <w:pPr>
        <w:pStyle w:val="FPTStylenote"/>
        <w:ind w:left="0" w:firstLine="0"/>
      </w:pPr>
    </w:p>
    <w:p w14:paraId="089231A1" w14:textId="77777777" w:rsidR="00C77EF4" w:rsidRDefault="00C77EF4" w:rsidP="00C77EF4">
      <w:pPr>
        <w:spacing w:line="240" w:lineRule="auto"/>
        <w:jc w:val="left"/>
        <w:rPr>
          <w:b/>
          <w:szCs w:val="18"/>
        </w:rPr>
      </w:pPr>
    </w:p>
    <w:p w14:paraId="6F844574" w14:textId="77777777" w:rsidR="00C77EF4" w:rsidRDefault="00C77EF4" w:rsidP="00C77EF4">
      <w:pPr>
        <w:spacing w:line="240" w:lineRule="auto"/>
        <w:jc w:val="left"/>
        <w:rPr>
          <w:b/>
          <w:szCs w:val="18"/>
        </w:rPr>
      </w:pPr>
    </w:p>
    <w:p w14:paraId="15798096" w14:textId="77777777" w:rsidR="00C77EF4" w:rsidRDefault="00C77EF4" w:rsidP="00C77EF4">
      <w:pPr>
        <w:spacing w:line="240" w:lineRule="auto"/>
        <w:jc w:val="left"/>
        <w:rPr>
          <w:b/>
          <w:szCs w:val="18"/>
        </w:rPr>
      </w:pPr>
    </w:p>
    <w:p w14:paraId="2F5A52C8" w14:textId="77777777" w:rsidR="00C77EF4" w:rsidRDefault="00C77EF4" w:rsidP="00C77EF4">
      <w:pPr>
        <w:spacing w:line="240" w:lineRule="auto"/>
        <w:jc w:val="left"/>
        <w:rPr>
          <w:b/>
          <w:szCs w:val="18"/>
        </w:rPr>
      </w:pPr>
    </w:p>
    <w:p w14:paraId="56EE865A" w14:textId="77777777" w:rsidR="00C77EF4" w:rsidRDefault="00C77EF4" w:rsidP="00C77EF4">
      <w:pPr>
        <w:spacing w:line="240" w:lineRule="auto"/>
        <w:jc w:val="left"/>
        <w:rPr>
          <w:b/>
          <w:szCs w:val="18"/>
        </w:rPr>
      </w:pPr>
    </w:p>
    <w:p w14:paraId="54A4BD2F" w14:textId="77777777" w:rsidR="00C77EF4" w:rsidRDefault="00C77EF4" w:rsidP="00C77EF4">
      <w:pPr>
        <w:spacing w:line="240" w:lineRule="auto"/>
        <w:jc w:val="left"/>
        <w:rPr>
          <w:b/>
          <w:szCs w:val="18"/>
        </w:rPr>
      </w:pPr>
    </w:p>
    <w:p w14:paraId="162C18A1" w14:textId="77777777" w:rsidR="00C77EF4" w:rsidRDefault="00C77EF4" w:rsidP="00C77EF4">
      <w:pPr>
        <w:spacing w:line="240" w:lineRule="auto"/>
        <w:jc w:val="left"/>
        <w:rPr>
          <w:b/>
          <w:szCs w:val="18"/>
        </w:rPr>
      </w:pPr>
    </w:p>
    <w:p w14:paraId="0366AEF2" w14:textId="77777777" w:rsidR="00C77EF4" w:rsidRDefault="00C77EF4" w:rsidP="00C77EF4">
      <w:pPr>
        <w:spacing w:line="240" w:lineRule="auto"/>
        <w:jc w:val="left"/>
        <w:rPr>
          <w:b/>
          <w:szCs w:val="18"/>
        </w:rPr>
      </w:pPr>
    </w:p>
    <w:p w14:paraId="14E58106" w14:textId="77777777" w:rsidR="00C77EF4" w:rsidRDefault="00C77EF4" w:rsidP="00C77EF4">
      <w:pPr>
        <w:spacing w:line="240" w:lineRule="auto"/>
        <w:jc w:val="left"/>
        <w:rPr>
          <w:b/>
          <w:szCs w:val="18"/>
        </w:rPr>
      </w:pPr>
    </w:p>
    <w:p w14:paraId="078B3D1A" w14:textId="30C03EEB" w:rsidR="00693AB6" w:rsidRPr="00AE13A0" w:rsidRDefault="001503D5" w:rsidP="00A9067B">
      <w:pPr>
        <w:pStyle w:val="FPTStyletittle"/>
      </w:pPr>
      <w:r w:rsidRPr="00AE13A0">
        <w:t xml:space="preserve">FINAL </w:t>
      </w:r>
      <w:r w:rsidR="00C77EF4" w:rsidRPr="00AE13A0">
        <w:t>C</w:t>
      </w:r>
      <w:r w:rsidR="00693AB6" w:rsidRPr="00AE13A0">
        <w:t>APSTONE PROJECT TITLE</w:t>
      </w:r>
    </w:p>
    <w:p w14:paraId="22E103DF" w14:textId="77777777" w:rsidR="00693AB6" w:rsidRDefault="00693AB6" w:rsidP="00693AB6">
      <w:pPr>
        <w:jc w:val="center"/>
        <w:rPr>
          <w:lang w:eastAsia="de-DE" w:bidi="en-US"/>
        </w:rPr>
      </w:pPr>
    </w:p>
    <w:p w14:paraId="4A69CA68" w14:textId="77777777" w:rsidR="0041792C" w:rsidRPr="00AE13A0" w:rsidRDefault="0041792C" w:rsidP="00DE7A79">
      <w:pPr>
        <w:pStyle w:val="FPTStyleauthorname"/>
      </w:pPr>
      <w:proofErr w:type="gramStart"/>
      <w:r w:rsidRPr="00AE13A0">
        <w:t>by</w:t>
      </w:r>
      <w:proofErr w:type="gramEnd"/>
    </w:p>
    <w:p w14:paraId="5786DEBB" w14:textId="77777777" w:rsidR="0041792C" w:rsidRPr="00AE13A0" w:rsidRDefault="0041792C" w:rsidP="00DE7A79">
      <w:pPr>
        <w:pStyle w:val="FPTStyleauthorname"/>
      </w:pPr>
      <w:r w:rsidRPr="00AE13A0">
        <w:t>Student’s name (first, then last name</w:t>
      </w:r>
      <w:proofErr w:type="gramStart"/>
      <w:r w:rsidRPr="00AE13A0">
        <w:t>)</w:t>
      </w:r>
      <w:r w:rsidRPr="00AE13A0">
        <w:rPr>
          <w:vertAlign w:val="superscript"/>
        </w:rPr>
        <w:t>1</w:t>
      </w:r>
      <w:proofErr w:type="gramEnd"/>
    </w:p>
    <w:p w14:paraId="1AE8473A" w14:textId="15C4F107" w:rsidR="00C77EF4" w:rsidRPr="00AE13A0" w:rsidRDefault="00C77EF4" w:rsidP="00DE7A79">
      <w:pPr>
        <w:pStyle w:val="FPTStyleauthorname"/>
      </w:pPr>
      <w:r w:rsidRPr="00AE13A0">
        <w:t xml:space="preserve">Supervisor: </w:t>
      </w:r>
      <w:r w:rsidR="00D37329" w:rsidRPr="00AE13A0">
        <w:t>Prof./Ph.D./</w:t>
      </w:r>
      <w:r w:rsidR="001503D5" w:rsidRPr="00AE13A0">
        <w:t xml:space="preserve"> M.S. </w:t>
      </w:r>
      <w:r w:rsidRPr="00AE13A0">
        <w:t>Firstname Lastname *</w:t>
      </w:r>
    </w:p>
    <w:p w14:paraId="03C52C4C" w14:textId="77777777" w:rsidR="0041792C" w:rsidRPr="00DE7A79" w:rsidRDefault="0041792C" w:rsidP="00DE7A79">
      <w:pPr>
        <w:pStyle w:val="FPTStylenote"/>
      </w:pPr>
      <w:r w:rsidRPr="00DE7A79">
        <w:t>(1If there are more than two students, add student initials)</w:t>
      </w:r>
    </w:p>
    <w:p w14:paraId="1210572A" w14:textId="0DE09D09" w:rsidR="00C77EF4" w:rsidRPr="00DE7A79" w:rsidRDefault="00C77EF4" w:rsidP="00DE7A79">
      <w:pPr>
        <w:pStyle w:val="FPTStylenote"/>
      </w:pPr>
      <w:r w:rsidRPr="00DE7A79">
        <w:t>(</w:t>
      </w:r>
      <w:r w:rsidR="001503D5" w:rsidRPr="00DE7A79">
        <w:t>*</w:t>
      </w:r>
      <w:r w:rsidRPr="00DE7A79">
        <w:t xml:space="preserve"> If there are multiple supervisors, add supervisor initials)</w:t>
      </w:r>
    </w:p>
    <w:p w14:paraId="24B35701" w14:textId="2F6B5ADE" w:rsidR="007F3E94" w:rsidRDefault="007F3E94" w:rsidP="00C77EF4">
      <w:pPr>
        <w:pStyle w:val="FPTStylenote"/>
        <w:ind w:left="0" w:firstLine="0"/>
      </w:pPr>
    </w:p>
    <w:p w14:paraId="4489D13D" w14:textId="0D527534" w:rsidR="007F3E94" w:rsidRDefault="007F3E94" w:rsidP="00C77EF4">
      <w:pPr>
        <w:pStyle w:val="FPTStylenote"/>
        <w:ind w:left="0" w:firstLine="0"/>
      </w:pPr>
    </w:p>
    <w:p w14:paraId="4138FA20" w14:textId="77777777" w:rsidR="0041792C" w:rsidRPr="00AE13A0" w:rsidRDefault="007F3E94" w:rsidP="00DE7A79">
      <w:pPr>
        <w:pStyle w:val="FPTStyleIntrotext"/>
      </w:pPr>
      <w:r w:rsidRPr="00AE13A0">
        <w:t>A final year capstone project su</w:t>
      </w:r>
      <w:r w:rsidR="0041792C" w:rsidRPr="00AE13A0">
        <w:t>b</w:t>
      </w:r>
      <w:r w:rsidRPr="00AE13A0">
        <w:t xml:space="preserve">mitted </w:t>
      </w:r>
      <w:r w:rsidR="0041792C" w:rsidRPr="00AE13A0">
        <w:t xml:space="preserve">in partial fulfillment of the requirement </w:t>
      </w:r>
    </w:p>
    <w:p w14:paraId="2E1AC541" w14:textId="324AABFD" w:rsidR="007F3E94" w:rsidRPr="00AE13A0" w:rsidRDefault="0041792C" w:rsidP="00DE7A79">
      <w:pPr>
        <w:pStyle w:val="FPTStyleIntrotext"/>
      </w:pPr>
      <w:r w:rsidRPr="00AE13A0">
        <w:t>for the Degree of Bachelor of Artificial Intelligent in Computer Science</w:t>
      </w:r>
    </w:p>
    <w:p w14:paraId="3A11057E" w14:textId="4170E9DF" w:rsidR="00C77EF4" w:rsidRDefault="00C77EF4" w:rsidP="00C77EF4">
      <w:pPr>
        <w:pStyle w:val="FPTStylenote"/>
        <w:ind w:left="0" w:firstLine="0"/>
      </w:pPr>
    </w:p>
    <w:p w14:paraId="31F50C51" w14:textId="77777777" w:rsidR="00693AB6" w:rsidRDefault="00693AB6" w:rsidP="00693AB6">
      <w:pPr>
        <w:pStyle w:val="FPTStylenote"/>
        <w:ind w:left="0" w:firstLine="0"/>
        <w:rPr>
          <w:vertAlign w:val="superscript"/>
        </w:rPr>
      </w:pPr>
    </w:p>
    <w:p w14:paraId="382890CD" w14:textId="0FFD2E12" w:rsidR="00693AB6" w:rsidRDefault="00693AB6" w:rsidP="00693AB6">
      <w:pPr>
        <w:pStyle w:val="FPTStylenote"/>
        <w:ind w:left="0" w:firstLine="0"/>
      </w:pPr>
    </w:p>
    <w:p w14:paraId="7EDD2620" w14:textId="0B0D9788" w:rsidR="00773935" w:rsidRDefault="00773935" w:rsidP="00693AB6">
      <w:pPr>
        <w:pStyle w:val="FPTStylenote"/>
        <w:ind w:left="0" w:firstLine="0"/>
      </w:pPr>
    </w:p>
    <w:p w14:paraId="418E2206" w14:textId="7E9DAC1F" w:rsidR="00773935" w:rsidRDefault="00773935" w:rsidP="00A9067B">
      <w:pPr>
        <w:pStyle w:val="FPTStylenote"/>
        <w:ind w:left="0" w:firstLine="0"/>
      </w:pPr>
    </w:p>
    <w:p w14:paraId="01E12AAF" w14:textId="71AF84C7" w:rsidR="00773935" w:rsidRDefault="00773935" w:rsidP="00693AB6">
      <w:pPr>
        <w:pStyle w:val="FPTStylenote"/>
        <w:ind w:left="0" w:firstLine="0"/>
      </w:pPr>
    </w:p>
    <w:p w14:paraId="7585C84A" w14:textId="2047FFBD" w:rsidR="00773935" w:rsidRDefault="00773935" w:rsidP="00693AB6">
      <w:pPr>
        <w:pStyle w:val="FPTStylenote"/>
        <w:ind w:left="0" w:firstLine="0"/>
      </w:pPr>
    </w:p>
    <w:p w14:paraId="052AC96F" w14:textId="4AE6FD97" w:rsidR="00773935" w:rsidRDefault="00773935" w:rsidP="00693AB6">
      <w:pPr>
        <w:pStyle w:val="FPTStylenote"/>
        <w:ind w:left="0" w:firstLine="0"/>
      </w:pPr>
    </w:p>
    <w:p w14:paraId="1A9B6199" w14:textId="022E4EB3" w:rsidR="00773935" w:rsidRDefault="00773935" w:rsidP="00693AB6">
      <w:pPr>
        <w:pStyle w:val="FPTStylenote"/>
        <w:ind w:left="0" w:firstLine="0"/>
      </w:pPr>
    </w:p>
    <w:p w14:paraId="458DD29D" w14:textId="734ED4C8" w:rsidR="00773935" w:rsidRDefault="00773935" w:rsidP="00693AB6">
      <w:pPr>
        <w:pStyle w:val="FPTStylenote"/>
        <w:ind w:left="0" w:firstLine="0"/>
      </w:pPr>
    </w:p>
    <w:p w14:paraId="3245DFF0" w14:textId="40A2BA44" w:rsidR="00773935" w:rsidRDefault="00773935" w:rsidP="00693AB6">
      <w:pPr>
        <w:pStyle w:val="FPTStylenote"/>
        <w:ind w:left="0" w:firstLine="0"/>
      </w:pPr>
    </w:p>
    <w:p w14:paraId="3DD08FCE" w14:textId="2DD118F2" w:rsidR="00773935" w:rsidRDefault="00773935" w:rsidP="00693AB6">
      <w:pPr>
        <w:pStyle w:val="FPTStylenote"/>
        <w:ind w:left="0" w:firstLine="0"/>
      </w:pPr>
    </w:p>
    <w:p w14:paraId="7FE08F44" w14:textId="503A4538" w:rsidR="00773935" w:rsidRPr="00AE13A0" w:rsidRDefault="00773935" w:rsidP="00DE7A79">
      <w:pPr>
        <w:pStyle w:val="FPTStyleauthorname"/>
      </w:pPr>
      <w:r w:rsidRPr="00AE13A0">
        <w:t>DEPARTMENT OF ITS</w:t>
      </w:r>
    </w:p>
    <w:p w14:paraId="0879D55B" w14:textId="77777777" w:rsidR="00773935" w:rsidRPr="00AE13A0" w:rsidRDefault="00773935" w:rsidP="00DE7A79">
      <w:pPr>
        <w:pStyle w:val="FPTStyleauthorname"/>
      </w:pPr>
      <w:r w:rsidRPr="00AE13A0">
        <w:t>THE FPT UNIVERSITY HO CHI MINH CITY</w:t>
      </w:r>
    </w:p>
    <w:p w14:paraId="1159069D" w14:textId="5512E8DA" w:rsidR="00773935" w:rsidRDefault="007F3E94" w:rsidP="00DE7A79">
      <w:pPr>
        <w:pStyle w:val="FPTStyleauthorname"/>
      </w:pPr>
      <w:r w:rsidRPr="00AE13A0">
        <w:t>August 2022</w:t>
      </w:r>
      <w:r w:rsidR="0041792C">
        <w:t xml:space="preserve"> </w:t>
      </w:r>
      <w:r w:rsidR="0041792C" w:rsidRPr="0041792C">
        <w:rPr>
          <w:sz w:val="16"/>
          <w:szCs w:val="18"/>
        </w:rPr>
        <w:t>(Month year)</w:t>
      </w:r>
    </w:p>
    <w:p w14:paraId="3E4EF716" w14:textId="77777777" w:rsidR="00330955" w:rsidRPr="001F31D1" w:rsidRDefault="00330955" w:rsidP="00330955">
      <w:pPr>
        <w:pStyle w:val="FPTStyletittle"/>
      </w:pPr>
      <w:r>
        <w:lastRenderedPageBreak/>
        <w:t>5</w:t>
      </w:r>
      <w:r w:rsidRPr="001F31D1">
        <w:t>. RESULTS</w:t>
      </w:r>
    </w:p>
    <w:p w14:paraId="7669E0D4" w14:textId="77777777" w:rsidR="00330955" w:rsidRDefault="00330955" w:rsidP="00330955">
      <w:pPr>
        <w:pStyle w:val="FPTStyleparagraph"/>
      </w:pPr>
      <w:r>
        <w:t>This section may be divided by subheadings. It should provide a concise and precise descri</w:t>
      </w:r>
      <w:r>
        <w:t>p</w:t>
      </w:r>
      <w:r>
        <w:t>tion of the experimental results, their interpretation, as well as the experimental conclusions that can be drawn.</w:t>
      </w:r>
    </w:p>
    <w:p w14:paraId="56E31D0D" w14:textId="75B809B5" w:rsidR="00330955" w:rsidRPr="001F31D1" w:rsidRDefault="00330955" w:rsidP="00330955">
      <w:pPr>
        <w:pStyle w:val="FPTstylesubsection"/>
        <w:spacing w:before="240"/>
      </w:pPr>
      <w:r>
        <w:t>5</w:t>
      </w:r>
      <w:r w:rsidRPr="001F31D1">
        <w:t xml:space="preserve">.1. </w:t>
      </w:r>
      <w:r w:rsidRPr="0050048E">
        <w:t>Subsection</w:t>
      </w:r>
    </w:p>
    <w:p w14:paraId="61DE551C" w14:textId="70C7D9A5" w:rsidR="00330955" w:rsidRDefault="00330955" w:rsidP="00330955">
      <w:pPr>
        <w:pStyle w:val="FPTstylesubsubsection"/>
      </w:pPr>
      <w:r>
        <w:t>5</w:t>
      </w:r>
      <w:r>
        <w:t xml:space="preserve">.1.1. </w:t>
      </w:r>
      <w:r w:rsidRPr="0050048E">
        <w:rPr>
          <w:rStyle w:val="FPTstylesubsubsectionChar"/>
          <w:rFonts w:eastAsia="SimSun"/>
        </w:rPr>
        <w:t>Subsubsection</w:t>
      </w:r>
    </w:p>
    <w:p w14:paraId="297407C3" w14:textId="77777777" w:rsidR="00330955" w:rsidRPr="003030D2" w:rsidRDefault="00330955" w:rsidP="00330955">
      <w:pPr>
        <w:pStyle w:val="FPTStyleparagraph"/>
      </w:pPr>
      <w:r w:rsidRPr="003030D2">
        <w:t>Bulleted lists look like this:</w:t>
      </w:r>
    </w:p>
    <w:p w14:paraId="635A8F97" w14:textId="77777777" w:rsidR="00330955" w:rsidRPr="003030D2" w:rsidRDefault="00330955" w:rsidP="00330955">
      <w:pPr>
        <w:pStyle w:val="FPTStyleparagraph"/>
        <w:numPr>
          <w:ilvl w:val="0"/>
          <w:numId w:val="25"/>
        </w:numPr>
      </w:pPr>
      <w:r w:rsidRPr="003030D2">
        <w:t>F</w:t>
      </w:r>
      <w:r>
        <w:t>irst bullet;</w:t>
      </w:r>
    </w:p>
    <w:p w14:paraId="24438633" w14:textId="77777777" w:rsidR="00330955" w:rsidRPr="003030D2" w:rsidRDefault="00330955" w:rsidP="00330955">
      <w:pPr>
        <w:pStyle w:val="FPTStyleparagraph"/>
        <w:numPr>
          <w:ilvl w:val="0"/>
          <w:numId w:val="25"/>
        </w:numPr>
      </w:pPr>
      <w:r w:rsidRPr="003030D2">
        <w:t>S</w:t>
      </w:r>
      <w:r>
        <w:t>econd bullet;</w:t>
      </w:r>
    </w:p>
    <w:p w14:paraId="4D800D0C" w14:textId="77777777" w:rsidR="00330955" w:rsidRDefault="00330955" w:rsidP="00330955">
      <w:pPr>
        <w:pStyle w:val="FPTStyleparagraph"/>
        <w:numPr>
          <w:ilvl w:val="0"/>
          <w:numId w:val="25"/>
        </w:numPr>
      </w:pPr>
      <w:r w:rsidRPr="003030D2">
        <w:t>T</w:t>
      </w:r>
      <w:r>
        <w:t>hird bullet.</w:t>
      </w:r>
    </w:p>
    <w:p w14:paraId="448159E1" w14:textId="77777777" w:rsidR="00330955" w:rsidRPr="003030D2" w:rsidRDefault="00330955" w:rsidP="00330955">
      <w:pPr>
        <w:pStyle w:val="FPTStyleparagraph"/>
      </w:pPr>
      <w:r w:rsidRPr="003030D2">
        <w:t>Numbered lists can be added as follows:</w:t>
      </w:r>
    </w:p>
    <w:p w14:paraId="3161E262" w14:textId="77777777" w:rsidR="00330955" w:rsidRPr="003030D2" w:rsidRDefault="00330955" w:rsidP="00330955">
      <w:pPr>
        <w:pStyle w:val="FPTStyleparagraph"/>
        <w:numPr>
          <w:ilvl w:val="0"/>
          <w:numId w:val="26"/>
        </w:numPr>
      </w:pPr>
      <w:r w:rsidRPr="003030D2">
        <w:t>F</w:t>
      </w:r>
      <w:r>
        <w:t>irst item;</w:t>
      </w:r>
    </w:p>
    <w:p w14:paraId="133694AF" w14:textId="77777777" w:rsidR="00330955" w:rsidRPr="003030D2" w:rsidRDefault="00330955" w:rsidP="00330955">
      <w:pPr>
        <w:pStyle w:val="FPTStyleparagraph"/>
        <w:numPr>
          <w:ilvl w:val="0"/>
          <w:numId w:val="26"/>
        </w:numPr>
      </w:pPr>
      <w:r w:rsidRPr="003030D2">
        <w:t>S</w:t>
      </w:r>
      <w:r>
        <w:t>econd item;</w:t>
      </w:r>
    </w:p>
    <w:p w14:paraId="2FF2B133" w14:textId="77777777" w:rsidR="00330955" w:rsidRPr="003030D2" w:rsidRDefault="00330955" w:rsidP="00330955">
      <w:pPr>
        <w:pStyle w:val="FPTStyleparagraph"/>
        <w:numPr>
          <w:ilvl w:val="0"/>
          <w:numId w:val="26"/>
        </w:numPr>
      </w:pPr>
      <w:r w:rsidRPr="003030D2">
        <w:t>T</w:t>
      </w:r>
      <w:r>
        <w:t>hird item.</w:t>
      </w:r>
    </w:p>
    <w:p w14:paraId="0C84D124" w14:textId="77777777" w:rsidR="00330955" w:rsidRPr="0009495E" w:rsidRDefault="00330955" w:rsidP="00330955">
      <w:pPr>
        <w:pStyle w:val="FPTStyleparagraph"/>
      </w:pPr>
      <w:r w:rsidRPr="0009495E">
        <w:t>The text continues here.</w:t>
      </w:r>
    </w:p>
    <w:p w14:paraId="5E57FCDC" w14:textId="1C81CE83" w:rsidR="00330955" w:rsidRPr="0050048E" w:rsidRDefault="00330955" w:rsidP="00330955">
      <w:pPr>
        <w:pStyle w:val="FPTstylesubsection"/>
      </w:pPr>
      <w:r>
        <w:t>5</w:t>
      </w:r>
      <w:r w:rsidRPr="0050048E">
        <w:t>.</w:t>
      </w:r>
      <w:r>
        <w:t>2</w:t>
      </w:r>
      <w:r w:rsidRPr="0050048E">
        <w:t>. Figures, Tables and Schemes</w:t>
      </w:r>
    </w:p>
    <w:p w14:paraId="708C7942" w14:textId="77777777" w:rsidR="00330955" w:rsidRDefault="00330955" w:rsidP="00330955">
      <w:pPr>
        <w:pStyle w:val="FPTStyleparagraph"/>
      </w:pPr>
      <w:r w:rsidRPr="00325902">
        <w:t xml:space="preserve">All figures and tables should be cited in the main text as </w:t>
      </w:r>
      <w:r>
        <w:t>Figure 1, Table 1, etc.</w:t>
      </w:r>
    </w:p>
    <w:p w14:paraId="5814C40C" w14:textId="77777777" w:rsidR="00330955" w:rsidRDefault="00330955" w:rsidP="00330955">
      <w:pPr>
        <w:pStyle w:val="FPTStylepicture"/>
        <w:rPr>
          <w:b/>
        </w:rPr>
      </w:pPr>
      <w:r>
        <w:rPr>
          <w:lang w:eastAsia="en-US" w:bidi="ar-SA"/>
        </w:rPr>
        <w:lastRenderedPageBreak/>
        <w:drawing>
          <wp:inline distT="0" distB="0" distL="0" distR="0" wp14:anchorId="2ED932FD" wp14:editId="5D85EA9A">
            <wp:extent cx="4183512" cy="5651764"/>
            <wp:effectExtent l="0" t="0" r="7620" b="635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0"/>
                    <a:stretch>
                      <a:fillRect/>
                    </a:stretch>
                  </pic:blipFill>
                  <pic:spPr>
                    <a:xfrm>
                      <a:off x="0" y="0"/>
                      <a:ext cx="4188469" cy="5658460"/>
                    </a:xfrm>
                    <a:prstGeom prst="rect">
                      <a:avLst/>
                    </a:prstGeom>
                  </pic:spPr>
                </pic:pic>
              </a:graphicData>
            </a:graphic>
          </wp:inline>
        </w:drawing>
      </w:r>
    </w:p>
    <w:p w14:paraId="2FB1EFEE" w14:textId="77777777" w:rsidR="00330955" w:rsidRPr="00FA06BF" w:rsidRDefault="00330955" w:rsidP="00330955">
      <w:pPr>
        <w:pStyle w:val="FPTstylefigtablenumber"/>
        <w:rPr>
          <w:rStyle w:val="FPTstylefiguretabletittleChar"/>
          <w:b w:val="0"/>
          <w:bCs w:val="0"/>
        </w:rPr>
      </w:pPr>
      <w:proofErr w:type="gramStart"/>
      <w:r w:rsidRPr="00FA06BF">
        <w:rPr>
          <w:rStyle w:val="FPTstylefiguretabletittleChar"/>
        </w:rPr>
        <w:t>Figure</w:t>
      </w:r>
      <w:r w:rsidRPr="00FA06BF">
        <w:t xml:space="preserve"> 1.</w:t>
      </w:r>
      <w:proofErr w:type="gramEnd"/>
      <w:r w:rsidRPr="00FA06BF">
        <w:t xml:space="preserve"> </w:t>
      </w:r>
      <w:r w:rsidRPr="00A333D9">
        <w:rPr>
          <w:rStyle w:val="FPTstylefiguretabletittleChar"/>
          <w:b w:val="0"/>
          <w:bCs w:val="0"/>
        </w:rPr>
        <w:t>This is a figure. Schemes follow the same formatting.</w:t>
      </w:r>
    </w:p>
    <w:p w14:paraId="584E42B2" w14:textId="77777777" w:rsidR="00330955" w:rsidRDefault="00330955" w:rsidP="00330955">
      <w:pPr>
        <w:pStyle w:val="FPTstylefiguretabletittle"/>
      </w:pPr>
      <w:proofErr w:type="gramStart"/>
      <w:r>
        <w:rPr>
          <w:b/>
        </w:rPr>
        <w:t>Table 1</w:t>
      </w:r>
      <w:r w:rsidRPr="00325902">
        <w:rPr>
          <w:b/>
        </w:rPr>
        <w:t>.</w:t>
      </w:r>
      <w:proofErr w:type="gramEnd"/>
      <w:r w:rsidRPr="00325902">
        <w:t xml:space="preserve"> </w:t>
      </w:r>
      <w:r w:rsidRPr="00FA06BF">
        <w:t>This is a table. Tables should be placed in the main text near to the first time they are cited.</w:t>
      </w:r>
    </w:p>
    <w:tbl>
      <w:tblPr>
        <w:tblW w:w="7857" w:type="dxa"/>
        <w:jc w:val="center"/>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330955" w:rsidRPr="00EF08AF" w14:paraId="66C23516" w14:textId="77777777" w:rsidTr="006C4998">
        <w:trPr>
          <w:jc w:val="center"/>
        </w:trPr>
        <w:tc>
          <w:tcPr>
            <w:tcW w:w="2619" w:type="dxa"/>
            <w:tcBorders>
              <w:bottom w:val="single" w:sz="4" w:space="0" w:color="auto"/>
            </w:tcBorders>
            <w:shd w:val="clear" w:color="auto" w:fill="auto"/>
            <w:vAlign w:val="center"/>
          </w:tcPr>
          <w:p w14:paraId="4D617A35" w14:textId="77777777" w:rsidR="00330955" w:rsidRPr="007F7C8C" w:rsidRDefault="00330955" w:rsidP="006C4998">
            <w:pPr>
              <w:pStyle w:val="FPTstylefigtablenumber"/>
            </w:pPr>
            <w:r w:rsidRPr="007F7C8C">
              <w:t>Title 1</w:t>
            </w:r>
          </w:p>
        </w:tc>
        <w:tc>
          <w:tcPr>
            <w:tcW w:w="2619" w:type="dxa"/>
            <w:tcBorders>
              <w:bottom w:val="single" w:sz="4" w:space="0" w:color="auto"/>
            </w:tcBorders>
            <w:shd w:val="clear" w:color="auto" w:fill="auto"/>
            <w:vAlign w:val="center"/>
          </w:tcPr>
          <w:p w14:paraId="2F9A3166" w14:textId="77777777" w:rsidR="00330955" w:rsidRPr="006D7A1E" w:rsidRDefault="00330955" w:rsidP="006C4998">
            <w:pPr>
              <w:pStyle w:val="FPTstylefigtablenumber"/>
            </w:pPr>
            <w:r w:rsidRPr="007F7C8C">
              <w:t>Title 2</w:t>
            </w:r>
          </w:p>
        </w:tc>
        <w:tc>
          <w:tcPr>
            <w:tcW w:w="2619" w:type="dxa"/>
            <w:tcBorders>
              <w:bottom w:val="single" w:sz="4" w:space="0" w:color="auto"/>
            </w:tcBorders>
            <w:shd w:val="clear" w:color="auto" w:fill="auto"/>
            <w:vAlign w:val="center"/>
          </w:tcPr>
          <w:p w14:paraId="4965F058" w14:textId="77777777" w:rsidR="00330955" w:rsidRPr="006D7A1E" w:rsidRDefault="00330955" w:rsidP="006C4998">
            <w:pPr>
              <w:pStyle w:val="FPTstylefigtablenumber"/>
            </w:pPr>
            <w:r w:rsidRPr="007F7C8C">
              <w:t>Title 3</w:t>
            </w:r>
          </w:p>
        </w:tc>
      </w:tr>
      <w:tr w:rsidR="00330955" w:rsidRPr="00EF08AF" w14:paraId="11F2C986" w14:textId="77777777" w:rsidTr="006C4998">
        <w:trPr>
          <w:jc w:val="center"/>
        </w:trPr>
        <w:tc>
          <w:tcPr>
            <w:tcW w:w="2619" w:type="dxa"/>
            <w:shd w:val="clear" w:color="auto" w:fill="auto"/>
            <w:vAlign w:val="center"/>
          </w:tcPr>
          <w:p w14:paraId="437B7405" w14:textId="77777777" w:rsidR="00330955" w:rsidRPr="00F220D4" w:rsidRDefault="00330955" w:rsidP="006C4998">
            <w:pPr>
              <w:pStyle w:val="FPTstylefiguretabletittle"/>
            </w:pPr>
            <w:r w:rsidRPr="00F220D4">
              <w:t>entry 1</w:t>
            </w:r>
          </w:p>
        </w:tc>
        <w:tc>
          <w:tcPr>
            <w:tcW w:w="2619" w:type="dxa"/>
            <w:shd w:val="clear" w:color="auto" w:fill="auto"/>
            <w:vAlign w:val="center"/>
          </w:tcPr>
          <w:p w14:paraId="721EB449" w14:textId="77777777" w:rsidR="00330955" w:rsidRPr="00F220D4" w:rsidRDefault="00330955" w:rsidP="006C4998">
            <w:pPr>
              <w:pStyle w:val="FPTstylefiguretabletittle"/>
            </w:pPr>
            <w:r w:rsidRPr="00F220D4">
              <w:t>data</w:t>
            </w:r>
          </w:p>
        </w:tc>
        <w:tc>
          <w:tcPr>
            <w:tcW w:w="2619" w:type="dxa"/>
            <w:shd w:val="clear" w:color="auto" w:fill="auto"/>
            <w:vAlign w:val="center"/>
          </w:tcPr>
          <w:p w14:paraId="1EF757DF" w14:textId="77777777" w:rsidR="00330955" w:rsidRPr="00F220D4" w:rsidRDefault="00330955" w:rsidP="006C4998">
            <w:pPr>
              <w:pStyle w:val="FPTstylefiguretabletittle"/>
            </w:pPr>
            <w:r w:rsidRPr="00F220D4">
              <w:t>data</w:t>
            </w:r>
          </w:p>
        </w:tc>
      </w:tr>
      <w:tr w:rsidR="00330955" w:rsidRPr="00EF08AF" w14:paraId="20B311B7" w14:textId="77777777" w:rsidTr="006C4998">
        <w:trPr>
          <w:jc w:val="center"/>
        </w:trPr>
        <w:tc>
          <w:tcPr>
            <w:tcW w:w="2619" w:type="dxa"/>
            <w:shd w:val="clear" w:color="auto" w:fill="auto"/>
            <w:vAlign w:val="center"/>
          </w:tcPr>
          <w:p w14:paraId="2A29E668" w14:textId="77777777" w:rsidR="00330955" w:rsidRPr="00F220D4" w:rsidRDefault="00330955" w:rsidP="006C4998">
            <w:pPr>
              <w:pStyle w:val="FPTstylefiguretabletittle"/>
            </w:pPr>
            <w:r w:rsidRPr="00F220D4">
              <w:t>entry 2</w:t>
            </w:r>
          </w:p>
        </w:tc>
        <w:tc>
          <w:tcPr>
            <w:tcW w:w="2619" w:type="dxa"/>
            <w:shd w:val="clear" w:color="auto" w:fill="auto"/>
            <w:vAlign w:val="center"/>
          </w:tcPr>
          <w:p w14:paraId="2478FD9F" w14:textId="77777777" w:rsidR="00330955" w:rsidRPr="00F220D4" w:rsidRDefault="00330955" w:rsidP="006C4998">
            <w:pPr>
              <w:pStyle w:val="FPTstylefiguretabletittle"/>
            </w:pPr>
            <w:r w:rsidRPr="00F220D4">
              <w:t>data</w:t>
            </w:r>
          </w:p>
        </w:tc>
        <w:tc>
          <w:tcPr>
            <w:tcW w:w="2619" w:type="dxa"/>
            <w:shd w:val="clear" w:color="auto" w:fill="auto"/>
            <w:vAlign w:val="center"/>
          </w:tcPr>
          <w:p w14:paraId="50A68E6F" w14:textId="77777777" w:rsidR="00330955" w:rsidRPr="00F220D4" w:rsidRDefault="00330955" w:rsidP="006C4998">
            <w:pPr>
              <w:pStyle w:val="FPTstylefiguretabletittle"/>
            </w:pPr>
            <w:r w:rsidRPr="00F220D4">
              <w:t xml:space="preserve">data </w:t>
            </w:r>
            <w:r w:rsidRPr="007F7C8C">
              <w:rPr>
                <w:vertAlign w:val="superscript"/>
              </w:rPr>
              <w:t>1</w:t>
            </w:r>
          </w:p>
        </w:tc>
      </w:tr>
    </w:tbl>
    <w:p w14:paraId="10BB67B5" w14:textId="77777777" w:rsidR="00330955" w:rsidRPr="00E06592" w:rsidRDefault="00330955" w:rsidP="00330955">
      <w:pPr>
        <w:pStyle w:val="FPTstylefiguretabletittle"/>
      </w:pPr>
      <w:r w:rsidRPr="00325902">
        <w:rPr>
          <w:vertAlign w:val="superscript"/>
        </w:rPr>
        <w:t>1</w:t>
      </w:r>
      <w:r w:rsidRPr="00325902">
        <w:t xml:space="preserve"> Tables may have </w:t>
      </w:r>
      <w:proofErr w:type="gramStart"/>
      <w:r w:rsidRPr="00325902">
        <w:t>a footer</w:t>
      </w:r>
      <w:proofErr w:type="gramEnd"/>
      <w:r w:rsidRPr="00325902">
        <w:t>.</w:t>
      </w:r>
    </w:p>
    <w:p w14:paraId="00865683" w14:textId="77777777" w:rsidR="00330955" w:rsidRPr="00CB76CF" w:rsidRDefault="00330955" w:rsidP="00330955">
      <w:pPr>
        <w:pStyle w:val="FPTStyleparagraph"/>
      </w:pPr>
      <w:r w:rsidRPr="00CB76CF">
        <w:t>The text continues here</w:t>
      </w:r>
      <w:r>
        <w:t xml:space="preserve"> (Figure 2 and Table 2)</w:t>
      </w:r>
      <w:r w:rsidRPr="00CB76CF">
        <w:t>.</w:t>
      </w:r>
    </w:p>
    <w:tbl>
      <w:tblPr>
        <w:tblW w:w="0" w:type="auto"/>
        <w:jc w:val="center"/>
        <w:tblLook w:val="0000" w:firstRow="0" w:lastRow="0" w:firstColumn="0" w:lastColumn="0" w:noHBand="0" w:noVBand="0"/>
      </w:tblPr>
      <w:tblGrid>
        <w:gridCol w:w="4057"/>
        <w:gridCol w:w="4268"/>
      </w:tblGrid>
      <w:tr w:rsidR="00330955" w:rsidRPr="00196D5A" w14:paraId="74A117E9" w14:textId="77777777" w:rsidTr="006C4998">
        <w:trPr>
          <w:jc w:val="center"/>
        </w:trPr>
        <w:tc>
          <w:tcPr>
            <w:tcW w:w="4057" w:type="dxa"/>
            <w:shd w:val="clear" w:color="auto" w:fill="auto"/>
            <w:vAlign w:val="center"/>
          </w:tcPr>
          <w:p w14:paraId="3CB18534" w14:textId="77777777" w:rsidR="00330955" w:rsidRPr="00196D5A" w:rsidRDefault="00330955" w:rsidP="006C4998">
            <w:pPr>
              <w:pStyle w:val="MDPI52figure"/>
              <w:spacing w:before="0"/>
            </w:pPr>
            <w:bookmarkStart w:id="0" w:name="page3"/>
            <w:bookmarkEnd w:id="0"/>
            <w:r w:rsidRPr="00196D5A">
              <w:rPr>
                <w:noProof/>
                <w:lang w:eastAsia="en-US" w:bidi="ar-SA"/>
              </w:rPr>
              <w:lastRenderedPageBreak/>
              <w:drawing>
                <wp:inline distT="0" distB="0" distL="0" distR="0" wp14:anchorId="7585F5DA" wp14:editId="2F359938">
                  <wp:extent cx="2161540" cy="2161540"/>
                  <wp:effectExtent l="0" t="0" r="0" b="0"/>
                  <wp:docPr id="5"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c>
          <w:tcPr>
            <w:tcW w:w="4268" w:type="dxa"/>
          </w:tcPr>
          <w:p w14:paraId="014FFCC7" w14:textId="77777777" w:rsidR="00330955" w:rsidRPr="00196D5A" w:rsidRDefault="00330955" w:rsidP="006C4998">
            <w:pPr>
              <w:pStyle w:val="MDPI52figure"/>
              <w:spacing w:before="0"/>
            </w:pPr>
            <w:r w:rsidRPr="00196D5A">
              <w:rPr>
                <w:noProof/>
                <w:lang w:eastAsia="en-US" w:bidi="ar-SA"/>
              </w:rPr>
              <w:drawing>
                <wp:inline distT="0" distB="0" distL="0" distR="0" wp14:anchorId="3643B7E9" wp14:editId="5EF332D2">
                  <wp:extent cx="2161540" cy="2161540"/>
                  <wp:effectExtent l="0" t="0" r="0" b="0"/>
                  <wp:docPr id="6"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r>
      <w:tr w:rsidR="00330955" w:rsidRPr="00196D5A" w14:paraId="64BFD928" w14:textId="77777777" w:rsidTr="006C4998">
        <w:trPr>
          <w:jc w:val="center"/>
        </w:trPr>
        <w:tc>
          <w:tcPr>
            <w:tcW w:w="4057" w:type="dxa"/>
            <w:shd w:val="clear" w:color="auto" w:fill="auto"/>
            <w:vAlign w:val="center"/>
          </w:tcPr>
          <w:p w14:paraId="631F39A2" w14:textId="77777777" w:rsidR="00330955" w:rsidRPr="00196D5A" w:rsidRDefault="00330955" w:rsidP="006C4998">
            <w:pPr>
              <w:pStyle w:val="FPTstylefigtablenumber"/>
            </w:pPr>
            <w:r w:rsidRPr="00196D5A">
              <w:t>(</w:t>
            </w:r>
            <w:r w:rsidRPr="000122AB">
              <w:t>a</w:t>
            </w:r>
            <w:r w:rsidRPr="00196D5A">
              <w:t>)</w:t>
            </w:r>
          </w:p>
        </w:tc>
        <w:tc>
          <w:tcPr>
            <w:tcW w:w="4268" w:type="dxa"/>
          </w:tcPr>
          <w:p w14:paraId="3FF2E820" w14:textId="77777777" w:rsidR="00330955" w:rsidRPr="00196D5A" w:rsidRDefault="00330955" w:rsidP="006C4998">
            <w:pPr>
              <w:pStyle w:val="FPTstylefigtablenumber"/>
            </w:pPr>
            <w:r w:rsidRPr="00196D5A">
              <w:t>(</w:t>
            </w:r>
            <w:r w:rsidRPr="000122AB">
              <w:t>b</w:t>
            </w:r>
            <w:r w:rsidRPr="00196D5A">
              <w:t>)</w:t>
            </w:r>
          </w:p>
        </w:tc>
      </w:tr>
    </w:tbl>
    <w:p w14:paraId="2EFAC2F3" w14:textId="77777777" w:rsidR="00330955" w:rsidRPr="00FA04F1" w:rsidRDefault="00330955" w:rsidP="00330955">
      <w:pPr>
        <w:pStyle w:val="MDPI51figurecaption"/>
        <w:ind w:left="0"/>
      </w:pPr>
      <w:proofErr w:type="gramStart"/>
      <w:r w:rsidRPr="005C2654">
        <w:rPr>
          <w:rStyle w:val="FPTstylefigtablenumberChar"/>
        </w:rPr>
        <w:t>Figure 2</w:t>
      </w:r>
      <w:r w:rsidRPr="00F63A9B">
        <w:rPr>
          <w:b/>
        </w:rPr>
        <w:t>.</w:t>
      </w:r>
      <w:proofErr w:type="gramEnd"/>
      <w:r w:rsidRPr="00F63A9B">
        <w:rPr>
          <w:b/>
        </w:rPr>
        <w:t xml:space="preserve"> </w:t>
      </w:r>
      <w:r w:rsidRPr="005C2654">
        <w:rPr>
          <w:rStyle w:val="FPTstylefiguretabletittleChar"/>
        </w:rPr>
        <w:t xml:space="preserve">This is </w:t>
      </w:r>
      <w:r>
        <w:rPr>
          <w:rStyle w:val="FPTstylefiguretabletittleChar"/>
        </w:rPr>
        <w:t>F</w:t>
      </w:r>
      <w:r w:rsidRPr="005C2654">
        <w:rPr>
          <w:rStyle w:val="FPTstylefiguretabletittleChar"/>
        </w:rPr>
        <w:t>igure</w:t>
      </w:r>
      <w:r>
        <w:rPr>
          <w:rStyle w:val="FPTstylefiguretabletittleChar"/>
        </w:rPr>
        <w:t xml:space="preserve"> 2</w:t>
      </w:r>
      <w:r w:rsidRPr="005C2654">
        <w:rPr>
          <w:rStyle w:val="FPTstylefiguretabletittleChar"/>
        </w:rPr>
        <w:t>. Schemes follow another format. If there are multiple panels, they should be listed as: (a) Description of what is contained in the first panel; (b) Description of what is contained in the second panel. Figures should be placed in the main text near to the first time they are cited. A caption on a single line should be centered.</w:t>
      </w:r>
    </w:p>
    <w:p w14:paraId="6515C1F0" w14:textId="77777777" w:rsidR="00330955" w:rsidRPr="00FA04F1" w:rsidRDefault="00330955" w:rsidP="00330955">
      <w:pPr>
        <w:pStyle w:val="MDPI41tablecaption"/>
        <w:ind w:left="0"/>
      </w:pPr>
      <w:proofErr w:type="gramStart"/>
      <w:r w:rsidRPr="005C2654">
        <w:rPr>
          <w:rStyle w:val="FPTstylefigtablenumberChar"/>
        </w:rPr>
        <w:t>Table 2.</w:t>
      </w:r>
      <w:proofErr w:type="gramEnd"/>
      <w:r w:rsidRPr="00B07E0E">
        <w:rPr>
          <w:b/>
        </w:rPr>
        <w:t xml:space="preserve"> </w:t>
      </w:r>
      <w:r w:rsidRPr="005C2654">
        <w:rPr>
          <w:rStyle w:val="FPTstylefiguretabletittleChar"/>
        </w:rPr>
        <w:t xml:space="preserve">This is </w:t>
      </w:r>
      <w:r>
        <w:rPr>
          <w:rStyle w:val="FPTstylefiguretabletittleChar"/>
        </w:rPr>
        <w:t>T</w:t>
      </w:r>
      <w:r w:rsidRPr="005C2654">
        <w:rPr>
          <w:rStyle w:val="FPTstylefiguretabletittleChar"/>
        </w:rPr>
        <w:t>able</w:t>
      </w:r>
      <w:r>
        <w:rPr>
          <w:rStyle w:val="FPTstylefiguretabletittleChar"/>
        </w:rPr>
        <w:t xml:space="preserve"> 2</w:t>
      </w:r>
      <w:r w:rsidRPr="005C2654">
        <w:rPr>
          <w:rStyle w:val="FPTstylefiguretabletittleChar"/>
        </w:rPr>
        <w:t>. Tables should be placed in the main text near to the first time they are cited.</w:t>
      </w:r>
    </w:p>
    <w:tbl>
      <w:tblPr>
        <w:tblW w:w="10080"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3942"/>
        <w:gridCol w:w="3089"/>
        <w:gridCol w:w="1717"/>
        <w:gridCol w:w="1332"/>
      </w:tblGrid>
      <w:tr w:rsidR="00330955" w:rsidRPr="00655E61" w14:paraId="2CDE5302" w14:textId="77777777" w:rsidTr="006C4998">
        <w:trPr>
          <w:jc w:val="center"/>
        </w:trPr>
        <w:tc>
          <w:tcPr>
            <w:tcW w:w="3942" w:type="dxa"/>
            <w:tcBorders>
              <w:top w:val="single" w:sz="8" w:space="0" w:color="auto"/>
              <w:bottom w:val="single" w:sz="4" w:space="0" w:color="auto"/>
            </w:tcBorders>
            <w:shd w:val="clear" w:color="auto" w:fill="auto"/>
            <w:vAlign w:val="center"/>
          </w:tcPr>
          <w:p w14:paraId="0EBDEFFA" w14:textId="77777777" w:rsidR="00330955" w:rsidRPr="00196D5A" w:rsidRDefault="00330955" w:rsidP="006C4998">
            <w:pPr>
              <w:pStyle w:val="FPTstylefigtablenumber"/>
            </w:pPr>
            <w:r w:rsidRPr="00196D5A">
              <w:t>Title 1</w:t>
            </w:r>
          </w:p>
        </w:tc>
        <w:tc>
          <w:tcPr>
            <w:tcW w:w="3089" w:type="dxa"/>
            <w:tcBorders>
              <w:top w:val="single" w:sz="8" w:space="0" w:color="auto"/>
              <w:bottom w:val="single" w:sz="4" w:space="0" w:color="auto"/>
            </w:tcBorders>
            <w:shd w:val="clear" w:color="auto" w:fill="auto"/>
            <w:vAlign w:val="center"/>
          </w:tcPr>
          <w:p w14:paraId="27AC10DB" w14:textId="77777777" w:rsidR="00330955" w:rsidRPr="00196D5A" w:rsidRDefault="00330955" w:rsidP="006C4998">
            <w:pPr>
              <w:pStyle w:val="FPTstylefigtablenumber"/>
            </w:pPr>
            <w:r w:rsidRPr="00196D5A">
              <w:t>Title 2</w:t>
            </w:r>
          </w:p>
        </w:tc>
        <w:tc>
          <w:tcPr>
            <w:tcW w:w="1717" w:type="dxa"/>
            <w:tcBorders>
              <w:top w:val="single" w:sz="8" w:space="0" w:color="auto"/>
              <w:bottom w:val="single" w:sz="4" w:space="0" w:color="auto"/>
            </w:tcBorders>
            <w:shd w:val="clear" w:color="auto" w:fill="auto"/>
            <w:vAlign w:val="center"/>
            <w:hideMark/>
          </w:tcPr>
          <w:p w14:paraId="0F0F5C88" w14:textId="77777777" w:rsidR="00330955" w:rsidRPr="00196D5A" w:rsidRDefault="00330955" w:rsidP="006C4998">
            <w:pPr>
              <w:pStyle w:val="FPTstylefigtablenumber"/>
            </w:pPr>
            <w:r w:rsidRPr="00196D5A">
              <w:t>Title 3</w:t>
            </w:r>
          </w:p>
        </w:tc>
        <w:tc>
          <w:tcPr>
            <w:tcW w:w="1332" w:type="dxa"/>
            <w:tcBorders>
              <w:top w:val="single" w:sz="8" w:space="0" w:color="auto"/>
              <w:bottom w:val="single" w:sz="4" w:space="0" w:color="auto"/>
            </w:tcBorders>
            <w:shd w:val="clear" w:color="auto" w:fill="auto"/>
            <w:vAlign w:val="center"/>
          </w:tcPr>
          <w:p w14:paraId="5B5D7F02" w14:textId="77777777" w:rsidR="00330955" w:rsidRPr="00196D5A" w:rsidRDefault="00330955" w:rsidP="006C4998">
            <w:pPr>
              <w:pStyle w:val="FPTstylefigtablenumber"/>
            </w:pPr>
            <w:r w:rsidRPr="00196D5A">
              <w:t>Title 4</w:t>
            </w:r>
          </w:p>
        </w:tc>
      </w:tr>
      <w:tr w:rsidR="00330955" w:rsidRPr="00655E61" w14:paraId="190F7A88" w14:textId="77777777" w:rsidTr="006C4998">
        <w:trPr>
          <w:jc w:val="center"/>
        </w:trPr>
        <w:tc>
          <w:tcPr>
            <w:tcW w:w="3942" w:type="dxa"/>
            <w:vMerge w:val="restart"/>
            <w:tcBorders>
              <w:top w:val="single" w:sz="4" w:space="0" w:color="auto"/>
            </w:tcBorders>
            <w:shd w:val="clear" w:color="auto" w:fill="auto"/>
            <w:vAlign w:val="center"/>
            <w:hideMark/>
          </w:tcPr>
          <w:p w14:paraId="6823410D" w14:textId="77777777" w:rsidR="00330955" w:rsidRPr="00655E61" w:rsidRDefault="00330955" w:rsidP="006C4998">
            <w:pPr>
              <w:pStyle w:val="FPTstylefiguretabletittle"/>
            </w:pPr>
            <w:r w:rsidRPr="00655E61">
              <w:t>entry 1</w:t>
            </w:r>
            <w:r>
              <w:t xml:space="preserve"> *</w:t>
            </w:r>
          </w:p>
        </w:tc>
        <w:tc>
          <w:tcPr>
            <w:tcW w:w="3089" w:type="dxa"/>
            <w:tcBorders>
              <w:top w:val="single" w:sz="4" w:space="0" w:color="auto"/>
              <w:bottom w:val="nil"/>
            </w:tcBorders>
            <w:shd w:val="clear" w:color="auto" w:fill="auto"/>
            <w:vAlign w:val="center"/>
            <w:hideMark/>
          </w:tcPr>
          <w:p w14:paraId="2B837AF2" w14:textId="77777777" w:rsidR="00330955" w:rsidRPr="00655E61" w:rsidRDefault="00330955" w:rsidP="006C4998">
            <w:pPr>
              <w:pStyle w:val="FPTstylefiguretabletittle"/>
            </w:pPr>
            <w:r w:rsidRPr="00655E61">
              <w:t>data</w:t>
            </w:r>
          </w:p>
        </w:tc>
        <w:tc>
          <w:tcPr>
            <w:tcW w:w="1717" w:type="dxa"/>
            <w:tcBorders>
              <w:top w:val="single" w:sz="4" w:space="0" w:color="auto"/>
              <w:bottom w:val="nil"/>
            </w:tcBorders>
            <w:shd w:val="clear" w:color="auto" w:fill="auto"/>
            <w:vAlign w:val="center"/>
          </w:tcPr>
          <w:p w14:paraId="6E106CFA" w14:textId="77777777" w:rsidR="00330955" w:rsidRPr="00655E61" w:rsidRDefault="00330955" w:rsidP="006C4998">
            <w:pPr>
              <w:pStyle w:val="FPTstylefiguretabletittle"/>
            </w:pPr>
            <w:r w:rsidRPr="00655E61">
              <w:t>data</w:t>
            </w:r>
          </w:p>
        </w:tc>
        <w:tc>
          <w:tcPr>
            <w:tcW w:w="1332" w:type="dxa"/>
            <w:tcBorders>
              <w:top w:val="single" w:sz="4" w:space="0" w:color="auto"/>
              <w:bottom w:val="nil"/>
            </w:tcBorders>
            <w:shd w:val="clear" w:color="auto" w:fill="auto"/>
            <w:vAlign w:val="center"/>
          </w:tcPr>
          <w:p w14:paraId="0731B593" w14:textId="77777777" w:rsidR="00330955" w:rsidRPr="00655E61" w:rsidRDefault="00330955" w:rsidP="006C4998">
            <w:pPr>
              <w:pStyle w:val="FPTstylefiguretabletittle"/>
            </w:pPr>
            <w:r w:rsidRPr="00655E61">
              <w:t>data</w:t>
            </w:r>
          </w:p>
        </w:tc>
      </w:tr>
      <w:tr w:rsidR="00330955" w:rsidRPr="00655E61" w14:paraId="2FDA7648" w14:textId="77777777" w:rsidTr="006C4998">
        <w:trPr>
          <w:jc w:val="center"/>
        </w:trPr>
        <w:tc>
          <w:tcPr>
            <w:tcW w:w="3942" w:type="dxa"/>
            <w:vMerge/>
            <w:shd w:val="clear" w:color="auto" w:fill="auto"/>
            <w:vAlign w:val="center"/>
            <w:hideMark/>
          </w:tcPr>
          <w:p w14:paraId="01DC7ABE" w14:textId="77777777" w:rsidR="00330955" w:rsidRPr="00655E61" w:rsidRDefault="00330955" w:rsidP="006C4998">
            <w:pPr>
              <w:pStyle w:val="FPTstylefiguretabletittle"/>
            </w:pPr>
          </w:p>
        </w:tc>
        <w:tc>
          <w:tcPr>
            <w:tcW w:w="3089" w:type="dxa"/>
            <w:tcBorders>
              <w:top w:val="nil"/>
              <w:bottom w:val="nil"/>
            </w:tcBorders>
            <w:shd w:val="clear" w:color="auto" w:fill="auto"/>
            <w:vAlign w:val="center"/>
            <w:hideMark/>
          </w:tcPr>
          <w:p w14:paraId="025D7B82" w14:textId="77777777" w:rsidR="00330955" w:rsidRPr="00655E61" w:rsidRDefault="00330955" w:rsidP="006C4998">
            <w:pPr>
              <w:pStyle w:val="FPTstylefiguretabletittle"/>
            </w:pPr>
            <w:r w:rsidRPr="00655E61">
              <w:t>data</w:t>
            </w:r>
          </w:p>
        </w:tc>
        <w:tc>
          <w:tcPr>
            <w:tcW w:w="1717" w:type="dxa"/>
            <w:tcBorders>
              <w:top w:val="nil"/>
              <w:bottom w:val="nil"/>
            </w:tcBorders>
            <w:shd w:val="clear" w:color="auto" w:fill="auto"/>
            <w:vAlign w:val="center"/>
          </w:tcPr>
          <w:p w14:paraId="5757CB59" w14:textId="77777777" w:rsidR="00330955" w:rsidRPr="00655E61" w:rsidRDefault="00330955" w:rsidP="006C4998">
            <w:pPr>
              <w:pStyle w:val="FPTstylefiguretabletittle"/>
            </w:pPr>
            <w:r w:rsidRPr="00655E61">
              <w:t>data</w:t>
            </w:r>
          </w:p>
        </w:tc>
        <w:tc>
          <w:tcPr>
            <w:tcW w:w="1332" w:type="dxa"/>
            <w:tcBorders>
              <w:top w:val="nil"/>
              <w:bottom w:val="nil"/>
            </w:tcBorders>
            <w:shd w:val="clear" w:color="auto" w:fill="auto"/>
            <w:vAlign w:val="center"/>
          </w:tcPr>
          <w:p w14:paraId="5E20EABE" w14:textId="77777777" w:rsidR="00330955" w:rsidRPr="00655E61" w:rsidRDefault="00330955" w:rsidP="006C4998">
            <w:pPr>
              <w:pStyle w:val="FPTstylefiguretabletittle"/>
            </w:pPr>
            <w:r w:rsidRPr="00655E61">
              <w:t>data</w:t>
            </w:r>
          </w:p>
        </w:tc>
      </w:tr>
      <w:tr w:rsidR="00330955" w:rsidRPr="00655E61" w14:paraId="5C73CBC4" w14:textId="77777777" w:rsidTr="006C4998">
        <w:trPr>
          <w:jc w:val="center"/>
        </w:trPr>
        <w:tc>
          <w:tcPr>
            <w:tcW w:w="3942" w:type="dxa"/>
            <w:vMerge/>
            <w:tcBorders>
              <w:bottom w:val="single" w:sz="4" w:space="0" w:color="auto"/>
            </w:tcBorders>
            <w:shd w:val="clear" w:color="auto" w:fill="auto"/>
            <w:vAlign w:val="center"/>
          </w:tcPr>
          <w:p w14:paraId="6AF87A46" w14:textId="77777777" w:rsidR="00330955" w:rsidRPr="00655E61" w:rsidRDefault="00330955" w:rsidP="006C4998">
            <w:pPr>
              <w:pStyle w:val="FPTstylefiguretabletittle"/>
            </w:pPr>
          </w:p>
        </w:tc>
        <w:tc>
          <w:tcPr>
            <w:tcW w:w="3089" w:type="dxa"/>
            <w:tcBorders>
              <w:top w:val="nil"/>
              <w:bottom w:val="single" w:sz="4" w:space="0" w:color="auto"/>
            </w:tcBorders>
            <w:shd w:val="clear" w:color="auto" w:fill="auto"/>
            <w:vAlign w:val="center"/>
          </w:tcPr>
          <w:p w14:paraId="5977D2A1" w14:textId="77777777" w:rsidR="00330955" w:rsidRPr="00655E61" w:rsidRDefault="00330955" w:rsidP="006C4998">
            <w:pPr>
              <w:pStyle w:val="FPTstylefiguretabletittle"/>
            </w:pPr>
            <w:r w:rsidRPr="00655E61">
              <w:t>data</w:t>
            </w:r>
          </w:p>
        </w:tc>
        <w:tc>
          <w:tcPr>
            <w:tcW w:w="1717" w:type="dxa"/>
            <w:tcBorders>
              <w:top w:val="nil"/>
              <w:bottom w:val="single" w:sz="4" w:space="0" w:color="auto"/>
            </w:tcBorders>
            <w:shd w:val="clear" w:color="auto" w:fill="auto"/>
            <w:vAlign w:val="center"/>
          </w:tcPr>
          <w:p w14:paraId="64D8466C" w14:textId="77777777" w:rsidR="00330955" w:rsidRPr="00655E61" w:rsidRDefault="00330955" w:rsidP="006C4998">
            <w:pPr>
              <w:pStyle w:val="FPTstylefiguretabletittle"/>
            </w:pPr>
            <w:r w:rsidRPr="00655E61">
              <w:t>data</w:t>
            </w:r>
          </w:p>
        </w:tc>
        <w:tc>
          <w:tcPr>
            <w:tcW w:w="1332" w:type="dxa"/>
            <w:tcBorders>
              <w:top w:val="nil"/>
              <w:bottom w:val="single" w:sz="4" w:space="0" w:color="auto"/>
            </w:tcBorders>
            <w:shd w:val="clear" w:color="auto" w:fill="auto"/>
            <w:vAlign w:val="center"/>
          </w:tcPr>
          <w:p w14:paraId="58129891" w14:textId="77777777" w:rsidR="00330955" w:rsidRPr="00655E61" w:rsidRDefault="00330955" w:rsidP="006C4998">
            <w:pPr>
              <w:pStyle w:val="FPTstylefiguretabletittle"/>
            </w:pPr>
            <w:r w:rsidRPr="00655E61">
              <w:t>data</w:t>
            </w:r>
          </w:p>
        </w:tc>
      </w:tr>
      <w:tr w:rsidR="00330955" w:rsidRPr="00655E61" w14:paraId="307A9E25" w14:textId="77777777" w:rsidTr="006C4998">
        <w:trPr>
          <w:jc w:val="center"/>
        </w:trPr>
        <w:tc>
          <w:tcPr>
            <w:tcW w:w="3942" w:type="dxa"/>
            <w:vMerge w:val="restart"/>
            <w:tcBorders>
              <w:top w:val="single" w:sz="4" w:space="0" w:color="auto"/>
              <w:bottom w:val="nil"/>
            </w:tcBorders>
            <w:shd w:val="clear" w:color="auto" w:fill="auto"/>
            <w:vAlign w:val="center"/>
            <w:hideMark/>
          </w:tcPr>
          <w:p w14:paraId="615CF6EB" w14:textId="77777777" w:rsidR="00330955" w:rsidRPr="00655E61" w:rsidRDefault="00330955" w:rsidP="006C4998">
            <w:pPr>
              <w:pStyle w:val="FPTstylefiguretabletittle"/>
            </w:pPr>
            <w:r w:rsidRPr="00655E61">
              <w:t>entry 2</w:t>
            </w:r>
          </w:p>
        </w:tc>
        <w:tc>
          <w:tcPr>
            <w:tcW w:w="3089" w:type="dxa"/>
            <w:tcBorders>
              <w:top w:val="single" w:sz="4" w:space="0" w:color="auto"/>
              <w:bottom w:val="nil"/>
            </w:tcBorders>
            <w:shd w:val="clear" w:color="auto" w:fill="auto"/>
            <w:vAlign w:val="center"/>
            <w:hideMark/>
          </w:tcPr>
          <w:p w14:paraId="4679719C" w14:textId="77777777" w:rsidR="00330955" w:rsidRPr="00655E61" w:rsidRDefault="00330955" w:rsidP="006C4998">
            <w:pPr>
              <w:pStyle w:val="FPTstylefiguretabletittle"/>
            </w:pPr>
            <w:r w:rsidRPr="00655E61">
              <w:t>data</w:t>
            </w:r>
          </w:p>
        </w:tc>
        <w:tc>
          <w:tcPr>
            <w:tcW w:w="1717" w:type="dxa"/>
            <w:tcBorders>
              <w:top w:val="single" w:sz="4" w:space="0" w:color="auto"/>
              <w:bottom w:val="nil"/>
            </w:tcBorders>
            <w:shd w:val="clear" w:color="auto" w:fill="auto"/>
            <w:vAlign w:val="center"/>
            <w:hideMark/>
          </w:tcPr>
          <w:p w14:paraId="3C083827" w14:textId="77777777" w:rsidR="00330955" w:rsidRPr="00655E61" w:rsidRDefault="00330955" w:rsidP="006C4998">
            <w:pPr>
              <w:pStyle w:val="FPTstylefiguretabletittle"/>
            </w:pPr>
            <w:r w:rsidRPr="00655E61">
              <w:t>data</w:t>
            </w:r>
          </w:p>
        </w:tc>
        <w:tc>
          <w:tcPr>
            <w:tcW w:w="1332" w:type="dxa"/>
            <w:tcBorders>
              <w:top w:val="single" w:sz="4" w:space="0" w:color="auto"/>
              <w:bottom w:val="nil"/>
            </w:tcBorders>
            <w:shd w:val="clear" w:color="auto" w:fill="auto"/>
            <w:vAlign w:val="center"/>
          </w:tcPr>
          <w:p w14:paraId="225EF8C7" w14:textId="77777777" w:rsidR="00330955" w:rsidRPr="00655E61" w:rsidRDefault="00330955" w:rsidP="006C4998">
            <w:pPr>
              <w:pStyle w:val="FPTstylefiguretabletittle"/>
            </w:pPr>
            <w:r w:rsidRPr="00655E61">
              <w:t>data</w:t>
            </w:r>
          </w:p>
        </w:tc>
      </w:tr>
      <w:tr w:rsidR="00330955" w:rsidRPr="00655E61" w14:paraId="75A1FEEA" w14:textId="77777777" w:rsidTr="006C4998">
        <w:trPr>
          <w:jc w:val="center"/>
        </w:trPr>
        <w:tc>
          <w:tcPr>
            <w:tcW w:w="3942" w:type="dxa"/>
            <w:vMerge/>
            <w:tcBorders>
              <w:top w:val="nil"/>
              <w:bottom w:val="single" w:sz="4" w:space="0" w:color="auto"/>
            </w:tcBorders>
            <w:shd w:val="clear" w:color="auto" w:fill="auto"/>
            <w:vAlign w:val="center"/>
            <w:hideMark/>
          </w:tcPr>
          <w:p w14:paraId="6B11BF97" w14:textId="77777777" w:rsidR="00330955" w:rsidRPr="00655E61" w:rsidRDefault="00330955" w:rsidP="006C4998">
            <w:pPr>
              <w:pStyle w:val="FPTstylefiguretabletittle"/>
            </w:pPr>
          </w:p>
        </w:tc>
        <w:tc>
          <w:tcPr>
            <w:tcW w:w="3089" w:type="dxa"/>
            <w:tcBorders>
              <w:top w:val="nil"/>
              <w:bottom w:val="single" w:sz="4" w:space="0" w:color="auto"/>
            </w:tcBorders>
            <w:shd w:val="clear" w:color="auto" w:fill="auto"/>
            <w:vAlign w:val="center"/>
            <w:hideMark/>
          </w:tcPr>
          <w:p w14:paraId="22EFEF01" w14:textId="77777777" w:rsidR="00330955" w:rsidRPr="00655E61" w:rsidRDefault="00330955" w:rsidP="006C4998">
            <w:pPr>
              <w:pStyle w:val="FPTstylefiguretabletittle"/>
            </w:pPr>
            <w:r w:rsidRPr="00655E61">
              <w:t>data</w:t>
            </w:r>
          </w:p>
        </w:tc>
        <w:tc>
          <w:tcPr>
            <w:tcW w:w="1717" w:type="dxa"/>
            <w:tcBorders>
              <w:top w:val="nil"/>
              <w:bottom w:val="single" w:sz="4" w:space="0" w:color="auto"/>
            </w:tcBorders>
            <w:shd w:val="clear" w:color="auto" w:fill="auto"/>
            <w:vAlign w:val="center"/>
            <w:hideMark/>
          </w:tcPr>
          <w:p w14:paraId="69B0C976" w14:textId="77777777" w:rsidR="00330955" w:rsidRPr="00655E61" w:rsidRDefault="00330955" w:rsidP="006C4998">
            <w:pPr>
              <w:pStyle w:val="FPTstylefiguretabletittle"/>
            </w:pPr>
            <w:r w:rsidRPr="00655E61">
              <w:t>data</w:t>
            </w:r>
          </w:p>
        </w:tc>
        <w:tc>
          <w:tcPr>
            <w:tcW w:w="1332" w:type="dxa"/>
            <w:tcBorders>
              <w:top w:val="nil"/>
              <w:bottom w:val="single" w:sz="4" w:space="0" w:color="auto"/>
            </w:tcBorders>
            <w:shd w:val="clear" w:color="auto" w:fill="auto"/>
            <w:vAlign w:val="center"/>
          </w:tcPr>
          <w:p w14:paraId="3E2D9460" w14:textId="77777777" w:rsidR="00330955" w:rsidRPr="00655E61" w:rsidRDefault="00330955" w:rsidP="006C4998">
            <w:pPr>
              <w:pStyle w:val="FPTstylefiguretabletittle"/>
            </w:pPr>
            <w:r w:rsidRPr="00655E61">
              <w:t>data</w:t>
            </w:r>
          </w:p>
        </w:tc>
      </w:tr>
      <w:tr w:rsidR="00330955" w:rsidRPr="00655E61" w14:paraId="66A8BCAA" w14:textId="77777777" w:rsidTr="006C4998">
        <w:trPr>
          <w:jc w:val="center"/>
        </w:trPr>
        <w:tc>
          <w:tcPr>
            <w:tcW w:w="3942" w:type="dxa"/>
            <w:vMerge w:val="restart"/>
            <w:tcBorders>
              <w:top w:val="single" w:sz="4" w:space="0" w:color="auto"/>
              <w:bottom w:val="nil"/>
            </w:tcBorders>
            <w:shd w:val="clear" w:color="auto" w:fill="auto"/>
            <w:vAlign w:val="center"/>
            <w:hideMark/>
          </w:tcPr>
          <w:p w14:paraId="62BD4141" w14:textId="77777777" w:rsidR="00330955" w:rsidRPr="00655E61" w:rsidRDefault="00330955" w:rsidP="006C4998">
            <w:pPr>
              <w:pStyle w:val="FPTstylefiguretabletittle"/>
            </w:pPr>
            <w:r w:rsidRPr="00655E61">
              <w:t>entry 3</w:t>
            </w:r>
          </w:p>
        </w:tc>
        <w:tc>
          <w:tcPr>
            <w:tcW w:w="3089" w:type="dxa"/>
            <w:tcBorders>
              <w:top w:val="single" w:sz="4" w:space="0" w:color="auto"/>
              <w:bottom w:val="nil"/>
            </w:tcBorders>
            <w:shd w:val="clear" w:color="auto" w:fill="auto"/>
            <w:vAlign w:val="center"/>
            <w:hideMark/>
          </w:tcPr>
          <w:p w14:paraId="117D4A2F" w14:textId="77777777" w:rsidR="00330955" w:rsidRPr="00655E61" w:rsidRDefault="00330955" w:rsidP="006C4998">
            <w:pPr>
              <w:pStyle w:val="FPTstylefiguretabletittle"/>
            </w:pPr>
            <w:r w:rsidRPr="00655E61">
              <w:t>data</w:t>
            </w:r>
          </w:p>
        </w:tc>
        <w:tc>
          <w:tcPr>
            <w:tcW w:w="1717" w:type="dxa"/>
            <w:tcBorders>
              <w:top w:val="single" w:sz="4" w:space="0" w:color="auto"/>
              <w:bottom w:val="nil"/>
            </w:tcBorders>
            <w:shd w:val="clear" w:color="auto" w:fill="auto"/>
            <w:vAlign w:val="center"/>
            <w:hideMark/>
          </w:tcPr>
          <w:p w14:paraId="0E93B250" w14:textId="77777777" w:rsidR="00330955" w:rsidRPr="00655E61" w:rsidRDefault="00330955" w:rsidP="006C4998">
            <w:pPr>
              <w:pStyle w:val="FPTstylefiguretabletittle"/>
            </w:pPr>
            <w:r w:rsidRPr="00655E61">
              <w:t>data</w:t>
            </w:r>
          </w:p>
        </w:tc>
        <w:tc>
          <w:tcPr>
            <w:tcW w:w="1332" w:type="dxa"/>
            <w:tcBorders>
              <w:top w:val="single" w:sz="4" w:space="0" w:color="auto"/>
              <w:bottom w:val="nil"/>
            </w:tcBorders>
            <w:shd w:val="clear" w:color="auto" w:fill="auto"/>
            <w:vAlign w:val="center"/>
          </w:tcPr>
          <w:p w14:paraId="532C543E" w14:textId="77777777" w:rsidR="00330955" w:rsidRPr="00655E61" w:rsidRDefault="00330955" w:rsidP="006C4998">
            <w:pPr>
              <w:pStyle w:val="FPTstylefiguretabletittle"/>
            </w:pPr>
            <w:r w:rsidRPr="00655E61">
              <w:t>data</w:t>
            </w:r>
          </w:p>
        </w:tc>
      </w:tr>
      <w:tr w:rsidR="00330955" w:rsidRPr="00655E61" w14:paraId="739AF2BF" w14:textId="77777777" w:rsidTr="006C4998">
        <w:trPr>
          <w:jc w:val="center"/>
        </w:trPr>
        <w:tc>
          <w:tcPr>
            <w:tcW w:w="3942" w:type="dxa"/>
            <w:vMerge/>
            <w:tcBorders>
              <w:top w:val="nil"/>
              <w:bottom w:val="nil"/>
            </w:tcBorders>
            <w:shd w:val="clear" w:color="auto" w:fill="auto"/>
            <w:vAlign w:val="center"/>
            <w:hideMark/>
          </w:tcPr>
          <w:p w14:paraId="725AC668" w14:textId="77777777" w:rsidR="00330955" w:rsidRPr="00655E61" w:rsidRDefault="00330955" w:rsidP="006C4998">
            <w:pPr>
              <w:pStyle w:val="FPTstylefiguretabletittle"/>
            </w:pPr>
          </w:p>
        </w:tc>
        <w:tc>
          <w:tcPr>
            <w:tcW w:w="3089" w:type="dxa"/>
            <w:tcBorders>
              <w:top w:val="nil"/>
              <w:bottom w:val="nil"/>
            </w:tcBorders>
            <w:shd w:val="clear" w:color="auto" w:fill="auto"/>
            <w:vAlign w:val="center"/>
            <w:hideMark/>
          </w:tcPr>
          <w:p w14:paraId="1F7A7F44" w14:textId="77777777" w:rsidR="00330955" w:rsidRPr="00655E61" w:rsidRDefault="00330955" w:rsidP="006C4998">
            <w:pPr>
              <w:pStyle w:val="FPTstylefiguretabletittle"/>
            </w:pPr>
            <w:r w:rsidRPr="00655E61">
              <w:t>data</w:t>
            </w:r>
          </w:p>
        </w:tc>
        <w:tc>
          <w:tcPr>
            <w:tcW w:w="1717" w:type="dxa"/>
            <w:tcBorders>
              <w:top w:val="nil"/>
              <w:bottom w:val="nil"/>
            </w:tcBorders>
            <w:shd w:val="clear" w:color="auto" w:fill="auto"/>
            <w:vAlign w:val="center"/>
            <w:hideMark/>
          </w:tcPr>
          <w:p w14:paraId="3971145E" w14:textId="77777777" w:rsidR="00330955" w:rsidRPr="00655E61" w:rsidRDefault="00330955" w:rsidP="006C4998">
            <w:pPr>
              <w:pStyle w:val="FPTstylefiguretabletittle"/>
            </w:pPr>
            <w:r w:rsidRPr="00655E61">
              <w:t>data</w:t>
            </w:r>
          </w:p>
        </w:tc>
        <w:tc>
          <w:tcPr>
            <w:tcW w:w="1332" w:type="dxa"/>
            <w:tcBorders>
              <w:top w:val="nil"/>
              <w:bottom w:val="nil"/>
            </w:tcBorders>
            <w:shd w:val="clear" w:color="auto" w:fill="auto"/>
            <w:vAlign w:val="center"/>
          </w:tcPr>
          <w:p w14:paraId="42272A9F" w14:textId="77777777" w:rsidR="00330955" w:rsidRPr="00655E61" w:rsidRDefault="00330955" w:rsidP="006C4998">
            <w:pPr>
              <w:pStyle w:val="FPTstylefiguretabletittle"/>
            </w:pPr>
            <w:r w:rsidRPr="00655E61">
              <w:t>data</w:t>
            </w:r>
          </w:p>
        </w:tc>
      </w:tr>
      <w:tr w:rsidR="00330955" w:rsidRPr="00655E61" w14:paraId="0133D8A6" w14:textId="77777777" w:rsidTr="006C4998">
        <w:trPr>
          <w:jc w:val="center"/>
        </w:trPr>
        <w:tc>
          <w:tcPr>
            <w:tcW w:w="3942" w:type="dxa"/>
            <w:vMerge/>
            <w:tcBorders>
              <w:top w:val="nil"/>
              <w:bottom w:val="nil"/>
            </w:tcBorders>
            <w:shd w:val="clear" w:color="auto" w:fill="auto"/>
            <w:vAlign w:val="center"/>
            <w:hideMark/>
          </w:tcPr>
          <w:p w14:paraId="1A5F7330" w14:textId="77777777" w:rsidR="00330955" w:rsidRPr="00655E61" w:rsidRDefault="00330955" w:rsidP="006C4998">
            <w:pPr>
              <w:pStyle w:val="FPTstylefiguretabletittle"/>
            </w:pPr>
          </w:p>
        </w:tc>
        <w:tc>
          <w:tcPr>
            <w:tcW w:w="3089" w:type="dxa"/>
            <w:tcBorders>
              <w:top w:val="nil"/>
              <w:bottom w:val="nil"/>
            </w:tcBorders>
            <w:shd w:val="clear" w:color="auto" w:fill="auto"/>
            <w:vAlign w:val="center"/>
            <w:hideMark/>
          </w:tcPr>
          <w:p w14:paraId="5AD2BE32" w14:textId="77777777" w:rsidR="00330955" w:rsidRPr="00655E61" w:rsidRDefault="00330955" w:rsidP="006C4998">
            <w:pPr>
              <w:pStyle w:val="FPTstylefiguretabletittle"/>
            </w:pPr>
            <w:r w:rsidRPr="00655E61">
              <w:t>data</w:t>
            </w:r>
          </w:p>
        </w:tc>
        <w:tc>
          <w:tcPr>
            <w:tcW w:w="1717" w:type="dxa"/>
            <w:tcBorders>
              <w:top w:val="nil"/>
              <w:bottom w:val="nil"/>
            </w:tcBorders>
            <w:shd w:val="clear" w:color="auto" w:fill="auto"/>
            <w:vAlign w:val="center"/>
            <w:hideMark/>
          </w:tcPr>
          <w:p w14:paraId="61D7621F" w14:textId="77777777" w:rsidR="00330955" w:rsidRPr="00655E61" w:rsidRDefault="00330955" w:rsidP="006C4998">
            <w:pPr>
              <w:pStyle w:val="FPTstylefiguretabletittle"/>
            </w:pPr>
            <w:r w:rsidRPr="00655E61">
              <w:t>data</w:t>
            </w:r>
          </w:p>
        </w:tc>
        <w:tc>
          <w:tcPr>
            <w:tcW w:w="1332" w:type="dxa"/>
            <w:tcBorders>
              <w:top w:val="nil"/>
              <w:bottom w:val="nil"/>
            </w:tcBorders>
            <w:shd w:val="clear" w:color="auto" w:fill="auto"/>
            <w:vAlign w:val="center"/>
          </w:tcPr>
          <w:p w14:paraId="1EDC36ED" w14:textId="77777777" w:rsidR="00330955" w:rsidRPr="00655E61" w:rsidRDefault="00330955" w:rsidP="006C4998">
            <w:pPr>
              <w:pStyle w:val="FPTstylefiguretabletittle"/>
            </w:pPr>
            <w:r w:rsidRPr="00655E61">
              <w:t>data</w:t>
            </w:r>
          </w:p>
        </w:tc>
      </w:tr>
      <w:tr w:rsidR="00330955" w:rsidRPr="00655E61" w14:paraId="0890A289" w14:textId="77777777" w:rsidTr="006C4998">
        <w:trPr>
          <w:jc w:val="center"/>
        </w:trPr>
        <w:tc>
          <w:tcPr>
            <w:tcW w:w="3942" w:type="dxa"/>
            <w:vMerge/>
            <w:tcBorders>
              <w:top w:val="nil"/>
              <w:bottom w:val="single" w:sz="4" w:space="0" w:color="auto"/>
            </w:tcBorders>
            <w:shd w:val="clear" w:color="auto" w:fill="auto"/>
            <w:vAlign w:val="center"/>
            <w:hideMark/>
          </w:tcPr>
          <w:p w14:paraId="3D0B14C6" w14:textId="77777777" w:rsidR="00330955" w:rsidRPr="00655E61" w:rsidRDefault="00330955" w:rsidP="006C4998">
            <w:pPr>
              <w:pStyle w:val="FPTstylefiguretabletittle"/>
            </w:pPr>
          </w:p>
        </w:tc>
        <w:tc>
          <w:tcPr>
            <w:tcW w:w="3089" w:type="dxa"/>
            <w:tcBorders>
              <w:top w:val="nil"/>
              <w:bottom w:val="single" w:sz="4" w:space="0" w:color="auto"/>
            </w:tcBorders>
            <w:shd w:val="clear" w:color="auto" w:fill="auto"/>
            <w:vAlign w:val="center"/>
            <w:hideMark/>
          </w:tcPr>
          <w:p w14:paraId="6D28B9CF" w14:textId="77777777" w:rsidR="00330955" w:rsidRPr="00655E61" w:rsidRDefault="00330955" w:rsidP="006C4998">
            <w:pPr>
              <w:pStyle w:val="FPTstylefiguretabletittle"/>
            </w:pPr>
            <w:r w:rsidRPr="00655E61">
              <w:t>data</w:t>
            </w:r>
          </w:p>
        </w:tc>
        <w:tc>
          <w:tcPr>
            <w:tcW w:w="1717" w:type="dxa"/>
            <w:tcBorders>
              <w:top w:val="nil"/>
              <w:bottom w:val="single" w:sz="4" w:space="0" w:color="auto"/>
            </w:tcBorders>
            <w:shd w:val="clear" w:color="auto" w:fill="auto"/>
            <w:vAlign w:val="center"/>
            <w:hideMark/>
          </w:tcPr>
          <w:p w14:paraId="4E6D2340" w14:textId="77777777" w:rsidR="00330955" w:rsidRPr="00655E61" w:rsidRDefault="00330955" w:rsidP="006C4998">
            <w:pPr>
              <w:pStyle w:val="FPTstylefiguretabletittle"/>
            </w:pPr>
            <w:r w:rsidRPr="00655E61">
              <w:t>data</w:t>
            </w:r>
          </w:p>
        </w:tc>
        <w:tc>
          <w:tcPr>
            <w:tcW w:w="1332" w:type="dxa"/>
            <w:tcBorders>
              <w:top w:val="nil"/>
              <w:bottom w:val="single" w:sz="4" w:space="0" w:color="auto"/>
            </w:tcBorders>
            <w:shd w:val="clear" w:color="auto" w:fill="auto"/>
            <w:vAlign w:val="center"/>
          </w:tcPr>
          <w:p w14:paraId="4BEE1B0D" w14:textId="77777777" w:rsidR="00330955" w:rsidRPr="00655E61" w:rsidRDefault="00330955" w:rsidP="006C4998">
            <w:pPr>
              <w:pStyle w:val="FPTstylefiguretabletittle"/>
            </w:pPr>
            <w:r w:rsidRPr="00655E61">
              <w:t>data</w:t>
            </w:r>
          </w:p>
        </w:tc>
      </w:tr>
      <w:tr w:rsidR="00330955" w:rsidRPr="00655E61" w14:paraId="1680079E" w14:textId="77777777" w:rsidTr="006C4998">
        <w:trPr>
          <w:jc w:val="center"/>
        </w:trPr>
        <w:tc>
          <w:tcPr>
            <w:tcW w:w="3942" w:type="dxa"/>
            <w:vMerge w:val="restart"/>
            <w:tcBorders>
              <w:top w:val="single" w:sz="4" w:space="0" w:color="auto"/>
              <w:bottom w:val="nil"/>
            </w:tcBorders>
            <w:shd w:val="clear" w:color="auto" w:fill="auto"/>
            <w:vAlign w:val="center"/>
          </w:tcPr>
          <w:p w14:paraId="2FB808F5" w14:textId="77777777" w:rsidR="00330955" w:rsidRPr="00655E61" w:rsidRDefault="00330955" w:rsidP="006C4998">
            <w:pPr>
              <w:pStyle w:val="FPTstylefiguretabletittle"/>
            </w:pPr>
            <w:r w:rsidRPr="00655E61">
              <w:t>entry 4</w:t>
            </w:r>
          </w:p>
        </w:tc>
        <w:tc>
          <w:tcPr>
            <w:tcW w:w="3089" w:type="dxa"/>
            <w:tcBorders>
              <w:top w:val="single" w:sz="4" w:space="0" w:color="auto"/>
              <w:bottom w:val="nil"/>
            </w:tcBorders>
            <w:shd w:val="clear" w:color="auto" w:fill="auto"/>
            <w:vAlign w:val="center"/>
          </w:tcPr>
          <w:p w14:paraId="423C78C5" w14:textId="77777777" w:rsidR="00330955" w:rsidRPr="00655E61" w:rsidRDefault="00330955" w:rsidP="006C4998">
            <w:pPr>
              <w:pStyle w:val="FPTstylefiguretabletittle"/>
            </w:pPr>
            <w:r w:rsidRPr="00655E61">
              <w:t>data</w:t>
            </w:r>
          </w:p>
        </w:tc>
        <w:tc>
          <w:tcPr>
            <w:tcW w:w="1717" w:type="dxa"/>
            <w:tcBorders>
              <w:top w:val="single" w:sz="4" w:space="0" w:color="auto"/>
              <w:bottom w:val="nil"/>
            </w:tcBorders>
            <w:shd w:val="clear" w:color="auto" w:fill="auto"/>
            <w:vAlign w:val="center"/>
          </w:tcPr>
          <w:p w14:paraId="24F1E846" w14:textId="77777777" w:rsidR="00330955" w:rsidRPr="00655E61" w:rsidRDefault="00330955" w:rsidP="006C4998">
            <w:pPr>
              <w:pStyle w:val="FPTstylefiguretabletittle"/>
            </w:pPr>
            <w:r w:rsidRPr="00655E61">
              <w:t>data</w:t>
            </w:r>
          </w:p>
        </w:tc>
        <w:tc>
          <w:tcPr>
            <w:tcW w:w="1332" w:type="dxa"/>
            <w:tcBorders>
              <w:top w:val="single" w:sz="4" w:space="0" w:color="auto"/>
              <w:bottom w:val="nil"/>
            </w:tcBorders>
            <w:shd w:val="clear" w:color="auto" w:fill="auto"/>
            <w:vAlign w:val="center"/>
          </w:tcPr>
          <w:p w14:paraId="6F687C93" w14:textId="77777777" w:rsidR="00330955" w:rsidRPr="00655E61" w:rsidRDefault="00330955" w:rsidP="006C4998">
            <w:pPr>
              <w:pStyle w:val="FPTstylefiguretabletittle"/>
            </w:pPr>
            <w:r w:rsidRPr="00655E61">
              <w:t>data</w:t>
            </w:r>
          </w:p>
        </w:tc>
      </w:tr>
      <w:tr w:rsidR="00330955" w:rsidRPr="00655E61" w14:paraId="3564F5D7" w14:textId="77777777" w:rsidTr="006C4998">
        <w:trPr>
          <w:jc w:val="center"/>
        </w:trPr>
        <w:tc>
          <w:tcPr>
            <w:tcW w:w="3942" w:type="dxa"/>
            <w:vMerge/>
            <w:tcBorders>
              <w:top w:val="nil"/>
              <w:bottom w:val="single" w:sz="4" w:space="0" w:color="auto"/>
            </w:tcBorders>
            <w:shd w:val="clear" w:color="auto" w:fill="auto"/>
            <w:vAlign w:val="center"/>
          </w:tcPr>
          <w:p w14:paraId="48B107BF" w14:textId="77777777" w:rsidR="00330955" w:rsidRPr="00655E61" w:rsidRDefault="00330955" w:rsidP="006C4998">
            <w:pPr>
              <w:pStyle w:val="FPTstylefiguretabletittle"/>
            </w:pPr>
          </w:p>
        </w:tc>
        <w:tc>
          <w:tcPr>
            <w:tcW w:w="3089" w:type="dxa"/>
            <w:tcBorders>
              <w:top w:val="nil"/>
              <w:bottom w:val="single" w:sz="4" w:space="0" w:color="auto"/>
            </w:tcBorders>
            <w:shd w:val="clear" w:color="auto" w:fill="auto"/>
            <w:vAlign w:val="center"/>
          </w:tcPr>
          <w:p w14:paraId="4A8311F0" w14:textId="77777777" w:rsidR="00330955" w:rsidRPr="00655E61" w:rsidRDefault="00330955" w:rsidP="006C4998">
            <w:pPr>
              <w:pStyle w:val="FPTstylefiguretabletittle"/>
            </w:pPr>
            <w:r w:rsidRPr="00655E61">
              <w:t>data</w:t>
            </w:r>
          </w:p>
        </w:tc>
        <w:tc>
          <w:tcPr>
            <w:tcW w:w="1717" w:type="dxa"/>
            <w:tcBorders>
              <w:top w:val="nil"/>
              <w:bottom w:val="single" w:sz="4" w:space="0" w:color="auto"/>
            </w:tcBorders>
            <w:shd w:val="clear" w:color="auto" w:fill="auto"/>
            <w:vAlign w:val="center"/>
          </w:tcPr>
          <w:p w14:paraId="2153FF14" w14:textId="77777777" w:rsidR="00330955" w:rsidRPr="00655E61" w:rsidRDefault="00330955" w:rsidP="006C4998">
            <w:pPr>
              <w:pStyle w:val="FPTstylefiguretabletittle"/>
            </w:pPr>
            <w:r w:rsidRPr="00655E61">
              <w:t>data</w:t>
            </w:r>
          </w:p>
        </w:tc>
        <w:tc>
          <w:tcPr>
            <w:tcW w:w="1332" w:type="dxa"/>
            <w:tcBorders>
              <w:top w:val="nil"/>
              <w:bottom w:val="single" w:sz="4" w:space="0" w:color="auto"/>
            </w:tcBorders>
            <w:shd w:val="clear" w:color="auto" w:fill="auto"/>
            <w:vAlign w:val="center"/>
          </w:tcPr>
          <w:p w14:paraId="2E6D6268" w14:textId="77777777" w:rsidR="00330955" w:rsidRPr="00655E61" w:rsidRDefault="00330955" w:rsidP="006C4998">
            <w:pPr>
              <w:pStyle w:val="FPTstylefiguretabletittle"/>
            </w:pPr>
            <w:r w:rsidRPr="00655E61">
              <w:t>data</w:t>
            </w:r>
          </w:p>
        </w:tc>
      </w:tr>
    </w:tbl>
    <w:p w14:paraId="7D380C92" w14:textId="77777777" w:rsidR="00330955" w:rsidRDefault="00330955" w:rsidP="00330955">
      <w:pPr>
        <w:pStyle w:val="FPTstylefiguretabletittle"/>
      </w:pPr>
      <w:r>
        <w:t xml:space="preserve">* Tables may have </w:t>
      </w:r>
      <w:proofErr w:type="gramStart"/>
      <w:r>
        <w:t>a footer</w:t>
      </w:r>
      <w:proofErr w:type="gramEnd"/>
      <w:r>
        <w:t>.</w:t>
      </w:r>
    </w:p>
    <w:p w14:paraId="6A474A94" w14:textId="77777777" w:rsidR="00330955" w:rsidRPr="005C2654" w:rsidRDefault="00330955" w:rsidP="00330955">
      <w:pPr>
        <w:pStyle w:val="FPTstylesubsection"/>
        <w:spacing w:before="240"/>
      </w:pPr>
      <w:r w:rsidRPr="00325902">
        <w:t xml:space="preserve">3.3. </w:t>
      </w:r>
      <w:r w:rsidRPr="005C2654">
        <w:t>Formatting of Mathematical Components</w:t>
      </w:r>
    </w:p>
    <w:p w14:paraId="4C04EE40" w14:textId="77777777" w:rsidR="00330955" w:rsidRDefault="00330955" w:rsidP="00330955">
      <w:pPr>
        <w:pStyle w:val="FPTStyleparagraph"/>
      </w:pPr>
      <w:r>
        <w:t>This is example 1 of an equation</w:t>
      </w:r>
      <w:r w:rsidRPr="00325902">
        <w:t>:</w:t>
      </w:r>
    </w:p>
    <w:tbl>
      <w:tblPr>
        <w:tblW w:w="10170" w:type="dxa"/>
        <w:tblCellMar>
          <w:left w:w="0" w:type="dxa"/>
          <w:right w:w="0" w:type="dxa"/>
        </w:tblCellMar>
        <w:tblLook w:val="04A0" w:firstRow="1" w:lastRow="0" w:firstColumn="1" w:lastColumn="0" w:noHBand="0" w:noVBand="1"/>
      </w:tblPr>
      <w:tblGrid>
        <w:gridCol w:w="9720"/>
        <w:gridCol w:w="450"/>
      </w:tblGrid>
      <w:tr w:rsidR="00330955" w:rsidRPr="00EF08AF" w14:paraId="44035046" w14:textId="77777777" w:rsidTr="006C4998">
        <w:tc>
          <w:tcPr>
            <w:tcW w:w="9720" w:type="dxa"/>
          </w:tcPr>
          <w:p w14:paraId="7434E8F6" w14:textId="77777777" w:rsidR="00330955" w:rsidRPr="003030D2" w:rsidRDefault="00330955" w:rsidP="006C4998">
            <w:pPr>
              <w:pStyle w:val="MDPI39equation"/>
              <w:ind w:left="60" w:hanging="60"/>
            </w:pPr>
            <w:r w:rsidRPr="003030D2">
              <w:t>a = 1,</w:t>
            </w:r>
          </w:p>
        </w:tc>
        <w:tc>
          <w:tcPr>
            <w:tcW w:w="450" w:type="dxa"/>
            <w:vAlign w:val="center"/>
          </w:tcPr>
          <w:p w14:paraId="2CDA0BCC" w14:textId="77777777" w:rsidR="00330955" w:rsidRPr="003030D2" w:rsidRDefault="00330955" w:rsidP="006C4998">
            <w:pPr>
              <w:pStyle w:val="MDPI3aequationnumber"/>
              <w:spacing w:line="260" w:lineRule="atLeast"/>
              <w:ind w:left="60" w:hanging="60"/>
            </w:pPr>
            <w:r w:rsidRPr="003030D2">
              <w:t>(1)</w:t>
            </w:r>
          </w:p>
        </w:tc>
      </w:tr>
    </w:tbl>
    <w:p w14:paraId="4E2B6BFD" w14:textId="77777777" w:rsidR="00330955" w:rsidRPr="005E4148" w:rsidRDefault="00330955" w:rsidP="00330955">
      <w:pPr>
        <w:pStyle w:val="FPTStyleparagraph"/>
      </w:pPr>
      <w:r w:rsidRPr="005E4148">
        <w:t xml:space="preserve">Theorem-type environments (including propositions, lemmas, corollaries </w:t>
      </w:r>
      <w:r w:rsidRPr="00172493">
        <w:t>etc.</w:t>
      </w:r>
      <w:r w:rsidRPr="005E4148">
        <w:t>) can be formatted as follows:</w:t>
      </w:r>
    </w:p>
    <w:p w14:paraId="72DAAB97" w14:textId="77777777" w:rsidR="00330955" w:rsidRPr="005E4148" w:rsidRDefault="00330955" w:rsidP="00330955">
      <w:pPr>
        <w:pStyle w:val="MDPI81theorem"/>
        <w:spacing w:before="240" w:after="240" w:line="360" w:lineRule="auto"/>
        <w:ind w:left="0"/>
      </w:pPr>
      <w:r w:rsidRPr="005D168F">
        <w:rPr>
          <w:rStyle w:val="FPTStylelistofcontentsChar"/>
        </w:rPr>
        <w:t>THEOREM 1.</w:t>
      </w:r>
      <w:r w:rsidRPr="005E4148">
        <w:t xml:space="preserve"> </w:t>
      </w:r>
      <w:proofErr w:type="gramStart"/>
      <w:r w:rsidRPr="005D168F">
        <w:rPr>
          <w:rStyle w:val="FPTstyletheoremChar"/>
          <w:i/>
          <w:iCs/>
        </w:rPr>
        <w:t>Example text of a theorem.</w:t>
      </w:r>
      <w:proofErr w:type="gramEnd"/>
      <w:r w:rsidRPr="005D168F">
        <w:rPr>
          <w:rStyle w:val="FPTstyletheoremChar"/>
          <w:i/>
          <w:iCs/>
        </w:rPr>
        <w:t xml:space="preserve"> Theorems, propositions, lemmas, etc. should be numbered sequentially (i.e., Proposition 2 follows Theorem 1). Examples or Remarks use the same formatting, but should be numbered separately, so a document may contain Theorem 1, Remark 1 and Example 1.</w:t>
      </w:r>
    </w:p>
    <w:p w14:paraId="49F5A229" w14:textId="77777777" w:rsidR="00330955" w:rsidRPr="005E4148" w:rsidRDefault="00330955" w:rsidP="00330955">
      <w:pPr>
        <w:pStyle w:val="FPTStyleparagraph"/>
      </w:pPr>
      <w:r w:rsidRPr="005E4148">
        <w:t>The text continues here. Proofs must be formatted as follows:</w:t>
      </w:r>
    </w:p>
    <w:p w14:paraId="6F5AE4B8" w14:textId="77777777" w:rsidR="00330955" w:rsidRPr="005E4148" w:rsidRDefault="00330955" w:rsidP="00330955">
      <w:pPr>
        <w:pStyle w:val="FPTStyleparagraph"/>
      </w:pPr>
      <w:r w:rsidRPr="005D168F">
        <w:rPr>
          <w:rStyle w:val="FPTStylelistofcontentsChar"/>
          <w:bCs w:val="0"/>
          <w:i/>
        </w:rPr>
        <w:t>PROOF OF THEOREM 1.</w:t>
      </w:r>
      <w:r w:rsidRPr="005E4148">
        <w:t xml:space="preserve"> </w:t>
      </w:r>
      <w:proofErr w:type="gramStart"/>
      <w:r w:rsidRPr="005D168F">
        <w:t>Text of the proof.</w:t>
      </w:r>
      <w:proofErr w:type="gramEnd"/>
      <w:r w:rsidRPr="005D168F">
        <w:t xml:space="preserve"> Note that the phrase</w:t>
      </w:r>
      <w:r w:rsidRPr="005D168F">
        <w:rPr>
          <w:i/>
          <w:snapToGrid/>
        </w:rPr>
        <w:t xml:space="preserve"> “of Theorem</w:t>
      </w:r>
      <w:r w:rsidRPr="005D168F">
        <w:t xml:space="preserve"> 1” is optional if it is clear which theorem is being referred to. Always finish a proof with the following symbol. □</w:t>
      </w:r>
    </w:p>
    <w:p w14:paraId="0D056148" w14:textId="77777777" w:rsidR="00330955" w:rsidRPr="007F5918" w:rsidRDefault="00330955" w:rsidP="00330955">
      <w:pPr>
        <w:pStyle w:val="FPTStyleparagraph"/>
      </w:pPr>
      <w:r w:rsidRPr="005E4148">
        <w:t>The text continues here.</w:t>
      </w:r>
    </w:p>
    <w:p w14:paraId="2271B2FE" w14:textId="77777777" w:rsidR="00330955" w:rsidRDefault="00330955" w:rsidP="00330955">
      <w:pPr>
        <w:spacing w:line="240" w:lineRule="auto"/>
        <w:jc w:val="left"/>
        <w:rPr>
          <w:rFonts w:eastAsia="Times New Roman"/>
          <w:b/>
          <w:noProof w:val="0"/>
          <w:snapToGrid w:val="0"/>
          <w:szCs w:val="22"/>
          <w:lang w:eastAsia="de-DE" w:bidi="en-US"/>
        </w:rPr>
      </w:pPr>
      <w:r>
        <w:br w:type="page"/>
      </w:r>
    </w:p>
    <w:p w14:paraId="7EEC77B6" w14:textId="77777777" w:rsidR="00330955" w:rsidRDefault="00330955" w:rsidP="00330955">
      <w:pPr>
        <w:pStyle w:val="MDPI41tablecaption"/>
        <w:ind w:left="0"/>
        <w:rPr>
          <w:sz w:val="24"/>
        </w:rPr>
      </w:pPr>
      <w:proofErr w:type="gramStart"/>
      <w:r w:rsidRPr="005C2654">
        <w:rPr>
          <w:rStyle w:val="FPTstylefigtablenumberChar"/>
        </w:rPr>
        <w:lastRenderedPageBreak/>
        <w:t xml:space="preserve">Table </w:t>
      </w:r>
      <w:r>
        <w:rPr>
          <w:rStyle w:val="FPTstylefigtablenumberChar"/>
        </w:rPr>
        <w:t>3</w:t>
      </w:r>
      <w:r w:rsidRPr="005C2654">
        <w:rPr>
          <w:rStyle w:val="FPTstylefigtablenumberChar"/>
        </w:rPr>
        <w:t>.</w:t>
      </w:r>
      <w:proofErr w:type="gramEnd"/>
      <w:r w:rsidRPr="00B07E0E">
        <w:rPr>
          <w:b/>
        </w:rPr>
        <w:t xml:space="preserve"> </w:t>
      </w:r>
      <w:r w:rsidRPr="00D049B4">
        <w:rPr>
          <w:sz w:val="24"/>
        </w:rPr>
        <w:t>Project plan</w:t>
      </w:r>
    </w:p>
    <w:tbl>
      <w:tblPr>
        <w:tblW w:w="10170" w:type="dxa"/>
        <w:jc w:val="center"/>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52"/>
        <w:gridCol w:w="1453"/>
        <w:gridCol w:w="1453"/>
        <w:gridCol w:w="1453"/>
        <w:gridCol w:w="1453"/>
        <w:gridCol w:w="1453"/>
        <w:gridCol w:w="1453"/>
      </w:tblGrid>
      <w:tr w:rsidR="00330955" w:rsidRPr="00EF08AF" w14:paraId="4870CD4F" w14:textId="77777777" w:rsidTr="006C4998">
        <w:trPr>
          <w:jc w:val="center"/>
        </w:trPr>
        <w:tc>
          <w:tcPr>
            <w:tcW w:w="1452" w:type="dxa"/>
            <w:tcBorders>
              <w:bottom w:val="single" w:sz="4" w:space="0" w:color="auto"/>
            </w:tcBorders>
            <w:shd w:val="clear" w:color="auto" w:fill="auto"/>
            <w:vAlign w:val="center"/>
          </w:tcPr>
          <w:p w14:paraId="50B97F39" w14:textId="77777777" w:rsidR="00330955" w:rsidRPr="007F7C8C" w:rsidRDefault="00330955" w:rsidP="006C4998">
            <w:pPr>
              <w:pStyle w:val="FPTstylefigtablenumber"/>
            </w:pPr>
            <w:r>
              <w:t>Task name</w:t>
            </w:r>
          </w:p>
        </w:tc>
        <w:tc>
          <w:tcPr>
            <w:tcW w:w="1453" w:type="dxa"/>
            <w:tcBorders>
              <w:bottom w:val="single" w:sz="4" w:space="0" w:color="auto"/>
            </w:tcBorders>
          </w:tcPr>
          <w:p w14:paraId="77527C27" w14:textId="77777777" w:rsidR="00330955" w:rsidRPr="00DE5678" w:rsidRDefault="00330955" w:rsidP="006C4998">
            <w:pPr>
              <w:pStyle w:val="FPTstylefigtablenumber"/>
            </w:pPr>
            <w:r>
              <w:t>Priority</w:t>
            </w:r>
          </w:p>
        </w:tc>
        <w:tc>
          <w:tcPr>
            <w:tcW w:w="1453" w:type="dxa"/>
            <w:tcBorders>
              <w:bottom w:val="single" w:sz="4" w:space="0" w:color="auto"/>
            </w:tcBorders>
          </w:tcPr>
          <w:p w14:paraId="3271EB31" w14:textId="77777777" w:rsidR="00330955" w:rsidRPr="00DE5678" w:rsidRDefault="00330955" w:rsidP="006C4998">
            <w:pPr>
              <w:pStyle w:val="FPTstylefigtablenumber"/>
            </w:pPr>
            <w:r>
              <w:t>Owner</w:t>
            </w:r>
          </w:p>
        </w:tc>
        <w:tc>
          <w:tcPr>
            <w:tcW w:w="1453" w:type="dxa"/>
            <w:tcBorders>
              <w:bottom w:val="single" w:sz="4" w:space="0" w:color="auto"/>
            </w:tcBorders>
          </w:tcPr>
          <w:p w14:paraId="5758766A" w14:textId="77777777" w:rsidR="00330955" w:rsidRPr="00DE5678" w:rsidRDefault="00330955" w:rsidP="006C4998">
            <w:pPr>
              <w:pStyle w:val="FPTstylefigtablenumber"/>
            </w:pPr>
            <w:r>
              <w:t>Start date</w:t>
            </w:r>
          </w:p>
        </w:tc>
        <w:tc>
          <w:tcPr>
            <w:tcW w:w="1453" w:type="dxa"/>
            <w:tcBorders>
              <w:bottom w:val="single" w:sz="4" w:space="0" w:color="auto"/>
            </w:tcBorders>
          </w:tcPr>
          <w:p w14:paraId="77C3A283" w14:textId="77777777" w:rsidR="00330955" w:rsidRPr="00DE5678" w:rsidRDefault="00330955" w:rsidP="006C4998">
            <w:pPr>
              <w:pStyle w:val="FPTstylefigtablenumber"/>
            </w:pPr>
            <w:r>
              <w:t>End date</w:t>
            </w:r>
          </w:p>
        </w:tc>
        <w:tc>
          <w:tcPr>
            <w:tcW w:w="1453" w:type="dxa"/>
            <w:tcBorders>
              <w:bottom w:val="single" w:sz="4" w:space="0" w:color="auto"/>
            </w:tcBorders>
            <w:shd w:val="clear" w:color="auto" w:fill="auto"/>
            <w:vAlign w:val="center"/>
          </w:tcPr>
          <w:p w14:paraId="273E6BE9" w14:textId="77777777" w:rsidR="00330955" w:rsidRPr="00DE5678" w:rsidRDefault="00330955" w:rsidP="006C4998">
            <w:pPr>
              <w:pStyle w:val="FPTstylefigtablenumber"/>
            </w:pPr>
            <w:r>
              <w:t>Status</w:t>
            </w:r>
          </w:p>
        </w:tc>
        <w:tc>
          <w:tcPr>
            <w:tcW w:w="1453" w:type="dxa"/>
            <w:tcBorders>
              <w:bottom w:val="single" w:sz="4" w:space="0" w:color="auto"/>
            </w:tcBorders>
            <w:shd w:val="clear" w:color="auto" w:fill="auto"/>
            <w:vAlign w:val="center"/>
          </w:tcPr>
          <w:p w14:paraId="20BE87EA" w14:textId="77777777" w:rsidR="00330955" w:rsidRPr="00DE5678" w:rsidRDefault="00330955" w:rsidP="006C4998">
            <w:pPr>
              <w:pStyle w:val="FPTstylefigtablenumber"/>
            </w:pPr>
            <w:r>
              <w:t>Issues</w:t>
            </w:r>
          </w:p>
        </w:tc>
      </w:tr>
      <w:tr w:rsidR="00330955" w:rsidRPr="00EF08AF" w14:paraId="0FA3D946" w14:textId="77777777" w:rsidTr="006C4998">
        <w:trPr>
          <w:jc w:val="center"/>
        </w:trPr>
        <w:tc>
          <w:tcPr>
            <w:tcW w:w="1452" w:type="dxa"/>
            <w:shd w:val="clear" w:color="auto" w:fill="auto"/>
            <w:vAlign w:val="center"/>
          </w:tcPr>
          <w:p w14:paraId="2A813D79" w14:textId="77777777" w:rsidR="00330955" w:rsidRPr="00F220D4" w:rsidRDefault="00330955" w:rsidP="006C4998">
            <w:pPr>
              <w:pStyle w:val="FPTstylefiguretabletittle"/>
            </w:pPr>
            <w:r>
              <w:t>Find documents</w:t>
            </w:r>
          </w:p>
        </w:tc>
        <w:tc>
          <w:tcPr>
            <w:tcW w:w="1453" w:type="dxa"/>
          </w:tcPr>
          <w:p w14:paraId="3B200268" w14:textId="77777777" w:rsidR="00330955" w:rsidRPr="00F220D4" w:rsidRDefault="00330955" w:rsidP="006C4998">
            <w:pPr>
              <w:pStyle w:val="FPTstylefiguretabletittle"/>
            </w:pPr>
            <w:r>
              <w:t>High</w:t>
            </w:r>
          </w:p>
        </w:tc>
        <w:tc>
          <w:tcPr>
            <w:tcW w:w="1453" w:type="dxa"/>
          </w:tcPr>
          <w:p w14:paraId="56091324" w14:textId="77777777" w:rsidR="00330955" w:rsidRPr="00F220D4" w:rsidRDefault="00330955" w:rsidP="006C4998">
            <w:pPr>
              <w:pStyle w:val="FPTstylefiguretabletittle"/>
            </w:pPr>
            <w:r>
              <w:t>Student A</w:t>
            </w:r>
          </w:p>
        </w:tc>
        <w:tc>
          <w:tcPr>
            <w:tcW w:w="1453" w:type="dxa"/>
          </w:tcPr>
          <w:p w14:paraId="3530313B" w14:textId="77777777" w:rsidR="00330955" w:rsidRPr="00F220D4" w:rsidRDefault="00330955" w:rsidP="006C4998">
            <w:pPr>
              <w:pStyle w:val="FPTstylefiguretabletittle"/>
            </w:pPr>
            <w:r>
              <w:t>…</w:t>
            </w:r>
          </w:p>
        </w:tc>
        <w:tc>
          <w:tcPr>
            <w:tcW w:w="1453" w:type="dxa"/>
          </w:tcPr>
          <w:p w14:paraId="14DD8685" w14:textId="77777777" w:rsidR="00330955" w:rsidRPr="00F220D4" w:rsidRDefault="00330955" w:rsidP="006C4998">
            <w:pPr>
              <w:pStyle w:val="FPTstylefiguretabletittle"/>
            </w:pPr>
            <w:r>
              <w:t>…</w:t>
            </w:r>
          </w:p>
        </w:tc>
        <w:tc>
          <w:tcPr>
            <w:tcW w:w="1453" w:type="dxa"/>
            <w:shd w:val="clear" w:color="auto" w:fill="auto"/>
            <w:vAlign w:val="center"/>
          </w:tcPr>
          <w:p w14:paraId="117E46E1" w14:textId="77777777" w:rsidR="00330955" w:rsidRPr="00F220D4" w:rsidRDefault="00330955" w:rsidP="006C4998">
            <w:pPr>
              <w:pStyle w:val="FPTstylefiguretabletittle"/>
            </w:pPr>
            <w:r>
              <w:t>In progress</w:t>
            </w:r>
          </w:p>
        </w:tc>
        <w:tc>
          <w:tcPr>
            <w:tcW w:w="1453" w:type="dxa"/>
            <w:shd w:val="clear" w:color="auto" w:fill="auto"/>
            <w:vAlign w:val="center"/>
          </w:tcPr>
          <w:p w14:paraId="3471DFCF" w14:textId="77777777" w:rsidR="00330955" w:rsidRPr="00F220D4" w:rsidRDefault="00330955" w:rsidP="006C4998">
            <w:pPr>
              <w:pStyle w:val="FPTstylefiguretabletittle"/>
            </w:pPr>
            <w:r>
              <w:t>…</w:t>
            </w:r>
          </w:p>
        </w:tc>
      </w:tr>
      <w:tr w:rsidR="00330955" w:rsidRPr="00EF08AF" w14:paraId="33D9565F" w14:textId="77777777" w:rsidTr="006C4998">
        <w:trPr>
          <w:jc w:val="center"/>
        </w:trPr>
        <w:tc>
          <w:tcPr>
            <w:tcW w:w="1452" w:type="dxa"/>
            <w:shd w:val="clear" w:color="auto" w:fill="auto"/>
            <w:vAlign w:val="center"/>
          </w:tcPr>
          <w:p w14:paraId="1BD31A70" w14:textId="77777777" w:rsidR="00330955" w:rsidRPr="00F220D4" w:rsidRDefault="00330955" w:rsidP="006C4998">
            <w:pPr>
              <w:pStyle w:val="FPTstylefiguretabletittle"/>
            </w:pPr>
            <w:r>
              <w:t>Review papers</w:t>
            </w:r>
          </w:p>
        </w:tc>
        <w:tc>
          <w:tcPr>
            <w:tcW w:w="1453" w:type="dxa"/>
          </w:tcPr>
          <w:p w14:paraId="0CAA0385" w14:textId="77777777" w:rsidR="00330955" w:rsidRPr="00F220D4" w:rsidRDefault="00330955" w:rsidP="006C4998">
            <w:pPr>
              <w:pStyle w:val="FPTstylefiguretabletittle"/>
            </w:pPr>
            <w:r>
              <w:t>High</w:t>
            </w:r>
          </w:p>
        </w:tc>
        <w:tc>
          <w:tcPr>
            <w:tcW w:w="1453" w:type="dxa"/>
          </w:tcPr>
          <w:p w14:paraId="7155CE12" w14:textId="77777777" w:rsidR="00330955" w:rsidRPr="00F220D4" w:rsidRDefault="00330955" w:rsidP="006C4998">
            <w:pPr>
              <w:pStyle w:val="FPTstylefiguretabletittle"/>
            </w:pPr>
            <w:r>
              <w:t>…</w:t>
            </w:r>
          </w:p>
        </w:tc>
        <w:tc>
          <w:tcPr>
            <w:tcW w:w="1453" w:type="dxa"/>
          </w:tcPr>
          <w:p w14:paraId="03CF70B2" w14:textId="77777777" w:rsidR="00330955" w:rsidRPr="00F220D4" w:rsidRDefault="00330955" w:rsidP="006C4998">
            <w:pPr>
              <w:pStyle w:val="FPTstylefiguretabletittle"/>
            </w:pPr>
            <w:r>
              <w:t>…</w:t>
            </w:r>
          </w:p>
        </w:tc>
        <w:tc>
          <w:tcPr>
            <w:tcW w:w="1453" w:type="dxa"/>
          </w:tcPr>
          <w:p w14:paraId="4822FC35" w14:textId="77777777" w:rsidR="00330955" w:rsidRPr="00F220D4" w:rsidRDefault="00330955" w:rsidP="006C4998">
            <w:pPr>
              <w:pStyle w:val="FPTstylefiguretabletittle"/>
            </w:pPr>
            <w:r>
              <w:t>…</w:t>
            </w:r>
          </w:p>
        </w:tc>
        <w:tc>
          <w:tcPr>
            <w:tcW w:w="1453" w:type="dxa"/>
            <w:shd w:val="clear" w:color="auto" w:fill="auto"/>
            <w:vAlign w:val="center"/>
          </w:tcPr>
          <w:p w14:paraId="01326928" w14:textId="77777777" w:rsidR="00330955" w:rsidRPr="00F220D4" w:rsidRDefault="00330955" w:rsidP="006C4998">
            <w:pPr>
              <w:pStyle w:val="FPTstylefiguretabletittle"/>
            </w:pPr>
            <w:r>
              <w:t>…</w:t>
            </w:r>
          </w:p>
        </w:tc>
        <w:tc>
          <w:tcPr>
            <w:tcW w:w="1453" w:type="dxa"/>
            <w:shd w:val="clear" w:color="auto" w:fill="auto"/>
            <w:vAlign w:val="center"/>
          </w:tcPr>
          <w:p w14:paraId="05F8C63A" w14:textId="77777777" w:rsidR="00330955" w:rsidRPr="00F220D4" w:rsidRDefault="00330955" w:rsidP="006C4998">
            <w:pPr>
              <w:pStyle w:val="FPTstylefiguretabletittle"/>
            </w:pPr>
            <w:r>
              <w:t>…</w:t>
            </w:r>
          </w:p>
        </w:tc>
      </w:tr>
      <w:tr w:rsidR="00330955" w:rsidRPr="00EF08AF" w14:paraId="05EA1140" w14:textId="77777777" w:rsidTr="006C4998">
        <w:trPr>
          <w:jc w:val="center"/>
        </w:trPr>
        <w:tc>
          <w:tcPr>
            <w:tcW w:w="1452" w:type="dxa"/>
            <w:shd w:val="clear" w:color="auto" w:fill="auto"/>
            <w:vAlign w:val="center"/>
          </w:tcPr>
          <w:p w14:paraId="33D33B70" w14:textId="77777777" w:rsidR="00330955" w:rsidRDefault="00330955" w:rsidP="006C4998">
            <w:pPr>
              <w:pStyle w:val="FPTstylefiguretabletittle"/>
            </w:pPr>
            <w:r>
              <w:t xml:space="preserve">Review and analyze public dataset </w:t>
            </w:r>
          </w:p>
        </w:tc>
        <w:tc>
          <w:tcPr>
            <w:tcW w:w="1453" w:type="dxa"/>
          </w:tcPr>
          <w:p w14:paraId="499C0D5E" w14:textId="77777777" w:rsidR="00330955" w:rsidRDefault="00330955" w:rsidP="006C4998">
            <w:pPr>
              <w:pStyle w:val="FPTstylefiguretabletittle"/>
            </w:pPr>
            <w:r w:rsidRPr="00513354">
              <w:t>High</w:t>
            </w:r>
          </w:p>
        </w:tc>
        <w:tc>
          <w:tcPr>
            <w:tcW w:w="1453" w:type="dxa"/>
          </w:tcPr>
          <w:p w14:paraId="02B9B0E5" w14:textId="77777777" w:rsidR="00330955" w:rsidRDefault="00330955" w:rsidP="006C4998">
            <w:pPr>
              <w:pStyle w:val="FPTstylefiguretabletittle"/>
            </w:pPr>
            <w:r w:rsidRPr="00513354">
              <w:t>…</w:t>
            </w:r>
          </w:p>
          <w:p w14:paraId="28C405FA" w14:textId="77777777" w:rsidR="00330955" w:rsidRPr="00C332BE" w:rsidRDefault="00330955" w:rsidP="006C4998">
            <w:pPr>
              <w:jc w:val="center"/>
              <w:rPr>
                <w:lang w:eastAsia="de-DE" w:bidi="en-US"/>
              </w:rPr>
            </w:pPr>
          </w:p>
        </w:tc>
        <w:tc>
          <w:tcPr>
            <w:tcW w:w="1453" w:type="dxa"/>
          </w:tcPr>
          <w:p w14:paraId="032617ED" w14:textId="77777777" w:rsidR="00330955" w:rsidRDefault="00330955" w:rsidP="006C4998">
            <w:pPr>
              <w:pStyle w:val="FPTstylefiguretabletittle"/>
            </w:pPr>
            <w:r w:rsidRPr="00513354">
              <w:t>…</w:t>
            </w:r>
          </w:p>
        </w:tc>
        <w:tc>
          <w:tcPr>
            <w:tcW w:w="1453" w:type="dxa"/>
          </w:tcPr>
          <w:p w14:paraId="677089E1" w14:textId="77777777" w:rsidR="00330955" w:rsidRDefault="00330955" w:rsidP="006C4998">
            <w:pPr>
              <w:pStyle w:val="FPTstylefiguretabletittle"/>
            </w:pPr>
            <w:r w:rsidRPr="00513354">
              <w:t>…</w:t>
            </w:r>
          </w:p>
        </w:tc>
        <w:tc>
          <w:tcPr>
            <w:tcW w:w="1453" w:type="dxa"/>
            <w:shd w:val="clear" w:color="auto" w:fill="auto"/>
          </w:tcPr>
          <w:p w14:paraId="63667214" w14:textId="77777777" w:rsidR="00330955" w:rsidRDefault="00330955" w:rsidP="006C4998">
            <w:pPr>
              <w:pStyle w:val="FPTstylefiguretabletittle"/>
            </w:pPr>
            <w:r w:rsidRPr="00513354">
              <w:t>…</w:t>
            </w:r>
          </w:p>
        </w:tc>
        <w:tc>
          <w:tcPr>
            <w:tcW w:w="1453" w:type="dxa"/>
            <w:shd w:val="clear" w:color="auto" w:fill="auto"/>
          </w:tcPr>
          <w:p w14:paraId="6C3344FA" w14:textId="77777777" w:rsidR="00330955" w:rsidRDefault="00330955" w:rsidP="006C4998">
            <w:pPr>
              <w:pStyle w:val="FPTstylefiguretabletittle"/>
            </w:pPr>
            <w:r w:rsidRPr="00513354">
              <w:t>…</w:t>
            </w:r>
          </w:p>
        </w:tc>
      </w:tr>
      <w:tr w:rsidR="00330955" w:rsidRPr="00EF08AF" w14:paraId="77EDC5AA" w14:textId="77777777" w:rsidTr="006C4998">
        <w:trPr>
          <w:jc w:val="center"/>
        </w:trPr>
        <w:tc>
          <w:tcPr>
            <w:tcW w:w="1452" w:type="dxa"/>
            <w:shd w:val="clear" w:color="auto" w:fill="auto"/>
            <w:vAlign w:val="center"/>
          </w:tcPr>
          <w:p w14:paraId="7FA48369" w14:textId="77777777" w:rsidR="00330955" w:rsidRDefault="00330955" w:rsidP="006C4998">
            <w:pPr>
              <w:pStyle w:val="FPTstylefiguretabletittle"/>
            </w:pPr>
            <w:r>
              <w:t>Collect and l</w:t>
            </w:r>
            <w:r>
              <w:t>a</w:t>
            </w:r>
            <w:r>
              <w:t>bel data</w:t>
            </w:r>
          </w:p>
        </w:tc>
        <w:tc>
          <w:tcPr>
            <w:tcW w:w="1453" w:type="dxa"/>
          </w:tcPr>
          <w:p w14:paraId="65525811" w14:textId="77777777" w:rsidR="00330955" w:rsidRPr="00513354" w:rsidRDefault="00330955" w:rsidP="006C4998">
            <w:pPr>
              <w:pStyle w:val="FPTstylefiguretabletittle"/>
            </w:pPr>
            <w:r w:rsidRPr="00DB580A">
              <w:t>High</w:t>
            </w:r>
          </w:p>
        </w:tc>
        <w:tc>
          <w:tcPr>
            <w:tcW w:w="1453" w:type="dxa"/>
          </w:tcPr>
          <w:p w14:paraId="230966DC" w14:textId="77777777" w:rsidR="00330955" w:rsidRPr="00513354" w:rsidRDefault="00330955" w:rsidP="006C4998">
            <w:pPr>
              <w:pStyle w:val="FPTstylefiguretabletittle"/>
            </w:pPr>
            <w:r w:rsidRPr="00DB580A">
              <w:t>…</w:t>
            </w:r>
          </w:p>
        </w:tc>
        <w:tc>
          <w:tcPr>
            <w:tcW w:w="1453" w:type="dxa"/>
          </w:tcPr>
          <w:p w14:paraId="3ABBC1DD" w14:textId="77777777" w:rsidR="00330955" w:rsidRPr="00513354" w:rsidRDefault="00330955" w:rsidP="006C4998">
            <w:pPr>
              <w:pStyle w:val="FPTstylefiguretabletittle"/>
            </w:pPr>
            <w:r w:rsidRPr="00DB580A">
              <w:t>…</w:t>
            </w:r>
          </w:p>
        </w:tc>
        <w:tc>
          <w:tcPr>
            <w:tcW w:w="1453" w:type="dxa"/>
          </w:tcPr>
          <w:p w14:paraId="5009211D" w14:textId="77777777" w:rsidR="00330955" w:rsidRPr="00513354" w:rsidRDefault="00330955" w:rsidP="006C4998">
            <w:pPr>
              <w:pStyle w:val="FPTstylefiguretabletittle"/>
            </w:pPr>
            <w:r w:rsidRPr="00DB580A">
              <w:t>…</w:t>
            </w:r>
          </w:p>
        </w:tc>
        <w:tc>
          <w:tcPr>
            <w:tcW w:w="1453" w:type="dxa"/>
            <w:shd w:val="clear" w:color="auto" w:fill="auto"/>
          </w:tcPr>
          <w:p w14:paraId="0948299C" w14:textId="77777777" w:rsidR="00330955" w:rsidRPr="00513354" w:rsidRDefault="00330955" w:rsidP="006C4998">
            <w:pPr>
              <w:pStyle w:val="FPTstylefiguretabletittle"/>
            </w:pPr>
            <w:r w:rsidRPr="00DB580A">
              <w:t>…</w:t>
            </w:r>
          </w:p>
        </w:tc>
        <w:tc>
          <w:tcPr>
            <w:tcW w:w="1453" w:type="dxa"/>
            <w:shd w:val="clear" w:color="auto" w:fill="auto"/>
          </w:tcPr>
          <w:p w14:paraId="3070F182" w14:textId="77777777" w:rsidR="00330955" w:rsidRPr="00513354" w:rsidRDefault="00330955" w:rsidP="006C4998">
            <w:pPr>
              <w:pStyle w:val="FPTstylefiguretabletittle"/>
            </w:pPr>
            <w:r w:rsidRPr="00DB580A">
              <w:t>…</w:t>
            </w:r>
          </w:p>
        </w:tc>
      </w:tr>
      <w:tr w:rsidR="00330955" w:rsidRPr="00EF08AF" w14:paraId="6A4016DF" w14:textId="77777777" w:rsidTr="006C4998">
        <w:trPr>
          <w:jc w:val="center"/>
        </w:trPr>
        <w:tc>
          <w:tcPr>
            <w:tcW w:w="1452" w:type="dxa"/>
            <w:shd w:val="clear" w:color="auto" w:fill="auto"/>
            <w:vAlign w:val="center"/>
          </w:tcPr>
          <w:p w14:paraId="77C508DC" w14:textId="77777777" w:rsidR="00330955" w:rsidRDefault="00330955" w:rsidP="006C4998">
            <w:pPr>
              <w:pStyle w:val="FPTstylefiguretabletittle"/>
            </w:pPr>
            <w:r>
              <w:t>Experiment</w:t>
            </w:r>
          </w:p>
        </w:tc>
        <w:tc>
          <w:tcPr>
            <w:tcW w:w="1453" w:type="dxa"/>
          </w:tcPr>
          <w:p w14:paraId="5CF1D4BC" w14:textId="77777777" w:rsidR="00330955" w:rsidRPr="00DB580A" w:rsidRDefault="00330955" w:rsidP="006C4998">
            <w:pPr>
              <w:pStyle w:val="FPTstylefiguretabletittle"/>
            </w:pPr>
            <w:r>
              <w:t>Medium</w:t>
            </w:r>
          </w:p>
        </w:tc>
        <w:tc>
          <w:tcPr>
            <w:tcW w:w="1453" w:type="dxa"/>
          </w:tcPr>
          <w:p w14:paraId="447B1108" w14:textId="77777777" w:rsidR="00330955" w:rsidRPr="00DB580A" w:rsidRDefault="00330955" w:rsidP="006C4998">
            <w:pPr>
              <w:pStyle w:val="FPTstylefiguretabletittle"/>
            </w:pPr>
            <w:r>
              <w:t>…</w:t>
            </w:r>
          </w:p>
        </w:tc>
        <w:tc>
          <w:tcPr>
            <w:tcW w:w="1453" w:type="dxa"/>
          </w:tcPr>
          <w:p w14:paraId="4049267D" w14:textId="77777777" w:rsidR="00330955" w:rsidRPr="00DB580A" w:rsidRDefault="00330955" w:rsidP="006C4998">
            <w:pPr>
              <w:pStyle w:val="FPTstylefiguretabletittle"/>
            </w:pPr>
            <w:r>
              <w:t>…</w:t>
            </w:r>
          </w:p>
        </w:tc>
        <w:tc>
          <w:tcPr>
            <w:tcW w:w="1453" w:type="dxa"/>
          </w:tcPr>
          <w:p w14:paraId="5156674B" w14:textId="77777777" w:rsidR="00330955" w:rsidRPr="00DB580A" w:rsidRDefault="00330955" w:rsidP="006C4998">
            <w:pPr>
              <w:pStyle w:val="FPTstylefiguretabletittle"/>
            </w:pPr>
            <w:r>
              <w:t>…</w:t>
            </w:r>
          </w:p>
        </w:tc>
        <w:tc>
          <w:tcPr>
            <w:tcW w:w="1453" w:type="dxa"/>
            <w:shd w:val="clear" w:color="auto" w:fill="auto"/>
          </w:tcPr>
          <w:p w14:paraId="7AC598EF" w14:textId="77777777" w:rsidR="00330955" w:rsidRPr="00DB580A" w:rsidRDefault="00330955" w:rsidP="006C4998">
            <w:pPr>
              <w:pStyle w:val="FPTstylefiguretabletittle"/>
            </w:pPr>
            <w:r>
              <w:t>…</w:t>
            </w:r>
          </w:p>
        </w:tc>
        <w:tc>
          <w:tcPr>
            <w:tcW w:w="1453" w:type="dxa"/>
            <w:shd w:val="clear" w:color="auto" w:fill="auto"/>
          </w:tcPr>
          <w:p w14:paraId="09891039" w14:textId="77777777" w:rsidR="00330955" w:rsidRPr="00DB580A" w:rsidRDefault="00330955" w:rsidP="006C4998">
            <w:pPr>
              <w:pStyle w:val="FPTstylefiguretabletittle"/>
            </w:pPr>
            <w:r>
              <w:t>…</w:t>
            </w:r>
          </w:p>
        </w:tc>
      </w:tr>
      <w:tr w:rsidR="00330955" w:rsidRPr="00EF08AF" w14:paraId="75BA7887" w14:textId="77777777" w:rsidTr="006C4998">
        <w:trPr>
          <w:jc w:val="center"/>
        </w:trPr>
        <w:tc>
          <w:tcPr>
            <w:tcW w:w="1452" w:type="dxa"/>
            <w:shd w:val="clear" w:color="auto" w:fill="auto"/>
            <w:vAlign w:val="center"/>
          </w:tcPr>
          <w:p w14:paraId="37BA63BF" w14:textId="77777777" w:rsidR="00330955" w:rsidRDefault="00330955" w:rsidP="006C4998">
            <w:pPr>
              <w:pStyle w:val="FPTstylefiguretabletittle"/>
            </w:pPr>
            <w:r>
              <w:t>Compare r</w:t>
            </w:r>
            <w:r>
              <w:t>e</w:t>
            </w:r>
            <w:r>
              <w:t>sults</w:t>
            </w:r>
          </w:p>
        </w:tc>
        <w:tc>
          <w:tcPr>
            <w:tcW w:w="1453" w:type="dxa"/>
          </w:tcPr>
          <w:p w14:paraId="04915E19" w14:textId="77777777" w:rsidR="00330955" w:rsidRPr="00DB580A" w:rsidRDefault="00330955" w:rsidP="006C4998">
            <w:pPr>
              <w:pStyle w:val="FPTstylefiguretabletittle"/>
            </w:pPr>
            <w:r>
              <w:t>Low</w:t>
            </w:r>
          </w:p>
        </w:tc>
        <w:tc>
          <w:tcPr>
            <w:tcW w:w="1453" w:type="dxa"/>
          </w:tcPr>
          <w:p w14:paraId="57D3920A" w14:textId="77777777" w:rsidR="00330955" w:rsidRPr="00DB580A" w:rsidRDefault="00330955" w:rsidP="006C4998">
            <w:pPr>
              <w:pStyle w:val="FPTstylefiguretabletittle"/>
            </w:pPr>
            <w:r>
              <w:t>…</w:t>
            </w:r>
          </w:p>
        </w:tc>
        <w:tc>
          <w:tcPr>
            <w:tcW w:w="1453" w:type="dxa"/>
          </w:tcPr>
          <w:p w14:paraId="6A9662DF" w14:textId="77777777" w:rsidR="00330955" w:rsidRPr="00DB580A" w:rsidRDefault="00330955" w:rsidP="006C4998">
            <w:pPr>
              <w:pStyle w:val="FPTstylefiguretabletittle"/>
            </w:pPr>
            <w:r>
              <w:t>…</w:t>
            </w:r>
          </w:p>
        </w:tc>
        <w:tc>
          <w:tcPr>
            <w:tcW w:w="1453" w:type="dxa"/>
          </w:tcPr>
          <w:p w14:paraId="265BEBAA" w14:textId="77777777" w:rsidR="00330955" w:rsidRPr="00DB580A" w:rsidRDefault="00330955" w:rsidP="006C4998">
            <w:pPr>
              <w:pStyle w:val="FPTstylefiguretabletittle"/>
            </w:pPr>
            <w:r>
              <w:t>…</w:t>
            </w:r>
          </w:p>
        </w:tc>
        <w:tc>
          <w:tcPr>
            <w:tcW w:w="1453" w:type="dxa"/>
            <w:shd w:val="clear" w:color="auto" w:fill="auto"/>
          </w:tcPr>
          <w:p w14:paraId="2F6CACC1" w14:textId="77777777" w:rsidR="00330955" w:rsidRPr="00DB580A" w:rsidRDefault="00330955" w:rsidP="006C4998">
            <w:pPr>
              <w:pStyle w:val="FPTstylefiguretabletittle"/>
            </w:pPr>
            <w:r>
              <w:t>…</w:t>
            </w:r>
          </w:p>
        </w:tc>
        <w:tc>
          <w:tcPr>
            <w:tcW w:w="1453" w:type="dxa"/>
            <w:shd w:val="clear" w:color="auto" w:fill="auto"/>
          </w:tcPr>
          <w:p w14:paraId="772C3357" w14:textId="77777777" w:rsidR="00330955" w:rsidRPr="00DB580A" w:rsidRDefault="00330955" w:rsidP="006C4998">
            <w:pPr>
              <w:pStyle w:val="FPTstylefiguretabletittle"/>
            </w:pPr>
            <w:r>
              <w:t>…</w:t>
            </w:r>
          </w:p>
        </w:tc>
      </w:tr>
      <w:tr w:rsidR="00330955" w:rsidRPr="00EF08AF" w14:paraId="3C171531" w14:textId="77777777" w:rsidTr="006C4998">
        <w:trPr>
          <w:jc w:val="center"/>
        </w:trPr>
        <w:tc>
          <w:tcPr>
            <w:tcW w:w="1452" w:type="dxa"/>
            <w:shd w:val="clear" w:color="auto" w:fill="auto"/>
            <w:vAlign w:val="center"/>
          </w:tcPr>
          <w:p w14:paraId="0DAED0DA" w14:textId="77777777" w:rsidR="00330955" w:rsidRDefault="00330955" w:rsidP="006C4998">
            <w:pPr>
              <w:pStyle w:val="FPTstylefiguretabletittle"/>
            </w:pPr>
            <w:r>
              <w:t>Writing appe</w:t>
            </w:r>
            <w:r>
              <w:t>n</w:t>
            </w:r>
            <w:r>
              <w:t>dix</w:t>
            </w:r>
          </w:p>
        </w:tc>
        <w:tc>
          <w:tcPr>
            <w:tcW w:w="1453" w:type="dxa"/>
          </w:tcPr>
          <w:p w14:paraId="068EEDC7" w14:textId="77777777" w:rsidR="00330955" w:rsidRPr="00DB580A" w:rsidRDefault="00330955" w:rsidP="006C4998">
            <w:pPr>
              <w:pStyle w:val="FPTstylefiguretabletittle"/>
            </w:pPr>
            <w:r>
              <w:t>Medium</w:t>
            </w:r>
          </w:p>
        </w:tc>
        <w:tc>
          <w:tcPr>
            <w:tcW w:w="1453" w:type="dxa"/>
          </w:tcPr>
          <w:p w14:paraId="34448FB6" w14:textId="77777777" w:rsidR="00330955" w:rsidRPr="00DB580A" w:rsidRDefault="00330955" w:rsidP="006C4998">
            <w:pPr>
              <w:pStyle w:val="FPTstylefiguretabletittle"/>
            </w:pPr>
            <w:r>
              <w:t>…</w:t>
            </w:r>
          </w:p>
        </w:tc>
        <w:tc>
          <w:tcPr>
            <w:tcW w:w="1453" w:type="dxa"/>
          </w:tcPr>
          <w:p w14:paraId="4549F73C" w14:textId="77777777" w:rsidR="00330955" w:rsidRPr="00DB580A" w:rsidRDefault="00330955" w:rsidP="006C4998">
            <w:pPr>
              <w:pStyle w:val="FPTstylefiguretabletittle"/>
            </w:pPr>
            <w:r>
              <w:t>…</w:t>
            </w:r>
          </w:p>
        </w:tc>
        <w:tc>
          <w:tcPr>
            <w:tcW w:w="1453" w:type="dxa"/>
          </w:tcPr>
          <w:p w14:paraId="419E8287" w14:textId="77777777" w:rsidR="00330955" w:rsidRPr="00DB580A" w:rsidRDefault="00330955" w:rsidP="006C4998">
            <w:pPr>
              <w:pStyle w:val="FPTstylefiguretabletittle"/>
            </w:pPr>
            <w:r>
              <w:t>…</w:t>
            </w:r>
          </w:p>
        </w:tc>
        <w:tc>
          <w:tcPr>
            <w:tcW w:w="1453" w:type="dxa"/>
            <w:shd w:val="clear" w:color="auto" w:fill="auto"/>
          </w:tcPr>
          <w:p w14:paraId="790244B0" w14:textId="77777777" w:rsidR="00330955" w:rsidRPr="00DB580A" w:rsidRDefault="00330955" w:rsidP="006C4998">
            <w:pPr>
              <w:pStyle w:val="FPTstylefiguretabletittle"/>
            </w:pPr>
            <w:r>
              <w:t>Pending</w:t>
            </w:r>
          </w:p>
        </w:tc>
        <w:tc>
          <w:tcPr>
            <w:tcW w:w="1453" w:type="dxa"/>
            <w:shd w:val="clear" w:color="auto" w:fill="auto"/>
          </w:tcPr>
          <w:p w14:paraId="6712175C" w14:textId="77777777" w:rsidR="00330955" w:rsidRPr="00DB580A" w:rsidRDefault="00330955" w:rsidP="006C4998">
            <w:pPr>
              <w:pStyle w:val="FPTstylefiguretabletittle"/>
            </w:pPr>
            <w:r>
              <w:t>…</w:t>
            </w:r>
          </w:p>
        </w:tc>
      </w:tr>
      <w:tr w:rsidR="00330955" w:rsidRPr="00EF08AF" w14:paraId="405EE2B2" w14:textId="77777777" w:rsidTr="006C4998">
        <w:trPr>
          <w:jc w:val="center"/>
        </w:trPr>
        <w:tc>
          <w:tcPr>
            <w:tcW w:w="1452" w:type="dxa"/>
            <w:shd w:val="clear" w:color="auto" w:fill="auto"/>
            <w:vAlign w:val="center"/>
          </w:tcPr>
          <w:p w14:paraId="5C94BA70" w14:textId="77777777" w:rsidR="00330955" w:rsidRDefault="00330955" w:rsidP="006C4998">
            <w:pPr>
              <w:pStyle w:val="FPTstylefiguretabletittle"/>
            </w:pPr>
            <w:r>
              <w:t>Future work</w:t>
            </w:r>
          </w:p>
        </w:tc>
        <w:tc>
          <w:tcPr>
            <w:tcW w:w="1453" w:type="dxa"/>
          </w:tcPr>
          <w:p w14:paraId="50C13906" w14:textId="77777777" w:rsidR="00330955" w:rsidRPr="00DB580A" w:rsidRDefault="00330955" w:rsidP="006C4998">
            <w:pPr>
              <w:pStyle w:val="FPTstylefiguretabletittle"/>
            </w:pPr>
            <w:r>
              <w:t>High</w:t>
            </w:r>
          </w:p>
        </w:tc>
        <w:tc>
          <w:tcPr>
            <w:tcW w:w="1453" w:type="dxa"/>
          </w:tcPr>
          <w:p w14:paraId="1FB568F5" w14:textId="77777777" w:rsidR="00330955" w:rsidRPr="00DB580A" w:rsidRDefault="00330955" w:rsidP="006C4998">
            <w:pPr>
              <w:pStyle w:val="FPTstylefiguretabletittle"/>
            </w:pPr>
            <w:r>
              <w:t>…</w:t>
            </w:r>
          </w:p>
        </w:tc>
        <w:tc>
          <w:tcPr>
            <w:tcW w:w="1453" w:type="dxa"/>
          </w:tcPr>
          <w:p w14:paraId="0D884750" w14:textId="77777777" w:rsidR="00330955" w:rsidRPr="00DB580A" w:rsidRDefault="00330955" w:rsidP="006C4998">
            <w:pPr>
              <w:pStyle w:val="FPTstylefiguretabletittle"/>
            </w:pPr>
            <w:r>
              <w:t>…</w:t>
            </w:r>
          </w:p>
        </w:tc>
        <w:tc>
          <w:tcPr>
            <w:tcW w:w="1453" w:type="dxa"/>
          </w:tcPr>
          <w:p w14:paraId="40248667" w14:textId="77777777" w:rsidR="00330955" w:rsidRPr="00DB580A" w:rsidRDefault="00330955" w:rsidP="006C4998">
            <w:pPr>
              <w:pStyle w:val="FPTstylefiguretabletittle"/>
            </w:pPr>
            <w:r>
              <w:t>…</w:t>
            </w:r>
          </w:p>
        </w:tc>
        <w:tc>
          <w:tcPr>
            <w:tcW w:w="1453" w:type="dxa"/>
            <w:shd w:val="clear" w:color="auto" w:fill="auto"/>
          </w:tcPr>
          <w:p w14:paraId="5444FC0D" w14:textId="77777777" w:rsidR="00330955" w:rsidRPr="00DB580A" w:rsidRDefault="00330955" w:rsidP="006C4998">
            <w:pPr>
              <w:pStyle w:val="FPTstylefiguretabletittle"/>
            </w:pPr>
            <w:r>
              <w:t>…</w:t>
            </w:r>
          </w:p>
        </w:tc>
        <w:tc>
          <w:tcPr>
            <w:tcW w:w="1453" w:type="dxa"/>
            <w:shd w:val="clear" w:color="auto" w:fill="auto"/>
          </w:tcPr>
          <w:p w14:paraId="7586685E" w14:textId="77777777" w:rsidR="00330955" w:rsidRPr="00DB580A" w:rsidRDefault="00330955" w:rsidP="006C4998">
            <w:pPr>
              <w:pStyle w:val="FPTstylefiguretabletittle"/>
            </w:pPr>
            <w:r>
              <w:t>…</w:t>
            </w:r>
          </w:p>
        </w:tc>
      </w:tr>
    </w:tbl>
    <w:p w14:paraId="132BACF2" w14:textId="77777777" w:rsidR="00330955" w:rsidRDefault="00330955" w:rsidP="00330955">
      <w:pPr>
        <w:pStyle w:val="MDPI41tablecaption"/>
        <w:ind w:left="0"/>
        <w:rPr>
          <w:sz w:val="24"/>
        </w:rPr>
      </w:pPr>
    </w:p>
    <w:p w14:paraId="0D967112" w14:textId="77777777" w:rsidR="00330955" w:rsidRDefault="00330955" w:rsidP="00330955">
      <w:pPr>
        <w:widowControl w:val="0"/>
        <w:tabs>
          <w:tab w:val="left" w:pos="187"/>
        </w:tabs>
        <w:snapToGrid w:val="0"/>
        <w:rPr>
          <w:sz w:val="26"/>
          <w:szCs w:val="26"/>
        </w:rPr>
      </w:pPr>
    </w:p>
    <w:p w14:paraId="5F7C7902" w14:textId="77777777" w:rsidR="00330955" w:rsidRDefault="00330955" w:rsidP="00330955">
      <w:pPr>
        <w:pStyle w:val="FPTStyleparagraph"/>
      </w:pPr>
      <w:r w:rsidRPr="00EF6165">
        <w:t>The supporting information can be downloaded at: www.</w:t>
      </w:r>
      <w:r>
        <w:t>abc</w:t>
      </w:r>
      <w:r w:rsidRPr="00EF6165">
        <w:t>.com/xxx/s1, Figure S1: title; Table S1: title; Video S1: title.</w:t>
      </w:r>
      <w:r>
        <w:t xml:space="preserve"> By the following table</w:t>
      </w:r>
    </w:p>
    <w:p w14:paraId="453B27C7" w14:textId="77777777" w:rsidR="00330955" w:rsidRDefault="00330955" w:rsidP="00330955">
      <w:pPr>
        <w:pStyle w:val="MDPI41tablecaption"/>
        <w:ind w:left="0"/>
        <w:rPr>
          <w:sz w:val="24"/>
        </w:rPr>
      </w:pPr>
      <w:proofErr w:type="gramStart"/>
      <w:r w:rsidRPr="005C2654">
        <w:rPr>
          <w:rStyle w:val="FPTstylefigtablenumberChar"/>
        </w:rPr>
        <w:t xml:space="preserve">Table </w:t>
      </w:r>
      <w:r>
        <w:rPr>
          <w:rStyle w:val="FPTstylefigtablenumberChar"/>
        </w:rPr>
        <w:t>4</w:t>
      </w:r>
      <w:r w:rsidRPr="005C2654">
        <w:rPr>
          <w:rStyle w:val="FPTstylefigtablenumberChar"/>
        </w:rPr>
        <w:t>.</w:t>
      </w:r>
      <w:proofErr w:type="gramEnd"/>
      <w:r w:rsidRPr="00B07E0E">
        <w:rPr>
          <w:b/>
        </w:rPr>
        <w:t xml:space="preserve"> </w:t>
      </w:r>
      <w:r>
        <w:rPr>
          <w:sz w:val="24"/>
        </w:rPr>
        <w:t>Source code and data</w:t>
      </w:r>
    </w:p>
    <w:tbl>
      <w:tblPr>
        <w:tblW w:w="4358" w:type="dxa"/>
        <w:jc w:val="center"/>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52"/>
        <w:gridCol w:w="1453"/>
        <w:gridCol w:w="1453"/>
      </w:tblGrid>
      <w:tr w:rsidR="00330955" w:rsidRPr="00EF08AF" w14:paraId="78B6484B" w14:textId="77777777" w:rsidTr="006C4998">
        <w:trPr>
          <w:jc w:val="center"/>
        </w:trPr>
        <w:tc>
          <w:tcPr>
            <w:tcW w:w="1452" w:type="dxa"/>
            <w:tcBorders>
              <w:bottom w:val="single" w:sz="4" w:space="0" w:color="auto"/>
            </w:tcBorders>
            <w:shd w:val="clear" w:color="auto" w:fill="auto"/>
            <w:vAlign w:val="center"/>
          </w:tcPr>
          <w:p w14:paraId="0971E645" w14:textId="77777777" w:rsidR="00330955" w:rsidRPr="007F7C8C" w:rsidRDefault="00330955" w:rsidP="006C4998">
            <w:pPr>
              <w:pStyle w:val="FPTstylefigtablenumber"/>
            </w:pPr>
            <w:r>
              <w:t>Items</w:t>
            </w:r>
          </w:p>
        </w:tc>
        <w:tc>
          <w:tcPr>
            <w:tcW w:w="1453" w:type="dxa"/>
            <w:tcBorders>
              <w:bottom w:val="single" w:sz="4" w:space="0" w:color="auto"/>
            </w:tcBorders>
          </w:tcPr>
          <w:p w14:paraId="719BAAE6" w14:textId="77777777" w:rsidR="00330955" w:rsidRPr="00DE5678" w:rsidRDefault="00330955" w:rsidP="006C4998">
            <w:pPr>
              <w:pStyle w:val="FPTstylefigtablenumber"/>
            </w:pPr>
            <w:r>
              <w:t>Link</w:t>
            </w:r>
          </w:p>
        </w:tc>
        <w:tc>
          <w:tcPr>
            <w:tcW w:w="1453" w:type="dxa"/>
            <w:tcBorders>
              <w:bottom w:val="single" w:sz="4" w:space="0" w:color="auto"/>
            </w:tcBorders>
          </w:tcPr>
          <w:p w14:paraId="7BF81E7B" w14:textId="77777777" w:rsidR="00330955" w:rsidRPr="00DE5678" w:rsidRDefault="00330955" w:rsidP="006C4998">
            <w:pPr>
              <w:pStyle w:val="FPTstylefigtablenumber"/>
            </w:pPr>
            <w:r>
              <w:t>Description</w:t>
            </w:r>
          </w:p>
        </w:tc>
      </w:tr>
      <w:tr w:rsidR="00330955" w:rsidRPr="00EF08AF" w14:paraId="773C551F" w14:textId="77777777" w:rsidTr="006C4998">
        <w:trPr>
          <w:jc w:val="center"/>
        </w:trPr>
        <w:tc>
          <w:tcPr>
            <w:tcW w:w="1452" w:type="dxa"/>
            <w:shd w:val="clear" w:color="auto" w:fill="auto"/>
            <w:vAlign w:val="center"/>
          </w:tcPr>
          <w:p w14:paraId="04006FF1" w14:textId="77777777" w:rsidR="00330955" w:rsidRPr="00F220D4" w:rsidRDefault="00330955" w:rsidP="006C4998">
            <w:pPr>
              <w:pStyle w:val="FPTstylefiguretabletittle"/>
            </w:pPr>
            <w:r>
              <w:t>Data</w:t>
            </w:r>
          </w:p>
        </w:tc>
        <w:tc>
          <w:tcPr>
            <w:tcW w:w="1453" w:type="dxa"/>
          </w:tcPr>
          <w:p w14:paraId="1FD32C6C" w14:textId="77777777" w:rsidR="00330955" w:rsidRPr="00F220D4" w:rsidRDefault="00330955" w:rsidP="006C4998">
            <w:pPr>
              <w:pStyle w:val="FPTstylefiguretabletittle"/>
            </w:pPr>
            <w:r>
              <w:t>Link</w:t>
            </w:r>
          </w:p>
        </w:tc>
        <w:tc>
          <w:tcPr>
            <w:tcW w:w="1453" w:type="dxa"/>
          </w:tcPr>
          <w:p w14:paraId="035BE3BC" w14:textId="77777777" w:rsidR="00330955" w:rsidRPr="00F220D4" w:rsidRDefault="00330955" w:rsidP="006C4998">
            <w:pPr>
              <w:pStyle w:val="FPTstylefiguretabletittle"/>
            </w:pPr>
            <w:r>
              <w:t>…</w:t>
            </w:r>
          </w:p>
        </w:tc>
      </w:tr>
      <w:tr w:rsidR="00330955" w:rsidRPr="00EF08AF" w14:paraId="796E4E3A" w14:textId="77777777" w:rsidTr="006C4998">
        <w:trPr>
          <w:jc w:val="center"/>
        </w:trPr>
        <w:tc>
          <w:tcPr>
            <w:tcW w:w="1452" w:type="dxa"/>
            <w:shd w:val="clear" w:color="auto" w:fill="auto"/>
            <w:vAlign w:val="center"/>
          </w:tcPr>
          <w:p w14:paraId="609A7E72" w14:textId="77777777" w:rsidR="00330955" w:rsidRPr="00F220D4" w:rsidRDefault="00330955" w:rsidP="006C4998">
            <w:pPr>
              <w:pStyle w:val="FPTstylefiguretabletittle"/>
            </w:pPr>
            <w:r>
              <w:t>Source code</w:t>
            </w:r>
          </w:p>
        </w:tc>
        <w:tc>
          <w:tcPr>
            <w:tcW w:w="1453" w:type="dxa"/>
          </w:tcPr>
          <w:p w14:paraId="21F1C2BE" w14:textId="77777777" w:rsidR="00330955" w:rsidRPr="00F220D4" w:rsidRDefault="00330955" w:rsidP="006C4998">
            <w:pPr>
              <w:pStyle w:val="FPTstylefiguretabletittle"/>
            </w:pPr>
            <w:r>
              <w:t>Link</w:t>
            </w:r>
          </w:p>
        </w:tc>
        <w:tc>
          <w:tcPr>
            <w:tcW w:w="1453" w:type="dxa"/>
          </w:tcPr>
          <w:p w14:paraId="52C8B901" w14:textId="77777777" w:rsidR="00330955" w:rsidRPr="00F220D4" w:rsidRDefault="00330955" w:rsidP="006C4998">
            <w:pPr>
              <w:pStyle w:val="FPTstylefiguretabletittle"/>
            </w:pPr>
            <w:r>
              <w:t>…</w:t>
            </w:r>
          </w:p>
        </w:tc>
      </w:tr>
      <w:tr w:rsidR="00330955" w:rsidRPr="00EF08AF" w14:paraId="610EA765" w14:textId="77777777" w:rsidTr="006C4998">
        <w:trPr>
          <w:jc w:val="center"/>
        </w:trPr>
        <w:tc>
          <w:tcPr>
            <w:tcW w:w="1452" w:type="dxa"/>
            <w:shd w:val="clear" w:color="auto" w:fill="auto"/>
            <w:vAlign w:val="center"/>
          </w:tcPr>
          <w:p w14:paraId="17BBF25F" w14:textId="77777777" w:rsidR="00330955" w:rsidRDefault="00330955" w:rsidP="006C4998">
            <w:pPr>
              <w:pStyle w:val="FPTstylefiguretabletittle"/>
            </w:pPr>
            <w:r>
              <w:t>Source code</w:t>
            </w:r>
          </w:p>
        </w:tc>
        <w:tc>
          <w:tcPr>
            <w:tcW w:w="1453" w:type="dxa"/>
          </w:tcPr>
          <w:p w14:paraId="204DDE30" w14:textId="77777777" w:rsidR="00330955" w:rsidRPr="00DB580A" w:rsidRDefault="00330955" w:rsidP="006C4998">
            <w:pPr>
              <w:pStyle w:val="FPTstylefiguretabletittle"/>
            </w:pPr>
            <w:r>
              <w:t>Link</w:t>
            </w:r>
          </w:p>
        </w:tc>
        <w:tc>
          <w:tcPr>
            <w:tcW w:w="1453" w:type="dxa"/>
          </w:tcPr>
          <w:p w14:paraId="66518956" w14:textId="77777777" w:rsidR="00330955" w:rsidRPr="00DB580A" w:rsidRDefault="00330955" w:rsidP="006C4998">
            <w:pPr>
              <w:pStyle w:val="FPTstylefiguretabletittle"/>
            </w:pPr>
            <w:r>
              <w:t>…</w:t>
            </w:r>
          </w:p>
        </w:tc>
      </w:tr>
    </w:tbl>
    <w:p w14:paraId="0A38B0E6" w14:textId="77777777" w:rsidR="00330955" w:rsidRPr="004D0F60" w:rsidRDefault="00330955" w:rsidP="00330955">
      <w:pPr>
        <w:widowControl w:val="0"/>
        <w:tabs>
          <w:tab w:val="left" w:pos="187"/>
        </w:tabs>
        <w:snapToGrid w:val="0"/>
        <w:rPr>
          <w:szCs w:val="22"/>
        </w:rPr>
      </w:pPr>
    </w:p>
    <w:p w14:paraId="30580434" w14:textId="24D44DDF" w:rsidR="00330955" w:rsidRDefault="00330955" w:rsidP="00330955">
      <w:pPr>
        <w:pStyle w:val="FPTstylesubsection"/>
        <w:spacing w:before="240"/>
      </w:pPr>
      <w:r>
        <w:t>5</w:t>
      </w:r>
      <w:r w:rsidRPr="001F31D1">
        <w:t>.</w:t>
      </w:r>
      <w:r>
        <w:t>3</w:t>
      </w:r>
      <w:r w:rsidRPr="001F31D1">
        <w:t xml:space="preserve">. </w:t>
      </w:r>
      <w:r>
        <w:t>Interface with other system</w:t>
      </w:r>
      <w:bookmarkStart w:id="1" w:name="_GoBack"/>
      <w:bookmarkEnd w:id="1"/>
    </w:p>
    <w:p w14:paraId="250AA7CE" w14:textId="45D3B8B8" w:rsidR="00330955" w:rsidRPr="001F31D1" w:rsidRDefault="00330955" w:rsidP="00330955">
      <w:pPr>
        <w:pStyle w:val="FPTstylesubsection"/>
        <w:spacing w:before="240"/>
      </w:pPr>
      <w:r>
        <w:lastRenderedPageBreak/>
        <w:t>[</w:t>
      </w:r>
      <w:r w:rsidRPr="00330955">
        <w:t>Provides methods to communicate with other systems. For example:</w:t>
      </w:r>
      <w:r>
        <w:t xml:space="preserve"> packages , classes library, API, ….]</w:t>
      </w:r>
    </w:p>
    <w:p w14:paraId="3BE72DEA" w14:textId="77777777" w:rsidR="00330955" w:rsidRPr="00613B31" w:rsidRDefault="00330955" w:rsidP="00330955">
      <w:pPr>
        <w:pStyle w:val="FPTStyleparagraph"/>
      </w:pPr>
    </w:p>
    <w:p w14:paraId="597EBD93" w14:textId="69FF74F1" w:rsidR="00E93210" w:rsidRPr="00325902" w:rsidRDefault="00330955" w:rsidP="005D168F">
      <w:pPr>
        <w:pStyle w:val="FPTStyletittle"/>
      </w:pPr>
      <w:r>
        <w:br/>
        <w:t>6</w:t>
      </w:r>
      <w:r w:rsidR="005D168F" w:rsidRPr="00325902">
        <w:t>. DISCUSSION</w:t>
      </w:r>
    </w:p>
    <w:p w14:paraId="6E3B8A50" w14:textId="77777777" w:rsidR="00E93210" w:rsidRPr="00325902" w:rsidRDefault="00E93210" w:rsidP="005D168F">
      <w:pPr>
        <w:pStyle w:val="FPTStyleparagraph"/>
      </w:pPr>
      <w:r w:rsidRPr="00325902">
        <w:t xml:space="preserve">Authors should discuss the results and how they can be </w:t>
      </w:r>
      <w:r w:rsidR="004846E4">
        <w:t xml:space="preserve">interpreted from the perspective </w:t>
      </w:r>
      <w:r w:rsidRPr="00325902">
        <w:t>of previous studies and of the working hypotheses. The findings and their implications should be discussed in the broadest context possible. Future research directions may also be highlighted.</w:t>
      </w:r>
    </w:p>
    <w:p w14:paraId="38DE0895" w14:textId="77777777" w:rsidR="005D168F" w:rsidRDefault="005D168F">
      <w:pPr>
        <w:spacing w:line="240" w:lineRule="auto"/>
        <w:jc w:val="left"/>
        <w:rPr>
          <w:rFonts w:eastAsia="Times New Roman"/>
          <w:b/>
          <w:noProof w:val="0"/>
          <w:snapToGrid w:val="0"/>
          <w:szCs w:val="22"/>
          <w:lang w:eastAsia="de-DE" w:bidi="en-US"/>
        </w:rPr>
      </w:pPr>
      <w:r>
        <w:br w:type="page"/>
      </w:r>
    </w:p>
    <w:p w14:paraId="7D361E10" w14:textId="237A06D1" w:rsidR="00E93210" w:rsidRDefault="00330955" w:rsidP="005D168F">
      <w:pPr>
        <w:pStyle w:val="FPTStyletittle"/>
      </w:pPr>
      <w:r>
        <w:lastRenderedPageBreak/>
        <w:t>7</w:t>
      </w:r>
      <w:r w:rsidR="005D168F">
        <w:t>. CONCLUSIONS</w:t>
      </w:r>
      <w:r w:rsidR="00EF6165">
        <w:t xml:space="preserve"> AND </w:t>
      </w:r>
      <w:r w:rsidR="00EF6165" w:rsidRPr="00EF6165">
        <w:t>PERSPECTIVES</w:t>
      </w:r>
    </w:p>
    <w:p w14:paraId="2EB37969" w14:textId="77777777" w:rsidR="00645C14" w:rsidRDefault="00E93210" w:rsidP="00645C14">
      <w:pPr>
        <w:pStyle w:val="FPTStyleparagraph"/>
      </w:pPr>
      <w:r w:rsidRPr="00325902">
        <w:t xml:space="preserve">This section is </w:t>
      </w:r>
      <w:r w:rsidR="00EF6165">
        <w:t xml:space="preserve">used for </w:t>
      </w:r>
      <w:r w:rsidR="00645C14" w:rsidRPr="003C5413">
        <w:t xml:space="preserve">Summarize your report </w:t>
      </w:r>
      <w:r w:rsidR="00645C14">
        <w:t xml:space="preserve">in one or two paragraphs. </w:t>
      </w:r>
      <w:r w:rsidR="00645C14" w:rsidRPr="003C5413">
        <w:t xml:space="preserve">Which </w:t>
      </w:r>
      <w:r w:rsidR="00645C14">
        <w:t xml:space="preserve">methods or </w:t>
      </w:r>
      <w:proofErr w:type="gramStart"/>
      <w:r w:rsidR="00645C14">
        <w:t>algorithms</w:t>
      </w:r>
      <w:r w:rsidR="00645C14" w:rsidRPr="003C5413">
        <w:t xml:space="preserve"> </w:t>
      </w:r>
      <w:r w:rsidR="00645C14">
        <w:t>achieves</w:t>
      </w:r>
      <w:proofErr w:type="gramEnd"/>
      <w:r w:rsidR="00645C14" w:rsidRPr="003C5413">
        <w:t xml:space="preserve"> the </w:t>
      </w:r>
      <w:r w:rsidR="00645C14">
        <w:t xml:space="preserve">best performance? </w:t>
      </w:r>
      <w:r w:rsidR="00645C14" w:rsidRPr="003C5413">
        <w:t>Why do you think that some algorithms worked better than others?</w:t>
      </w:r>
      <w:r w:rsidR="00645C14">
        <w:t xml:space="preserve"> Is there any limitation and drawback of your works? If you had more time and more computational resources, or more team members, what aspects you should propose and explore to improve the performance? </w:t>
      </w:r>
    </w:p>
    <w:p w14:paraId="202C4785" w14:textId="3645746E" w:rsidR="005D168F" w:rsidRDefault="005D168F" w:rsidP="00EF6165">
      <w:pPr>
        <w:pStyle w:val="FPTStyleparagraph"/>
      </w:pPr>
    </w:p>
    <w:p w14:paraId="3CFD4994" w14:textId="135B37F3" w:rsidR="00E93210" w:rsidRPr="00EF6165" w:rsidRDefault="005D168F" w:rsidP="00EF6165">
      <w:pPr>
        <w:spacing w:line="240" w:lineRule="auto"/>
        <w:jc w:val="left"/>
        <w:rPr>
          <w:rFonts w:eastAsia="Times New Roman"/>
          <w:noProof w:val="0"/>
          <w:snapToGrid w:val="0"/>
          <w:szCs w:val="22"/>
          <w:lang w:eastAsia="de-DE" w:bidi="en-US"/>
        </w:rPr>
      </w:pPr>
      <w:r>
        <w:br w:type="page"/>
      </w:r>
    </w:p>
    <w:p w14:paraId="116124D8" w14:textId="0811BDA8" w:rsidR="00E93210" w:rsidRPr="00EF6165" w:rsidRDefault="00EF6165" w:rsidP="00747ABF">
      <w:pPr>
        <w:pStyle w:val="FPTStyleparagraph"/>
      </w:pPr>
      <w:r w:rsidRPr="00EF6165">
        <w:rPr>
          <w:rStyle w:val="FPTStyleIntrotextChar"/>
          <w:b/>
        </w:rPr>
        <w:lastRenderedPageBreak/>
        <w:t>CONFLICTS OF INTEREST:</w:t>
      </w:r>
      <w:r w:rsidRPr="00613B31">
        <w:t xml:space="preserve"> </w:t>
      </w:r>
      <w:r w:rsidR="00E93210" w:rsidRPr="00EF6165">
        <w:t xml:space="preserve">Declare conflicts of interest or state “The authors declare no conflict of interest.” Authors must identify and declare any personal circumstances or interest that may be perceived as inappropriately influencing the representation or interpretation of reported research results. </w:t>
      </w:r>
      <w:r w:rsidR="003D428C" w:rsidRPr="00EF6165">
        <w:t>Any role of the funders in the design of the study; in the collection, analyses or interpretation of data; in the writing of the manuscript; or in the decision to publish the results must be declared in this section</w:t>
      </w:r>
      <w:r w:rsidR="00E93210" w:rsidRPr="00EF6165">
        <w:t>. If there is no role, please state “</w:t>
      </w:r>
      <w:r w:rsidR="006E1AAC" w:rsidRPr="00EF6165">
        <w:t>The funders had no role in the design of the study; in the collection, analyses, or interpretation of data; in the wri</w:t>
      </w:r>
      <w:r w:rsidR="006E1AAC" w:rsidRPr="00EF6165">
        <w:t>t</w:t>
      </w:r>
      <w:r w:rsidR="006E1AAC" w:rsidRPr="00EF6165">
        <w:t>ing of the manuscript; or in the decision to publish the results</w:t>
      </w:r>
      <w:r w:rsidR="00E93210" w:rsidRPr="00EF6165">
        <w:t>”.</w:t>
      </w:r>
    </w:p>
    <w:p w14:paraId="24D1FBE8" w14:textId="77777777" w:rsidR="005D168F" w:rsidRDefault="005D168F">
      <w:pPr>
        <w:spacing w:line="240" w:lineRule="auto"/>
        <w:jc w:val="left"/>
        <w:rPr>
          <w:b/>
          <w:bCs/>
          <w:szCs w:val="18"/>
          <w:lang w:bidi="en-US"/>
        </w:rPr>
      </w:pPr>
      <w:r>
        <w:rPr>
          <w:b/>
          <w:bCs/>
          <w:szCs w:val="18"/>
          <w:lang w:bidi="en-US"/>
        </w:rPr>
        <w:br w:type="page"/>
      </w:r>
    </w:p>
    <w:p w14:paraId="56CF238C" w14:textId="7638B743" w:rsidR="00E93210" w:rsidRPr="00613B31" w:rsidRDefault="00330955" w:rsidP="003F491B">
      <w:pPr>
        <w:pStyle w:val="FPTStyletittle"/>
      </w:pPr>
      <w:r>
        <w:lastRenderedPageBreak/>
        <w:t xml:space="preserve">8. </w:t>
      </w:r>
      <w:r w:rsidR="00E93210" w:rsidRPr="00613B31">
        <w:t xml:space="preserve">Appendix </w:t>
      </w:r>
    </w:p>
    <w:p w14:paraId="6393A1BA" w14:textId="047EE671" w:rsidR="00E93210" w:rsidRPr="00613B31" w:rsidRDefault="00E93210" w:rsidP="003F491B">
      <w:pPr>
        <w:pStyle w:val="FPTStyleparagraph"/>
      </w:pPr>
      <w:r w:rsidRPr="00613B31">
        <w:t>The appendix is an optional section that can contain details and data supplemental to the main text</w:t>
      </w:r>
      <w:r w:rsidR="00CD4B8A">
        <w:t xml:space="preserve">—for example, explanations of experimental </w:t>
      </w:r>
      <w:r w:rsidR="004846E4">
        <w:t>details that would disrupt the flow of the main text</w:t>
      </w:r>
      <w:r w:rsidRPr="00613B31">
        <w:t xml:space="preserve"> but nonetheless remain crucial to understanding and reproducing the research shown; figures of replicates for experiments of which representative data is shown in the main text can be added here if brief, or as Supplementary data. Mathematical proofs of results not central to the </w:t>
      </w:r>
      <w:r w:rsidR="00EF6165">
        <w:t>document</w:t>
      </w:r>
      <w:r w:rsidRPr="00613B31">
        <w:t xml:space="preserve"> can be added as an appendix.</w:t>
      </w:r>
    </w:p>
    <w:p w14:paraId="513AFF45" w14:textId="240AE156" w:rsidR="00E93210" w:rsidRDefault="00E93210" w:rsidP="003F491B">
      <w:pPr>
        <w:pStyle w:val="FPTStyleparagraph"/>
      </w:pPr>
      <w:r w:rsidRPr="00613B31">
        <w:t xml:space="preserve">All appendix sections must </w:t>
      </w:r>
      <w:r w:rsidR="004846E4">
        <w:t>be cited in the main text. In the appendices, Figures, Tables, etc. should be labeled starting with “A”—e.g., Figure A1, Figure A2, etc.</w:t>
      </w:r>
    </w:p>
    <w:p w14:paraId="7BA8169F" w14:textId="4BD477C2" w:rsidR="00645C14" w:rsidRPr="00D049B4" w:rsidRDefault="00645C14" w:rsidP="00645C14">
      <w:pPr>
        <w:rPr>
          <w:sz w:val="24"/>
          <w:szCs w:val="22"/>
        </w:rPr>
      </w:pPr>
      <w:r w:rsidRPr="00D049B4">
        <w:rPr>
          <w:sz w:val="24"/>
          <w:szCs w:val="22"/>
        </w:rPr>
        <w:t xml:space="preserve">Here is an example of Project plan, you can modify and add relevant information according to your project. </w:t>
      </w:r>
    </w:p>
    <w:p w14:paraId="13B39F26" w14:textId="560D86F3" w:rsidR="00645C14" w:rsidRDefault="00645C14" w:rsidP="00645C14">
      <w:pPr>
        <w:pStyle w:val="MDPI41tablecaption"/>
        <w:ind w:left="0"/>
        <w:rPr>
          <w:sz w:val="24"/>
        </w:rPr>
      </w:pPr>
      <w:proofErr w:type="gramStart"/>
      <w:r w:rsidRPr="005C2654">
        <w:rPr>
          <w:rStyle w:val="FPTstylefigtablenumberChar"/>
        </w:rPr>
        <w:t xml:space="preserve">Table </w:t>
      </w:r>
      <w:r>
        <w:rPr>
          <w:rStyle w:val="FPTstylefigtablenumberChar"/>
        </w:rPr>
        <w:t>3</w:t>
      </w:r>
      <w:r w:rsidRPr="005C2654">
        <w:rPr>
          <w:rStyle w:val="FPTstylefigtablenumberChar"/>
        </w:rPr>
        <w:t>.</w:t>
      </w:r>
      <w:proofErr w:type="gramEnd"/>
      <w:r w:rsidRPr="00B07E0E">
        <w:rPr>
          <w:b/>
        </w:rPr>
        <w:t xml:space="preserve"> </w:t>
      </w:r>
      <w:r w:rsidRPr="00D049B4">
        <w:rPr>
          <w:sz w:val="24"/>
        </w:rPr>
        <w:t>Project plan</w:t>
      </w:r>
    </w:p>
    <w:tbl>
      <w:tblPr>
        <w:tblW w:w="10170" w:type="dxa"/>
        <w:jc w:val="center"/>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52"/>
        <w:gridCol w:w="1453"/>
        <w:gridCol w:w="1453"/>
        <w:gridCol w:w="1453"/>
        <w:gridCol w:w="1453"/>
        <w:gridCol w:w="1453"/>
        <w:gridCol w:w="1453"/>
      </w:tblGrid>
      <w:tr w:rsidR="006D7A1E" w:rsidRPr="00EF08AF" w14:paraId="37FE3E20" w14:textId="77777777" w:rsidTr="006D7A1E">
        <w:trPr>
          <w:jc w:val="center"/>
        </w:trPr>
        <w:tc>
          <w:tcPr>
            <w:tcW w:w="1452" w:type="dxa"/>
            <w:tcBorders>
              <w:bottom w:val="single" w:sz="4" w:space="0" w:color="auto"/>
            </w:tcBorders>
            <w:shd w:val="clear" w:color="auto" w:fill="auto"/>
            <w:vAlign w:val="center"/>
          </w:tcPr>
          <w:p w14:paraId="751A43D5" w14:textId="6AA0C83D" w:rsidR="006D7A1E" w:rsidRPr="007F7C8C" w:rsidRDefault="00DE5678" w:rsidP="00C261F0">
            <w:pPr>
              <w:pStyle w:val="FPTstylefigtablenumber"/>
            </w:pPr>
            <w:r>
              <w:t>Task name</w:t>
            </w:r>
          </w:p>
        </w:tc>
        <w:tc>
          <w:tcPr>
            <w:tcW w:w="1453" w:type="dxa"/>
            <w:tcBorders>
              <w:bottom w:val="single" w:sz="4" w:space="0" w:color="auto"/>
            </w:tcBorders>
          </w:tcPr>
          <w:p w14:paraId="254727F1" w14:textId="2AFFA525" w:rsidR="006D7A1E" w:rsidRPr="00DE5678" w:rsidRDefault="00DE5678" w:rsidP="00DE5678">
            <w:pPr>
              <w:pStyle w:val="FPTstylefigtablenumber"/>
            </w:pPr>
            <w:r>
              <w:t>Priority</w:t>
            </w:r>
          </w:p>
        </w:tc>
        <w:tc>
          <w:tcPr>
            <w:tcW w:w="1453" w:type="dxa"/>
            <w:tcBorders>
              <w:bottom w:val="single" w:sz="4" w:space="0" w:color="auto"/>
            </w:tcBorders>
          </w:tcPr>
          <w:p w14:paraId="319BC2D7" w14:textId="11C9F147" w:rsidR="006D7A1E" w:rsidRPr="00DE5678" w:rsidRDefault="00DE5678" w:rsidP="00DE5678">
            <w:pPr>
              <w:pStyle w:val="FPTstylefigtablenumber"/>
            </w:pPr>
            <w:r>
              <w:t>Owner</w:t>
            </w:r>
          </w:p>
        </w:tc>
        <w:tc>
          <w:tcPr>
            <w:tcW w:w="1453" w:type="dxa"/>
            <w:tcBorders>
              <w:bottom w:val="single" w:sz="4" w:space="0" w:color="auto"/>
            </w:tcBorders>
          </w:tcPr>
          <w:p w14:paraId="4BEC186B" w14:textId="2E26C21C" w:rsidR="006D7A1E" w:rsidRPr="00DE5678" w:rsidRDefault="00DE5678" w:rsidP="00DE5678">
            <w:pPr>
              <w:pStyle w:val="FPTstylefigtablenumber"/>
            </w:pPr>
            <w:r>
              <w:t>Start date</w:t>
            </w:r>
          </w:p>
        </w:tc>
        <w:tc>
          <w:tcPr>
            <w:tcW w:w="1453" w:type="dxa"/>
            <w:tcBorders>
              <w:bottom w:val="single" w:sz="4" w:space="0" w:color="auto"/>
            </w:tcBorders>
          </w:tcPr>
          <w:p w14:paraId="5A3BCCE1" w14:textId="1E254436" w:rsidR="006D7A1E" w:rsidRPr="00DE5678" w:rsidRDefault="00DE5678" w:rsidP="00DE5678">
            <w:pPr>
              <w:pStyle w:val="FPTstylefigtablenumber"/>
            </w:pPr>
            <w:r>
              <w:t>End date</w:t>
            </w:r>
          </w:p>
        </w:tc>
        <w:tc>
          <w:tcPr>
            <w:tcW w:w="1453" w:type="dxa"/>
            <w:tcBorders>
              <w:bottom w:val="single" w:sz="4" w:space="0" w:color="auto"/>
            </w:tcBorders>
            <w:shd w:val="clear" w:color="auto" w:fill="auto"/>
            <w:vAlign w:val="center"/>
          </w:tcPr>
          <w:p w14:paraId="0BA928F6" w14:textId="69C8513C" w:rsidR="006D7A1E" w:rsidRPr="00DE5678" w:rsidRDefault="00DE5678" w:rsidP="00DE5678">
            <w:pPr>
              <w:pStyle w:val="FPTstylefigtablenumber"/>
            </w:pPr>
            <w:r>
              <w:t>Status</w:t>
            </w:r>
          </w:p>
        </w:tc>
        <w:tc>
          <w:tcPr>
            <w:tcW w:w="1453" w:type="dxa"/>
            <w:tcBorders>
              <w:bottom w:val="single" w:sz="4" w:space="0" w:color="auto"/>
            </w:tcBorders>
            <w:shd w:val="clear" w:color="auto" w:fill="auto"/>
            <w:vAlign w:val="center"/>
          </w:tcPr>
          <w:p w14:paraId="73950C1A" w14:textId="096B6F78" w:rsidR="006D7A1E" w:rsidRPr="00DE5678" w:rsidRDefault="00DE5678" w:rsidP="00DE5678">
            <w:pPr>
              <w:pStyle w:val="FPTstylefigtablenumber"/>
            </w:pPr>
            <w:r>
              <w:t>Issues</w:t>
            </w:r>
          </w:p>
        </w:tc>
      </w:tr>
      <w:tr w:rsidR="006D7A1E" w:rsidRPr="00EF08AF" w14:paraId="038A26F5" w14:textId="77777777" w:rsidTr="006D7A1E">
        <w:trPr>
          <w:jc w:val="center"/>
        </w:trPr>
        <w:tc>
          <w:tcPr>
            <w:tcW w:w="1452" w:type="dxa"/>
            <w:shd w:val="clear" w:color="auto" w:fill="auto"/>
            <w:vAlign w:val="center"/>
          </w:tcPr>
          <w:p w14:paraId="2FA2350E" w14:textId="2BB5AFAA" w:rsidR="006D7A1E" w:rsidRPr="00F220D4" w:rsidRDefault="00DE5678" w:rsidP="00C261F0">
            <w:pPr>
              <w:pStyle w:val="FPTstylefiguretabletittle"/>
            </w:pPr>
            <w:r>
              <w:t>Find documents</w:t>
            </w:r>
          </w:p>
        </w:tc>
        <w:tc>
          <w:tcPr>
            <w:tcW w:w="1453" w:type="dxa"/>
          </w:tcPr>
          <w:p w14:paraId="21869E0F" w14:textId="4AB4E1AD" w:rsidR="006D7A1E" w:rsidRPr="00F220D4" w:rsidRDefault="00DE5678" w:rsidP="00C261F0">
            <w:pPr>
              <w:pStyle w:val="FPTstylefiguretabletittle"/>
            </w:pPr>
            <w:r>
              <w:t>High</w:t>
            </w:r>
          </w:p>
        </w:tc>
        <w:tc>
          <w:tcPr>
            <w:tcW w:w="1453" w:type="dxa"/>
          </w:tcPr>
          <w:p w14:paraId="5A90151A" w14:textId="4B03F259" w:rsidR="006D7A1E" w:rsidRPr="00F220D4" w:rsidRDefault="00DE5678" w:rsidP="00C261F0">
            <w:pPr>
              <w:pStyle w:val="FPTstylefiguretabletittle"/>
            </w:pPr>
            <w:r>
              <w:t>Student A</w:t>
            </w:r>
          </w:p>
        </w:tc>
        <w:tc>
          <w:tcPr>
            <w:tcW w:w="1453" w:type="dxa"/>
          </w:tcPr>
          <w:p w14:paraId="0EF2F92F" w14:textId="0291FAA1" w:rsidR="006D7A1E" w:rsidRPr="00F220D4" w:rsidRDefault="00DE5678" w:rsidP="00C261F0">
            <w:pPr>
              <w:pStyle w:val="FPTstylefiguretabletittle"/>
            </w:pPr>
            <w:r>
              <w:t>…</w:t>
            </w:r>
          </w:p>
        </w:tc>
        <w:tc>
          <w:tcPr>
            <w:tcW w:w="1453" w:type="dxa"/>
          </w:tcPr>
          <w:p w14:paraId="1B41C8FA" w14:textId="15901B14" w:rsidR="006D7A1E" w:rsidRPr="00F220D4" w:rsidRDefault="00DE5678" w:rsidP="00C261F0">
            <w:pPr>
              <w:pStyle w:val="FPTstylefiguretabletittle"/>
            </w:pPr>
            <w:r>
              <w:t>…</w:t>
            </w:r>
          </w:p>
        </w:tc>
        <w:tc>
          <w:tcPr>
            <w:tcW w:w="1453" w:type="dxa"/>
            <w:shd w:val="clear" w:color="auto" w:fill="auto"/>
            <w:vAlign w:val="center"/>
          </w:tcPr>
          <w:p w14:paraId="7CDA3558" w14:textId="68AA181D" w:rsidR="006D7A1E" w:rsidRPr="00F220D4" w:rsidRDefault="00DE5678" w:rsidP="00C261F0">
            <w:pPr>
              <w:pStyle w:val="FPTstylefiguretabletittle"/>
            </w:pPr>
            <w:r>
              <w:t>In progress</w:t>
            </w:r>
          </w:p>
        </w:tc>
        <w:tc>
          <w:tcPr>
            <w:tcW w:w="1453" w:type="dxa"/>
            <w:shd w:val="clear" w:color="auto" w:fill="auto"/>
            <w:vAlign w:val="center"/>
          </w:tcPr>
          <w:p w14:paraId="5A3D7A50" w14:textId="5FB2C7DB" w:rsidR="006D7A1E" w:rsidRPr="00F220D4" w:rsidRDefault="00DE5678" w:rsidP="00C261F0">
            <w:pPr>
              <w:pStyle w:val="FPTstylefiguretabletittle"/>
            </w:pPr>
            <w:r>
              <w:t>…</w:t>
            </w:r>
          </w:p>
        </w:tc>
      </w:tr>
      <w:tr w:rsidR="006D7A1E" w:rsidRPr="00EF08AF" w14:paraId="269EC4D8" w14:textId="77777777" w:rsidTr="006D7A1E">
        <w:trPr>
          <w:jc w:val="center"/>
        </w:trPr>
        <w:tc>
          <w:tcPr>
            <w:tcW w:w="1452" w:type="dxa"/>
            <w:shd w:val="clear" w:color="auto" w:fill="auto"/>
            <w:vAlign w:val="center"/>
          </w:tcPr>
          <w:p w14:paraId="66053AF3" w14:textId="35FAE5D5" w:rsidR="006D7A1E" w:rsidRPr="00F220D4" w:rsidRDefault="00DE5678" w:rsidP="00C261F0">
            <w:pPr>
              <w:pStyle w:val="FPTstylefiguretabletittle"/>
            </w:pPr>
            <w:r>
              <w:t>Review papers</w:t>
            </w:r>
          </w:p>
        </w:tc>
        <w:tc>
          <w:tcPr>
            <w:tcW w:w="1453" w:type="dxa"/>
          </w:tcPr>
          <w:p w14:paraId="440112CC" w14:textId="688AF674" w:rsidR="006D7A1E" w:rsidRPr="00F220D4" w:rsidRDefault="00DE5678" w:rsidP="00C261F0">
            <w:pPr>
              <w:pStyle w:val="FPTstylefiguretabletittle"/>
            </w:pPr>
            <w:r>
              <w:t>High</w:t>
            </w:r>
          </w:p>
        </w:tc>
        <w:tc>
          <w:tcPr>
            <w:tcW w:w="1453" w:type="dxa"/>
          </w:tcPr>
          <w:p w14:paraId="148FC685" w14:textId="1397EDEC" w:rsidR="006D7A1E" w:rsidRPr="00F220D4" w:rsidRDefault="00DE5678" w:rsidP="00C261F0">
            <w:pPr>
              <w:pStyle w:val="FPTstylefiguretabletittle"/>
            </w:pPr>
            <w:r>
              <w:t>…</w:t>
            </w:r>
          </w:p>
        </w:tc>
        <w:tc>
          <w:tcPr>
            <w:tcW w:w="1453" w:type="dxa"/>
          </w:tcPr>
          <w:p w14:paraId="43CC2907" w14:textId="4CB67F2A" w:rsidR="006D7A1E" w:rsidRPr="00F220D4" w:rsidRDefault="00DE5678" w:rsidP="00C261F0">
            <w:pPr>
              <w:pStyle w:val="FPTstylefiguretabletittle"/>
            </w:pPr>
            <w:r>
              <w:t>…</w:t>
            </w:r>
          </w:p>
        </w:tc>
        <w:tc>
          <w:tcPr>
            <w:tcW w:w="1453" w:type="dxa"/>
          </w:tcPr>
          <w:p w14:paraId="211A39E9" w14:textId="44BB0097" w:rsidR="006D7A1E" w:rsidRPr="00F220D4" w:rsidRDefault="00DE5678" w:rsidP="00C261F0">
            <w:pPr>
              <w:pStyle w:val="FPTstylefiguretabletittle"/>
            </w:pPr>
            <w:r>
              <w:t>…</w:t>
            </w:r>
          </w:p>
        </w:tc>
        <w:tc>
          <w:tcPr>
            <w:tcW w:w="1453" w:type="dxa"/>
            <w:shd w:val="clear" w:color="auto" w:fill="auto"/>
            <w:vAlign w:val="center"/>
          </w:tcPr>
          <w:p w14:paraId="71B37416" w14:textId="73F90354" w:rsidR="006D7A1E" w:rsidRPr="00F220D4" w:rsidRDefault="00DE5678" w:rsidP="00C261F0">
            <w:pPr>
              <w:pStyle w:val="FPTstylefiguretabletittle"/>
            </w:pPr>
            <w:r>
              <w:t>…</w:t>
            </w:r>
          </w:p>
        </w:tc>
        <w:tc>
          <w:tcPr>
            <w:tcW w:w="1453" w:type="dxa"/>
            <w:shd w:val="clear" w:color="auto" w:fill="auto"/>
            <w:vAlign w:val="center"/>
          </w:tcPr>
          <w:p w14:paraId="0C795AD8" w14:textId="736ED8E6" w:rsidR="006D7A1E" w:rsidRPr="00F220D4" w:rsidRDefault="00DE5678" w:rsidP="00C261F0">
            <w:pPr>
              <w:pStyle w:val="FPTstylefiguretabletittle"/>
            </w:pPr>
            <w:r>
              <w:t>…</w:t>
            </w:r>
          </w:p>
        </w:tc>
      </w:tr>
      <w:tr w:rsidR="00DE5678" w:rsidRPr="00EF08AF" w14:paraId="4B6EE4C1" w14:textId="77777777" w:rsidTr="00DC534A">
        <w:trPr>
          <w:jc w:val="center"/>
        </w:trPr>
        <w:tc>
          <w:tcPr>
            <w:tcW w:w="1452" w:type="dxa"/>
            <w:shd w:val="clear" w:color="auto" w:fill="auto"/>
            <w:vAlign w:val="center"/>
          </w:tcPr>
          <w:p w14:paraId="3BC4ED2B" w14:textId="04814BEA" w:rsidR="00DE5678" w:rsidRDefault="00DE5678" w:rsidP="00DE5678">
            <w:pPr>
              <w:pStyle w:val="FPTstylefiguretabletittle"/>
            </w:pPr>
            <w:r>
              <w:t xml:space="preserve">Review and analyze public dataset </w:t>
            </w:r>
          </w:p>
        </w:tc>
        <w:tc>
          <w:tcPr>
            <w:tcW w:w="1453" w:type="dxa"/>
          </w:tcPr>
          <w:p w14:paraId="0CCB5361" w14:textId="04A21BD9" w:rsidR="00DE5678" w:rsidRDefault="00DE5678" w:rsidP="00DE5678">
            <w:pPr>
              <w:pStyle w:val="FPTstylefiguretabletittle"/>
            </w:pPr>
            <w:r w:rsidRPr="00513354">
              <w:t>High</w:t>
            </w:r>
          </w:p>
        </w:tc>
        <w:tc>
          <w:tcPr>
            <w:tcW w:w="1453" w:type="dxa"/>
          </w:tcPr>
          <w:p w14:paraId="6223BE71" w14:textId="77777777" w:rsidR="00DE5678" w:rsidRDefault="00DE5678" w:rsidP="00DE5678">
            <w:pPr>
              <w:pStyle w:val="FPTstylefiguretabletittle"/>
            </w:pPr>
            <w:r w:rsidRPr="00513354">
              <w:t>…</w:t>
            </w:r>
          </w:p>
          <w:p w14:paraId="6F4A7206" w14:textId="49C33DB9" w:rsidR="00C332BE" w:rsidRPr="00C332BE" w:rsidRDefault="00C332BE" w:rsidP="00C332BE">
            <w:pPr>
              <w:jc w:val="center"/>
              <w:rPr>
                <w:lang w:eastAsia="de-DE" w:bidi="en-US"/>
              </w:rPr>
            </w:pPr>
          </w:p>
        </w:tc>
        <w:tc>
          <w:tcPr>
            <w:tcW w:w="1453" w:type="dxa"/>
          </w:tcPr>
          <w:p w14:paraId="16053C74" w14:textId="296D97F5" w:rsidR="00DE5678" w:rsidRDefault="00DE5678" w:rsidP="00DE5678">
            <w:pPr>
              <w:pStyle w:val="FPTstylefiguretabletittle"/>
            </w:pPr>
            <w:r w:rsidRPr="00513354">
              <w:t>…</w:t>
            </w:r>
          </w:p>
        </w:tc>
        <w:tc>
          <w:tcPr>
            <w:tcW w:w="1453" w:type="dxa"/>
          </w:tcPr>
          <w:p w14:paraId="61ECF3BF" w14:textId="6C6B4DB8" w:rsidR="00DE5678" w:rsidRDefault="00DE5678" w:rsidP="00DE5678">
            <w:pPr>
              <w:pStyle w:val="FPTstylefiguretabletittle"/>
            </w:pPr>
            <w:r w:rsidRPr="00513354">
              <w:t>…</w:t>
            </w:r>
          </w:p>
        </w:tc>
        <w:tc>
          <w:tcPr>
            <w:tcW w:w="1453" w:type="dxa"/>
            <w:shd w:val="clear" w:color="auto" w:fill="auto"/>
          </w:tcPr>
          <w:p w14:paraId="5A4FDCC6" w14:textId="6B918321" w:rsidR="00DE5678" w:rsidRDefault="00DE5678" w:rsidP="00DE5678">
            <w:pPr>
              <w:pStyle w:val="FPTstylefiguretabletittle"/>
            </w:pPr>
            <w:r w:rsidRPr="00513354">
              <w:t>…</w:t>
            </w:r>
          </w:p>
        </w:tc>
        <w:tc>
          <w:tcPr>
            <w:tcW w:w="1453" w:type="dxa"/>
            <w:shd w:val="clear" w:color="auto" w:fill="auto"/>
          </w:tcPr>
          <w:p w14:paraId="44D57178" w14:textId="4860696C" w:rsidR="00DE5678" w:rsidRDefault="00DE5678" w:rsidP="00DE5678">
            <w:pPr>
              <w:pStyle w:val="FPTstylefiguretabletittle"/>
            </w:pPr>
            <w:r w:rsidRPr="00513354">
              <w:t>…</w:t>
            </w:r>
          </w:p>
        </w:tc>
      </w:tr>
      <w:tr w:rsidR="00C332BE" w:rsidRPr="00EF08AF" w14:paraId="00DAD37B" w14:textId="77777777" w:rsidTr="00DC534A">
        <w:trPr>
          <w:jc w:val="center"/>
        </w:trPr>
        <w:tc>
          <w:tcPr>
            <w:tcW w:w="1452" w:type="dxa"/>
            <w:shd w:val="clear" w:color="auto" w:fill="auto"/>
            <w:vAlign w:val="center"/>
          </w:tcPr>
          <w:p w14:paraId="372F7352" w14:textId="584E76EA" w:rsidR="00C332BE" w:rsidRDefault="00C332BE" w:rsidP="00C332BE">
            <w:pPr>
              <w:pStyle w:val="FPTstylefiguretabletittle"/>
            </w:pPr>
            <w:r>
              <w:t>Collect and l</w:t>
            </w:r>
            <w:r>
              <w:t>a</w:t>
            </w:r>
            <w:r>
              <w:t>bel data</w:t>
            </w:r>
          </w:p>
        </w:tc>
        <w:tc>
          <w:tcPr>
            <w:tcW w:w="1453" w:type="dxa"/>
          </w:tcPr>
          <w:p w14:paraId="3267D413" w14:textId="33B00B16" w:rsidR="00C332BE" w:rsidRPr="00513354" w:rsidRDefault="00C332BE" w:rsidP="00C332BE">
            <w:pPr>
              <w:pStyle w:val="FPTstylefiguretabletittle"/>
            </w:pPr>
            <w:r w:rsidRPr="00DB580A">
              <w:t>High</w:t>
            </w:r>
          </w:p>
        </w:tc>
        <w:tc>
          <w:tcPr>
            <w:tcW w:w="1453" w:type="dxa"/>
          </w:tcPr>
          <w:p w14:paraId="543FBB16" w14:textId="03A61F6B" w:rsidR="00C332BE" w:rsidRPr="00513354" w:rsidRDefault="00C332BE" w:rsidP="00C332BE">
            <w:pPr>
              <w:pStyle w:val="FPTstylefiguretabletittle"/>
            </w:pPr>
            <w:r w:rsidRPr="00DB580A">
              <w:t>…</w:t>
            </w:r>
          </w:p>
        </w:tc>
        <w:tc>
          <w:tcPr>
            <w:tcW w:w="1453" w:type="dxa"/>
          </w:tcPr>
          <w:p w14:paraId="2BF92132" w14:textId="170FF469" w:rsidR="00C332BE" w:rsidRPr="00513354" w:rsidRDefault="00C332BE" w:rsidP="00C332BE">
            <w:pPr>
              <w:pStyle w:val="FPTstylefiguretabletittle"/>
            </w:pPr>
            <w:r w:rsidRPr="00DB580A">
              <w:t>…</w:t>
            </w:r>
          </w:p>
        </w:tc>
        <w:tc>
          <w:tcPr>
            <w:tcW w:w="1453" w:type="dxa"/>
          </w:tcPr>
          <w:p w14:paraId="0F7B4BB7" w14:textId="5A201DE2" w:rsidR="00C332BE" w:rsidRPr="00513354" w:rsidRDefault="00C332BE" w:rsidP="00C332BE">
            <w:pPr>
              <w:pStyle w:val="FPTstylefiguretabletittle"/>
            </w:pPr>
            <w:r w:rsidRPr="00DB580A">
              <w:t>…</w:t>
            </w:r>
          </w:p>
        </w:tc>
        <w:tc>
          <w:tcPr>
            <w:tcW w:w="1453" w:type="dxa"/>
            <w:shd w:val="clear" w:color="auto" w:fill="auto"/>
          </w:tcPr>
          <w:p w14:paraId="08146913" w14:textId="1D275AB8" w:rsidR="00C332BE" w:rsidRPr="00513354" w:rsidRDefault="00C332BE" w:rsidP="00C332BE">
            <w:pPr>
              <w:pStyle w:val="FPTstylefiguretabletittle"/>
            </w:pPr>
            <w:r w:rsidRPr="00DB580A">
              <w:t>…</w:t>
            </w:r>
          </w:p>
        </w:tc>
        <w:tc>
          <w:tcPr>
            <w:tcW w:w="1453" w:type="dxa"/>
            <w:shd w:val="clear" w:color="auto" w:fill="auto"/>
          </w:tcPr>
          <w:p w14:paraId="120FBD38" w14:textId="09D002BD" w:rsidR="00C332BE" w:rsidRPr="00513354" w:rsidRDefault="00C332BE" w:rsidP="00C332BE">
            <w:pPr>
              <w:pStyle w:val="FPTstylefiguretabletittle"/>
            </w:pPr>
            <w:r w:rsidRPr="00DB580A">
              <w:t>…</w:t>
            </w:r>
          </w:p>
        </w:tc>
      </w:tr>
      <w:tr w:rsidR="00C332BE" w:rsidRPr="00EF08AF" w14:paraId="2C5D5F92" w14:textId="77777777" w:rsidTr="00DC534A">
        <w:trPr>
          <w:jc w:val="center"/>
        </w:trPr>
        <w:tc>
          <w:tcPr>
            <w:tcW w:w="1452" w:type="dxa"/>
            <w:shd w:val="clear" w:color="auto" w:fill="auto"/>
            <w:vAlign w:val="center"/>
          </w:tcPr>
          <w:p w14:paraId="2CF6E181" w14:textId="38083779" w:rsidR="00C332BE" w:rsidRDefault="00C332BE" w:rsidP="00C332BE">
            <w:pPr>
              <w:pStyle w:val="FPTstylefiguretabletittle"/>
            </w:pPr>
            <w:r>
              <w:t>Experiment</w:t>
            </w:r>
          </w:p>
        </w:tc>
        <w:tc>
          <w:tcPr>
            <w:tcW w:w="1453" w:type="dxa"/>
          </w:tcPr>
          <w:p w14:paraId="1635D5C0" w14:textId="50B7143F" w:rsidR="00C332BE" w:rsidRPr="00DB580A" w:rsidRDefault="00C332BE" w:rsidP="00C332BE">
            <w:pPr>
              <w:pStyle w:val="FPTstylefiguretabletittle"/>
            </w:pPr>
            <w:r>
              <w:t>Medium</w:t>
            </w:r>
          </w:p>
        </w:tc>
        <w:tc>
          <w:tcPr>
            <w:tcW w:w="1453" w:type="dxa"/>
          </w:tcPr>
          <w:p w14:paraId="2A55EFF5" w14:textId="2039A3B6" w:rsidR="00C332BE" w:rsidRPr="00DB580A" w:rsidRDefault="00C332BE" w:rsidP="00C332BE">
            <w:pPr>
              <w:pStyle w:val="FPTstylefiguretabletittle"/>
            </w:pPr>
            <w:r>
              <w:t>…</w:t>
            </w:r>
          </w:p>
        </w:tc>
        <w:tc>
          <w:tcPr>
            <w:tcW w:w="1453" w:type="dxa"/>
          </w:tcPr>
          <w:p w14:paraId="3DE34F3D" w14:textId="42BA9D2E" w:rsidR="00C332BE" w:rsidRPr="00DB580A" w:rsidRDefault="00C332BE" w:rsidP="00C332BE">
            <w:pPr>
              <w:pStyle w:val="FPTstylefiguretabletittle"/>
            </w:pPr>
            <w:r>
              <w:t>…</w:t>
            </w:r>
          </w:p>
        </w:tc>
        <w:tc>
          <w:tcPr>
            <w:tcW w:w="1453" w:type="dxa"/>
          </w:tcPr>
          <w:p w14:paraId="5463AAB4" w14:textId="60558D5E" w:rsidR="00C332BE" w:rsidRPr="00DB580A" w:rsidRDefault="00C332BE" w:rsidP="00C332BE">
            <w:pPr>
              <w:pStyle w:val="FPTstylefiguretabletittle"/>
            </w:pPr>
            <w:r>
              <w:t>…</w:t>
            </w:r>
          </w:p>
        </w:tc>
        <w:tc>
          <w:tcPr>
            <w:tcW w:w="1453" w:type="dxa"/>
            <w:shd w:val="clear" w:color="auto" w:fill="auto"/>
          </w:tcPr>
          <w:p w14:paraId="0E98A98A" w14:textId="6A88137D" w:rsidR="00C332BE" w:rsidRPr="00DB580A" w:rsidRDefault="00C332BE" w:rsidP="00C332BE">
            <w:pPr>
              <w:pStyle w:val="FPTstylefiguretabletittle"/>
            </w:pPr>
            <w:r>
              <w:t>…</w:t>
            </w:r>
          </w:p>
        </w:tc>
        <w:tc>
          <w:tcPr>
            <w:tcW w:w="1453" w:type="dxa"/>
            <w:shd w:val="clear" w:color="auto" w:fill="auto"/>
          </w:tcPr>
          <w:p w14:paraId="11ACC710" w14:textId="4A5352D3" w:rsidR="00C332BE" w:rsidRPr="00DB580A" w:rsidRDefault="00C332BE" w:rsidP="00C332BE">
            <w:pPr>
              <w:pStyle w:val="FPTstylefiguretabletittle"/>
            </w:pPr>
            <w:r>
              <w:t>…</w:t>
            </w:r>
          </w:p>
        </w:tc>
      </w:tr>
      <w:tr w:rsidR="00C332BE" w:rsidRPr="00EF08AF" w14:paraId="503FA885" w14:textId="77777777" w:rsidTr="00DC534A">
        <w:trPr>
          <w:jc w:val="center"/>
        </w:trPr>
        <w:tc>
          <w:tcPr>
            <w:tcW w:w="1452" w:type="dxa"/>
            <w:shd w:val="clear" w:color="auto" w:fill="auto"/>
            <w:vAlign w:val="center"/>
          </w:tcPr>
          <w:p w14:paraId="4D24D15F" w14:textId="7063E658" w:rsidR="00C332BE" w:rsidRDefault="00C332BE" w:rsidP="00C332BE">
            <w:pPr>
              <w:pStyle w:val="FPTstylefiguretabletittle"/>
            </w:pPr>
            <w:r>
              <w:t>Compare r</w:t>
            </w:r>
            <w:r>
              <w:t>e</w:t>
            </w:r>
            <w:r>
              <w:t>sults</w:t>
            </w:r>
          </w:p>
        </w:tc>
        <w:tc>
          <w:tcPr>
            <w:tcW w:w="1453" w:type="dxa"/>
          </w:tcPr>
          <w:p w14:paraId="188118EF" w14:textId="741C2FE2" w:rsidR="00C332BE" w:rsidRPr="00DB580A" w:rsidRDefault="00C332BE" w:rsidP="00C332BE">
            <w:pPr>
              <w:pStyle w:val="FPTstylefiguretabletittle"/>
            </w:pPr>
            <w:r>
              <w:t>Low</w:t>
            </w:r>
          </w:p>
        </w:tc>
        <w:tc>
          <w:tcPr>
            <w:tcW w:w="1453" w:type="dxa"/>
          </w:tcPr>
          <w:p w14:paraId="2BA6401F" w14:textId="7B135BF0" w:rsidR="00C332BE" w:rsidRPr="00DB580A" w:rsidRDefault="00C332BE" w:rsidP="00C332BE">
            <w:pPr>
              <w:pStyle w:val="FPTstylefiguretabletittle"/>
            </w:pPr>
            <w:r>
              <w:t>…</w:t>
            </w:r>
          </w:p>
        </w:tc>
        <w:tc>
          <w:tcPr>
            <w:tcW w:w="1453" w:type="dxa"/>
          </w:tcPr>
          <w:p w14:paraId="23F6C10D" w14:textId="16C32A7B" w:rsidR="00C332BE" w:rsidRPr="00DB580A" w:rsidRDefault="00C332BE" w:rsidP="00C332BE">
            <w:pPr>
              <w:pStyle w:val="FPTstylefiguretabletittle"/>
            </w:pPr>
            <w:r>
              <w:t>…</w:t>
            </w:r>
          </w:p>
        </w:tc>
        <w:tc>
          <w:tcPr>
            <w:tcW w:w="1453" w:type="dxa"/>
          </w:tcPr>
          <w:p w14:paraId="4C58D6C1" w14:textId="7B03AB1A" w:rsidR="00C332BE" w:rsidRPr="00DB580A" w:rsidRDefault="00C332BE" w:rsidP="00C332BE">
            <w:pPr>
              <w:pStyle w:val="FPTstylefiguretabletittle"/>
            </w:pPr>
            <w:r>
              <w:t>…</w:t>
            </w:r>
          </w:p>
        </w:tc>
        <w:tc>
          <w:tcPr>
            <w:tcW w:w="1453" w:type="dxa"/>
            <w:shd w:val="clear" w:color="auto" w:fill="auto"/>
          </w:tcPr>
          <w:p w14:paraId="07338B73" w14:textId="01AA2FF9" w:rsidR="00C332BE" w:rsidRPr="00DB580A" w:rsidRDefault="00C332BE" w:rsidP="00C332BE">
            <w:pPr>
              <w:pStyle w:val="FPTstylefiguretabletittle"/>
            </w:pPr>
            <w:r>
              <w:t>…</w:t>
            </w:r>
          </w:p>
        </w:tc>
        <w:tc>
          <w:tcPr>
            <w:tcW w:w="1453" w:type="dxa"/>
            <w:shd w:val="clear" w:color="auto" w:fill="auto"/>
          </w:tcPr>
          <w:p w14:paraId="5F796C61" w14:textId="13387C00" w:rsidR="00C332BE" w:rsidRPr="00DB580A" w:rsidRDefault="00C332BE" w:rsidP="00C332BE">
            <w:pPr>
              <w:pStyle w:val="FPTstylefiguretabletittle"/>
            </w:pPr>
            <w:r>
              <w:t>…</w:t>
            </w:r>
          </w:p>
        </w:tc>
      </w:tr>
      <w:tr w:rsidR="00C332BE" w:rsidRPr="00EF08AF" w14:paraId="488AA774" w14:textId="77777777" w:rsidTr="00DC534A">
        <w:trPr>
          <w:jc w:val="center"/>
        </w:trPr>
        <w:tc>
          <w:tcPr>
            <w:tcW w:w="1452" w:type="dxa"/>
            <w:shd w:val="clear" w:color="auto" w:fill="auto"/>
            <w:vAlign w:val="center"/>
          </w:tcPr>
          <w:p w14:paraId="1DCCC153" w14:textId="013F83D3" w:rsidR="00C332BE" w:rsidRDefault="00C332BE" w:rsidP="00C332BE">
            <w:pPr>
              <w:pStyle w:val="FPTstylefiguretabletittle"/>
            </w:pPr>
            <w:r>
              <w:t>Writing appe</w:t>
            </w:r>
            <w:r>
              <w:t>n</w:t>
            </w:r>
            <w:r>
              <w:t>dix</w:t>
            </w:r>
          </w:p>
        </w:tc>
        <w:tc>
          <w:tcPr>
            <w:tcW w:w="1453" w:type="dxa"/>
          </w:tcPr>
          <w:p w14:paraId="53215F6C" w14:textId="4B38BF3E" w:rsidR="00C332BE" w:rsidRPr="00DB580A" w:rsidRDefault="00C332BE" w:rsidP="00C332BE">
            <w:pPr>
              <w:pStyle w:val="FPTstylefiguretabletittle"/>
            </w:pPr>
            <w:r>
              <w:t>Medium</w:t>
            </w:r>
          </w:p>
        </w:tc>
        <w:tc>
          <w:tcPr>
            <w:tcW w:w="1453" w:type="dxa"/>
          </w:tcPr>
          <w:p w14:paraId="42569D02" w14:textId="089C39C2" w:rsidR="00C332BE" w:rsidRPr="00DB580A" w:rsidRDefault="00C332BE" w:rsidP="00C332BE">
            <w:pPr>
              <w:pStyle w:val="FPTstylefiguretabletittle"/>
            </w:pPr>
            <w:r>
              <w:t>…</w:t>
            </w:r>
          </w:p>
        </w:tc>
        <w:tc>
          <w:tcPr>
            <w:tcW w:w="1453" w:type="dxa"/>
          </w:tcPr>
          <w:p w14:paraId="0FD2295A" w14:textId="7F0EFD4B" w:rsidR="00C332BE" w:rsidRPr="00DB580A" w:rsidRDefault="00C332BE" w:rsidP="00C332BE">
            <w:pPr>
              <w:pStyle w:val="FPTstylefiguretabletittle"/>
            </w:pPr>
            <w:r>
              <w:t>…</w:t>
            </w:r>
          </w:p>
        </w:tc>
        <w:tc>
          <w:tcPr>
            <w:tcW w:w="1453" w:type="dxa"/>
          </w:tcPr>
          <w:p w14:paraId="0C890A16" w14:textId="702608A2" w:rsidR="00C332BE" w:rsidRPr="00DB580A" w:rsidRDefault="00C332BE" w:rsidP="00C332BE">
            <w:pPr>
              <w:pStyle w:val="FPTstylefiguretabletittle"/>
            </w:pPr>
            <w:r>
              <w:t>…</w:t>
            </w:r>
          </w:p>
        </w:tc>
        <w:tc>
          <w:tcPr>
            <w:tcW w:w="1453" w:type="dxa"/>
            <w:shd w:val="clear" w:color="auto" w:fill="auto"/>
          </w:tcPr>
          <w:p w14:paraId="00549DCD" w14:textId="24B18718" w:rsidR="00C332BE" w:rsidRPr="00DB580A" w:rsidRDefault="00C332BE" w:rsidP="00C332BE">
            <w:pPr>
              <w:pStyle w:val="FPTstylefiguretabletittle"/>
            </w:pPr>
            <w:r>
              <w:t>Pending</w:t>
            </w:r>
          </w:p>
        </w:tc>
        <w:tc>
          <w:tcPr>
            <w:tcW w:w="1453" w:type="dxa"/>
            <w:shd w:val="clear" w:color="auto" w:fill="auto"/>
          </w:tcPr>
          <w:p w14:paraId="4936709A" w14:textId="5F86A38E" w:rsidR="00C332BE" w:rsidRPr="00DB580A" w:rsidRDefault="00C332BE" w:rsidP="00C332BE">
            <w:pPr>
              <w:pStyle w:val="FPTstylefiguretabletittle"/>
            </w:pPr>
            <w:r>
              <w:t>…</w:t>
            </w:r>
          </w:p>
        </w:tc>
      </w:tr>
      <w:tr w:rsidR="00C332BE" w:rsidRPr="00EF08AF" w14:paraId="21B06FB5" w14:textId="77777777" w:rsidTr="00DC534A">
        <w:trPr>
          <w:jc w:val="center"/>
        </w:trPr>
        <w:tc>
          <w:tcPr>
            <w:tcW w:w="1452" w:type="dxa"/>
            <w:shd w:val="clear" w:color="auto" w:fill="auto"/>
            <w:vAlign w:val="center"/>
          </w:tcPr>
          <w:p w14:paraId="0DA4F6B0" w14:textId="1EF3E7BE" w:rsidR="00C332BE" w:rsidRDefault="00C332BE" w:rsidP="00C332BE">
            <w:pPr>
              <w:pStyle w:val="FPTstylefiguretabletittle"/>
            </w:pPr>
            <w:r>
              <w:t>Future work</w:t>
            </w:r>
          </w:p>
        </w:tc>
        <w:tc>
          <w:tcPr>
            <w:tcW w:w="1453" w:type="dxa"/>
          </w:tcPr>
          <w:p w14:paraId="0C986BA6" w14:textId="3E8C66FF" w:rsidR="00C332BE" w:rsidRPr="00DB580A" w:rsidRDefault="00C332BE" w:rsidP="00C332BE">
            <w:pPr>
              <w:pStyle w:val="FPTstylefiguretabletittle"/>
            </w:pPr>
            <w:r>
              <w:t>High</w:t>
            </w:r>
          </w:p>
        </w:tc>
        <w:tc>
          <w:tcPr>
            <w:tcW w:w="1453" w:type="dxa"/>
          </w:tcPr>
          <w:p w14:paraId="4E666B23" w14:textId="1D9D5694" w:rsidR="00C332BE" w:rsidRPr="00DB580A" w:rsidRDefault="00C332BE" w:rsidP="00C332BE">
            <w:pPr>
              <w:pStyle w:val="FPTstylefiguretabletittle"/>
            </w:pPr>
            <w:r>
              <w:t>…</w:t>
            </w:r>
          </w:p>
        </w:tc>
        <w:tc>
          <w:tcPr>
            <w:tcW w:w="1453" w:type="dxa"/>
          </w:tcPr>
          <w:p w14:paraId="4A290185" w14:textId="753886F8" w:rsidR="00C332BE" w:rsidRPr="00DB580A" w:rsidRDefault="00C332BE" w:rsidP="00C332BE">
            <w:pPr>
              <w:pStyle w:val="FPTstylefiguretabletittle"/>
            </w:pPr>
            <w:r>
              <w:t>…</w:t>
            </w:r>
          </w:p>
        </w:tc>
        <w:tc>
          <w:tcPr>
            <w:tcW w:w="1453" w:type="dxa"/>
          </w:tcPr>
          <w:p w14:paraId="222C230F" w14:textId="3164FD8C" w:rsidR="00C332BE" w:rsidRPr="00DB580A" w:rsidRDefault="00C332BE" w:rsidP="00C332BE">
            <w:pPr>
              <w:pStyle w:val="FPTstylefiguretabletittle"/>
            </w:pPr>
            <w:r>
              <w:t>…</w:t>
            </w:r>
          </w:p>
        </w:tc>
        <w:tc>
          <w:tcPr>
            <w:tcW w:w="1453" w:type="dxa"/>
            <w:shd w:val="clear" w:color="auto" w:fill="auto"/>
          </w:tcPr>
          <w:p w14:paraId="1249C4D4" w14:textId="78EFA402" w:rsidR="00C332BE" w:rsidRPr="00DB580A" w:rsidRDefault="00C332BE" w:rsidP="00C332BE">
            <w:pPr>
              <w:pStyle w:val="FPTstylefiguretabletittle"/>
            </w:pPr>
            <w:r>
              <w:t>…</w:t>
            </w:r>
          </w:p>
        </w:tc>
        <w:tc>
          <w:tcPr>
            <w:tcW w:w="1453" w:type="dxa"/>
            <w:shd w:val="clear" w:color="auto" w:fill="auto"/>
          </w:tcPr>
          <w:p w14:paraId="3310AC58" w14:textId="4D383BDD" w:rsidR="00C332BE" w:rsidRPr="00DB580A" w:rsidRDefault="00C332BE" w:rsidP="00C332BE">
            <w:pPr>
              <w:pStyle w:val="FPTstylefiguretabletittle"/>
            </w:pPr>
            <w:r>
              <w:t>…</w:t>
            </w:r>
          </w:p>
        </w:tc>
      </w:tr>
    </w:tbl>
    <w:p w14:paraId="5FFF0080" w14:textId="77777777" w:rsidR="006D7A1E" w:rsidRDefault="006D7A1E" w:rsidP="00645C14">
      <w:pPr>
        <w:pStyle w:val="MDPI41tablecaption"/>
        <w:ind w:left="0"/>
        <w:rPr>
          <w:sz w:val="24"/>
        </w:rPr>
      </w:pPr>
    </w:p>
    <w:p w14:paraId="10864F88" w14:textId="77777777" w:rsidR="00645C14" w:rsidRDefault="00645C14" w:rsidP="00645C14">
      <w:pPr>
        <w:widowControl w:val="0"/>
        <w:tabs>
          <w:tab w:val="left" w:pos="187"/>
        </w:tabs>
        <w:snapToGrid w:val="0"/>
        <w:rPr>
          <w:sz w:val="26"/>
          <w:szCs w:val="26"/>
        </w:rPr>
      </w:pPr>
    </w:p>
    <w:p w14:paraId="0BA5CBA2" w14:textId="05B3E5D5" w:rsidR="00645C14" w:rsidRDefault="00B73584" w:rsidP="00C332BE">
      <w:pPr>
        <w:pStyle w:val="FPTStyleparagraph"/>
      </w:pPr>
      <w:r w:rsidRPr="00EF6165">
        <w:t>The supporting information can be downloaded at: www.</w:t>
      </w:r>
      <w:r>
        <w:t>abc</w:t>
      </w:r>
      <w:r w:rsidRPr="00EF6165">
        <w:t>.com/xxx/s1, Figure S1: title; Table S1: title; Video S1: title.</w:t>
      </w:r>
      <w:r>
        <w:t xml:space="preserve"> By the following table</w:t>
      </w:r>
    </w:p>
    <w:p w14:paraId="79EC87F5" w14:textId="6DB915C1" w:rsidR="00C332BE" w:rsidRDefault="00C332BE" w:rsidP="00C332BE">
      <w:pPr>
        <w:pStyle w:val="MDPI41tablecaption"/>
        <w:ind w:left="0"/>
        <w:rPr>
          <w:sz w:val="24"/>
        </w:rPr>
      </w:pPr>
      <w:proofErr w:type="gramStart"/>
      <w:r w:rsidRPr="005C2654">
        <w:rPr>
          <w:rStyle w:val="FPTstylefigtablenumberChar"/>
        </w:rPr>
        <w:t xml:space="preserve">Table </w:t>
      </w:r>
      <w:r>
        <w:rPr>
          <w:rStyle w:val="FPTstylefigtablenumberChar"/>
        </w:rPr>
        <w:t>4</w:t>
      </w:r>
      <w:r w:rsidRPr="005C2654">
        <w:rPr>
          <w:rStyle w:val="FPTstylefigtablenumberChar"/>
        </w:rPr>
        <w:t>.</w:t>
      </w:r>
      <w:proofErr w:type="gramEnd"/>
      <w:r w:rsidRPr="00B07E0E">
        <w:rPr>
          <w:b/>
        </w:rPr>
        <w:t xml:space="preserve"> </w:t>
      </w:r>
      <w:r>
        <w:rPr>
          <w:sz w:val="24"/>
        </w:rPr>
        <w:t>Source code and data</w:t>
      </w:r>
    </w:p>
    <w:tbl>
      <w:tblPr>
        <w:tblW w:w="4358" w:type="dxa"/>
        <w:jc w:val="center"/>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52"/>
        <w:gridCol w:w="1453"/>
        <w:gridCol w:w="1453"/>
      </w:tblGrid>
      <w:tr w:rsidR="00C332BE" w:rsidRPr="00EF08AF" w14:paraId="60BA6182" w14:textId="77777777" w:rsidTr="00C332BE">
        <w:trPr>
          <w:jc w:val="center"/>
        </w:trPr>
        <w:tc>
          <w:tcPr>
            <w:tcW w:w="1452" w:type="dxa"/>
            <w:tcBorders>
              <w:bottom w:val="single" w:sz="4" w:space="0" w:color="auto"/>
            </w:tcBorders>
            <w:shd w:val="clear" w:color="auto" w:fill="auto"/>
            <w:vAlign w:val="center"/>
          </w:tcPr>
          <w:p w14:paraId="37D27E30" w14:textId="36473543" w:rsidR="00C332BE" w:rsidRPr="007F7C8C" w:rsidRDefault="00C332BE" w:rsidP="00C261F0">
            <w:pPr>
              <w:pStyle w:val="FPTstylefigtablenumber"/>
            </w:pPr>
            <w:r>
              <w:t>Items</w:t>
            </w:r>
          </w:p>
        </w:tc>
        <w:tc>
          <w:tcPr>
            <w:tcW w:w="1453" w:type="dxa"/>
            <w:tcBorders>
              <w:bottom w:val="single" w:sz="4" w:space="0" w:color="auto"/>
            </w:tcBorders>
          </w:tcPr>
          <w:p w14:paraId="213FBE8C" w14:textId="36C350D5" w:rsidR="00C332BE" w:rsidRPr="00DE5678" w:rsidRDefault="00C332BE" w:rsidP="00C261F0">
            <w:pPr>
              <w:pStyle w:val="FPTstylefigtablenumber"/>
            </w:pPr>
            <w:r>
              <w:t>Link</w:t>
            </w:r>
          </w:p>
        </w:tc>
        <w:tc>
          <w:tcPr>
            <w:tcW w:w="1453" w:type="dxa"/>
            <w:tcBorders>
              <w:bottom w:val="single" w:sz="4" w:space="0" w:color="auto"/>
            </w:tcBorders>
          </w:tcPr>
          <w:p w14:paraId="257DC2CC" w14:textId="792F9E50" w:rsidR="00C332BE" w:rsidRPr="00DE5678" w:rsidRDefault="00EC697E" w:rsidP="00C261F0">
            <w:pPr>
              <w:pStyle w:val="FPTstylefigtablenumber"/>
            </w:pPr>
            <w:r>
              <w:t>Description</w:t>
            </w:r>
          </w:p>
        </w:tc>
      </w:tr>
      <w:tr w:rsidR="00C332BE" w:rsidRPr="00EF08AF" w14:paraId="73C805D5" w14:textId="77777777" w:rsidTr="00C332BE">
        <w:trPr>
          <w:jc w:val="center"/>
        </w:trPr>
        <w:tc>
          <w:tcPr>
            <w:tcW w:w="1452" w:type="dxa"/>
            <w:shd w:val="clear" w:color="auto" w:fill="auto"/>
            <w:vAlign w:val="center"/>
          </w:tcPr>
          <w:p w14:paraId="693BAC37" w14:textId="47EFB358" w:rsidR="00C332BE" w:rsidRPr="00F220D4" w:rsidRDefault="00EC697E" w:rsidP="00C261F0">
            <w:pPr>
              <w:pStyle w:val="FPTstylefiguretabletittle"/>
            </w:pPr>
            <w:r>
              <w:t>Data</w:t>
            </w:r>
          </w:p>
        </w:tc>
        <w:tc>
          <w:tcPr>
            <w:tcW w:w="1453" w:type="dxa"/>
          </w:tcPr>
          <w:p w14:paraId="314A9AB7" w14:textId="798133C8" w:rsidR="00C332BE" w:rsidRPr="00F220D4" w:rsidRDefault="00EC697E" w:rsidP="00C261F0">
            <w:pPr>
              <w:pStyle w:val="FPTstylefiguretabletittle"/>
            </w:pPr>
            <w:r>
              <w:t>Link</w:t>
            </w:r>
          </w:p>
        </w:tc>
        <w:tc>
          <w:tcPr>
            <w:tcW w:w="1453" w:type="dxa"/>
          </w:tcPr>
          <w:p w14:paraId="161E2511" w14:textId="6596EEF4" w:rsidR="00C332BE" w:rsidRPr="00F220D4" w:rsidRDefault="00EC697E" w:rsidP="00C261F0">
            <w:pPr>
              <w:pStyle w:val="FPTstylefiguretabletittle"/>
            </w:pPr>
            <w:r>
              <w:t>…</w:t>
            </w:r>
          </w:p>
        </w:tc>
      </w:tr>
      <w:tr w:rsidR="00C332BE" w:rsidRPr="00EF08AF" w14:paraId="7118E964" w14:textId="77777777" w:rsidTr="00C332BE">
        <w:trPr>
          <w:jc w:val="center"/>
        </w:trPr>
        <w:tc>
          <w:tcPr>
            <w:tcW w:w="1452" w:type="dxa"/>
            <w:shd w:val="clear" w:color="auto" w:fill="auto"/>
            <w:vAlign w:val="center"/>
          </w:tcPr>
          <w:p w14:paraId="5B94AA72" w14:textId="11D23416" w:rsidR="00C332BE" w:rsidRPr="00F220D4" w:rsidRDefault="00EC697E" w:rsidP="00C261F0">
            <w:pPr>
              <w:pStyle w:val="FPTstylefiguretabletittle"/>
            </w:pPr>
            <w:r>
              <w:t>Source code</w:t>
            </w:r>
          </w:p>
        </w:tc>
        <w:tc>
          <w:tcPr>
            <w:tcW w:w="1453" w:type="dxa"/>
          </w:tcPr>
          <w:p w14:paraId="715BD12B" w14:textId="4B9C1014" w:rsidR="00C332BE" w:rsidRPr="00F220D4" w:rsidRDefault="00EC697E" w:rsidP="00C261F0">
            <w:pPr>
              <w:pStyle w:val="FPTstylefiguretabletittle"/>
            </w:pPr>
            <w:r>
              <w:t>Link</w:t>
            </w:r>
          </w:p>
        </w:tc>
        <w:tc>
          <w:tcPr>
            <w:tcW w:w="1453" w:type="dxa"/>
          </w:tcPr>
          <w:p w14:paraId="6A746531" w14:textId="77777777" w:rsidR="00C332BE" w:rsidRPr="00F220D4" w:rsidRDefault="00C332BE" w:rsidP="00C261F0">
            <w:pPr>
              <w:pStyle w:val="FPTstylefiguretabletittle"/>
            </w:pPr>
            <w:r>
              <w:t>…</w:t>
            </w:r>
          </w:p>
        </w:tc>
      </w:tr>
      <w:tr w:rsidR="00EC697E" w:rsidRPr="00EF08AF" w14:paraId="58513941" w14:textId="77777777" w:rsidTr="00C332BE">
        <w:trPr>
          <w:jc w:val="center"/>
        </w:trPr>
        <w:tc>
          <w:tcPr>
            <w:tcW w:w="1452" w:type="dxa"/>
            <w:shd w:val="clear" w:color="auto" w:fill="auto"/>
            <w:vAlign w:val="center"/>
          </w:tcPr>
          <w:p w14:paraId="0E617B08" w14:textId="00B64220" w:rsidR="00EC697E" w:rsidRDefault="00EC697E" w:rsidP="00EC697E">
            <w:pPr>
              <w:pStyle w:val="FPTstylefiguretabletittle"/>
            </w:pPr>
            <w:r>
              <w:t>Source code</w:t>
            </w:r>
          </w:p>
        </w:tc>
        <w:tc>
          <w:tcPr>
            <w:tcW w:w="1453" w:type="dxa"/>
          </w:tcPr>
          <w:p w14:paraId="4CB992AF" w14:textId="630BA3C8" w:rsidR="00EC697E" w:rsidRPr="00DB580A" w:rsidRDefault="00EC697E" w:rsidP="00EC697E">
            <w:pPr>
              <w:pStyle w:val="FPTstylefiguretabletittle"/>
            </w:pPr>
            <w:r>
              <w:t>Link</w:t>
            </w:r>
          </w:p>
        </w:tc>
        <w:tc>
          <w:tcPr>
            <w:tcW w:w="1453" w:type="dxa"/>
          </w:tcPr>
          <w:p w14:paraId="063D26EF" w14:textId="52C91FF5" w:rsidR="00EC697E" w:rsidRPr="00DB580A" w:rsidRDefault="00EC697E" w:rsidP="00EC697E">
            <w:pPr>
              <w:pStyle w:val="FPTstylefiguretabletittle"/>
            </w:pPr>
            <w:r>
              <w:t>…</w:t>
            </w:r>
          </w:p>
        </w:tc>
      </w:tr>
    </w:tbl>
    <w:p w14:paraId="5AC303D4" w14:textId="77777777" w:rsidR="00645C14" w:rsidRPr="004D0F60" w:rsidRDefault="00645C14" w:rsidP="00645C14">
      <w:pPr>
        <w:widowControl w:val="0"/>
        <w:tabs>
          <w:tab w:val="left" w:pos="187"/>
        </w:tabs>
        <w:snapToGrid w:val="0"/>
        <w:rPr>
          <w:szCs w:val="22"/>
        </w:rPr>
      </w:pPr>
    </w:p>
    <w:p w14:paraId="50735E22" w14:textId="77777777" w:rsidR="00645C14" w:rsidRPr="00613B31" w:rsidRDefault="00645C14" w:rsidP="003F491B">
      <w:pPr>
        <w:pStyle w:val="FPTStyleparagraph"/>
      </w:pPr>
    </w:p>
    <w:p w14:paraId="497DA8E8" w14:textId="77777777" w:rsidR="003F491B" w:rsidRDefault="003F491B">
      <w:pPr>
        <w:spacing w:line="240" w:lineRule="auto"/>
        <w:jc w:val="left"/>
        <w:rPr>
          <w:rFonts w:eastAsia="Times New Roman"/>
          <w:b/>
          <w:noProof w:val="0"/>
          <w:snapToGrid w:val="0"/>
          <w:szCs w:val="22"/>
          <w:lang w:eastAsia="de-DE" w:bidi="en-US"/>
        </w:rPr>
      </w:pPr>
      <w:r>
        <w:br w:type="page"/>
      </w:r>
    </w:p>
    <w:p w14:paraId="5F5FE9B5" w14:textId="78DB768E" w:rsidR="00E93210" w:rsidRPr="00FA04F1" w:rsidRDefault="00330955" w:rsidP="003F491B">
      <w:pPr>
        <w:pStyle w:val="FPTStyletittle"/>
      </w:pPr>
      <w:r>
        <w:lastRenderedPageBreak/>
        <w:t xml:space="preserve">9. </w:t>
      </w:r>
      <w:r w:rsidR="003F491B" w:rsidRPr="00FA04F1">
        <w:t>REFERENCES</w:t>
      </w:r>
    </w:p>
    <w:p w14:paraId="73A69436" w14:textId="61E30CEE" w:rsidR="00E93210" w:rsidRPr="00325902" w:rsidRDefault="00E93210" w:rsidP="003F491B">
      <w:pPr>
        <w:pStyle w:val="FPTStyleparagraph"/>
      </w:pPr>
      <w:r w:rsidRPr="00325902">
        <w:t>References must be numbered in order of appearance in the text (including citations in tables and legends) and listed individually at the end of the manuscript. We recommend preparing the references with a bibliography software package</w:t>
      </w:r>
      <w:r w:rsidR="00EF6165">
        <w:t xml:space="preserve"> (Mendeley is highly recommended) </w:t>
      </w:r>
      <w:r w:rsidRPr="00325902">
        <w:t xml:space="preserve">to avoid typing mistakes and </w:t>
      </w:r>
      <w:r>
        <w:t>duplicated references. Include the digital object identifier (DOI) for all references where available.</w:t>
      </w:r>
    </w:p>
    <w:p w14:paraId="45A7778F" w14:textId="5E73F3DB" w:rsidR="00E93210" w:rsidRPr="00325902" w:rsidRDefault="000D093B" w:rsidP="003F491B">
      <w:pPr>
        <w:pStyle w:val="FPTStyleparagraph"/>
      </w:pPr>
      <w:r>
        <w:t>Citations and references in the Supplementary Materials</w:t>
      </w:r>
      <w:r w:rsidR="004846E4">
        <w:t xml:space="preserve"> are permitted </w:t>
      </w:r>
      <w:r w:rsidR="00E93210" w:rsidRPr="00325902">
        <w:t xml:space="preserve">provided that they also appear in the reference list here. </w:t>
      </w:r>
    </w:p>
    <w:p w14:paraId="44A2706E" w14:textId="77777777" w:rsidR="00E93210" w:rsidRPr="00325902" w:rsidRDefault="00E93210" w:rsidP="003F491B">
      <w:pPr>
        <w:pStyle w:val="FPTStyleparagraph"/>
      </w:pPr>
      <w:r w:rsidRPr="00325902">
        <w:t>In the text, reference numbers should be placed in square brackets [ ]</w:t>
      </w:r>
      <w:r w:rsidR="004846E4">
        <w:t xml:space="preserve"> and placed before the punctuation; for example </w:t>
      </w:r>
      <w:r w:rsidRPr="00325902">
        <w:t>[1], [1–3] or [1</w:t>
      </w:r>
      <w:proofErr w:type="gramStart"/>
      <w:r w:rsidRPr="00325902">
        <w:t>,3</w:t>
      </w:r>
      <w:proofErr w:type="gramEnd"/>
      <w:r w:rsidRPr="00325902">
        <w:t>]. For embedded citations in the text with pagination, use both parentheses and brackets to indicate the reference number and page numbers; for example [5] (p. 10), or [6] (pp. 101–105).</w:t>
      </w:r>
    </w:p>
    <w:p w14:paraId="26C010BE" w14:textId="77777777" w:rsidR="00E93210" w:rsidRPr="00325902" w:rsidRDefault="00E93210" w:rsidP="00747ABF">
      <w:pPr>
        <w:pStyle w:val="FPTStyleReferences"/>
        <w:numPr>
          <w:ilvl w:val="0"/>
          <w:numId w:val="0"/>
        </w:numPr>
      </w:pPr>
    </w:p>
    <w:p w14:paraId="314F0844" w14:textId="77777777" w:rsidR="00E93210" w:rsidRDefault="00E93210" w:rsidP="003F491B">
      <w:pPr>
        <w:pStyle w:val="FPTStyleReferences"/>
      </w:pPr>
      <w:r>
        <w:t xml:space="preserve">Author 1, A.B.; Author 2, C.D. </w:t>
      </w:r>
      <w:r w:rsidRPr="003F491B">
        <w:t>Title</w:t>
      </w:r>
      <w:r>
        <w:t xml:space="preserve"> of the article. </w:t>
      </w:r>
      <w:r>
        <w:rPr>
          <w:i/>
        </w:rPr>
        <w:t>Abbreviated Journal Name</w:t>
      </w:r>
      <w:r>
        <w:t xml:space="preserve"> </w:t>
      </w:r>
      <w:r>
        <w:rPr>
          <w:b/>
        </w:rPr>
        <w:t>Year</w:t>
      </w:r>
      <w:r>
        <w:t xml:space="preserve">, </w:t>
      </w:r>
      <w:r>
        <w:rPr>
          <w:i/>
        </w:rPr>
        <w:t>Volume</w:t>
      </w:r>
      <w:r>
        <w:t xml:space="preserve">, </w:t>
      </w:r>
      <w:proofErr w:type="gramStart"/>
      <w:r>
        <w:t>page</w:t>
      </w:r>
      <w:proofErr w:type="gramEnd"/>
      <w:r>
        <w:t xml:space="preserve"> range.</w:t>
      </w:r>
    </w:p>
    <w:p w14:paraId="3FFCD7DE" w14:textId="77777777" w:rsidR="00E93210" w:rsidRDefault="00E93210" w:rsidP="003F491B">
      <w:pPr>
        <w:pStyle w:val="FPTStyleReferences"/>
      </w:pPr>
      <w:r>
        <w:t xml:space="preserve">Author 1, A.; Author 2, B. Title of the chapter. In </w:t>
      </w:r>
      <w:r>
        <w:rPr>
          <w:i/>
        </w:rPr>
        <w:t>Book Title</w:t>
      </w:r>
      <w:r>
        <w:t>, 2nd ed.; Editor 1, A., Editor 2, B., Eds.; Publisher: Publisher Location, Country, 2007; Volume 3, pp. 154–196.</w:t>
      </w:r>
    </w:p>
    <w:p w14:paraId="61F23E35" w14:textId="77777777" w:rsidR="00E93210" w:rsidRDefault="00E93210" w:rsidP="003F491B">
      <w:pPr>
        <w:pStyle w:val="FPTStyleReferences"/>
      </w:pPr>
      <w:r>
        <w:t xml:space="preserve">Author 1, A.; Author 2, B. </w:t>
      </w:r>
      <w:r>
        <w:rPr>
          <w:i/>
        </w:rPr>
        <w:t>Book Title</w:t>
      </w:r>
      <w:r>
        <w:t>, 3rd ed.; Publisher: Publisher Location, Country, 2008; pp. 154–196.</w:t>
      </w:r>
    </w:p>
    <w:p w14:paraId="254959F0" w14:textId="77777777" w:rsidR="00E93210" w:rsidRPr="00325902" w:rsidRDefault="00E93210" w:rsidP="003F491B">
      <w:pPr>
        <w:pStyle w:val="FPTStyleReferences"/>
      </w:pPr>
      <w:r w:rsidRPr="00325902">
        <w:t xml:space="preserve">Author 1, A.B.; Author 2, C. Title of Unpublished Work. </w:t>
      </w:r>
      <w:r w:rsidRPr="00325902">
        <w:rPr>
          <w:i/>
        </w:rPr>
        <w:t>Abbreviated Journal Name</w:t>
      </w:r>
      <w:r w:rsidRPr="00FD4509">
        <w:t xml:space="preserve"> </w:t>
      </w:r>
      <w:r w:rsidR="00974112">
        <w:t>year,</w:t>
      </w:r>
      <w:r w:rsidR="00974112">
        <w:rPr>
          <w:i/>
        </w:rPr>
        <w:t xml:space="preserve"> phrase indicating stage of publication (submitted; accepted; in press)</w:t>
      </w:r>
      <w:r w:rsidRPr="00325902">
        <w:t>.</w:t>
      </w:r>
    </w:p>
    <w:p w14:paraId="0A0C0822" w14:textId="77777777" w:rsidR="00E93210" w:rsidRPr="00325902" w:rsidRDefault="00E93210" w:rsidP="003F491B">
      <w:pPr>
        <w:pStyle w:val="FPTStyleReferences"/>
      </w:pPr>
      <w:r w:rsidRPr="00325902">
        <w:t>Author 1, A.B. (University, City, State, Country); Author 2, C. (Institute, City, State, Country). Personal communication, 2012.</w:t>
      </w:r>
    </w:p>
    <w:p w14:paraId="0AA0BFD2" w14:textId="77777777" w:rsidR="00E93210" w:rsidRPr="00325902" w:rsidRDefault="00E93210" w:rsidP="003F491B">
      <w:pPr>
        <w:pStyle w:val="FPTStyleReferences"/>
      </w:pPr>
      <w:r w:rsidRPr="00325902">
        <w:t xml:space="preserve">Author 1, A.B.; Author 2, C.D.; Author 3, E.F. Title of Presentation. </w:t>
      </w:r>
      <w:r w:rsidR="00974112">
        <w:t>In Proceedings of the Name of the Co</w:t>
      </w:r>
      <w:r w:rsidR="00974112">
        <w:t>n</w:t>
      </w:r>
      <w:r w:rsidR="00974112">
        <w:t>ference, Location of Conference, Country, Date of Conference (Day Month Year).</w:t>
      </w:r>
    </w:p>
    <w:p w14:paraId="53EB88FF" w14:textId="77777777" w:rsidR="00E93210" w:rsidRPr="00325902" w:rsidRDefault="00E93210" w:rsidP="003F491B">
      <w:pPr>
        <w:pStyle w:val="FPTStyleReferences"/>
      </w:pPr>
      <w:r w:rsidRPr="00325902">
        <w:t>Author 1, A.B. Title of Thesis. Level of Thesis, Degree-Granting University, Location of University, Date of Completion.</w:t>
      </w:r>
    </w:p>
    <w:p w14:paraId="0DF370D6" w14:textId="77777777" w:rsidR="00E93210" w:rsidRDefault="00E93210" w:rsidP="003F491B">
      <w:pPr>
        <w:pStyle w:val="FPTStyleReferences"/>
      </w:pPr>
      <w:r w:rsidRPr="00325902">
        <w:t>Title of Site. Available online: URL (accessed on Day Month Year).</w:t>
      </w:r>
    </w:p>
    <w:sectPr w:rsidR="00E93210" w:rsidSect="00AC2F99">
      <w:headerReference w:type="even" r:id="rId12"/>
      <w:headerReference w:type="default" r:id="rId13"/>
      <w:footerReference w:type="default" r:id="rId14"/>
      <w:headerReference w:type="first" r:id="rId15"/>
      <w:footerReference w:type="first" r:id="rId16"/>
      <w:type w:val="continuous"/>
      <w:pgSz w:w="11906" w:h="16838" w:code="9"/>
      <w:pgMar w:top="1417" w:right="746" w:bottom="1077" w:left="1080" w:header="1020" w:footer="340" w:gutter="0"/>
      <w:pgNumType w:start="1"/>
      <w:cols w:space="425"/>
      <w:titlePg/>
      <w:bidi/>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33515C" w14:textId="77777777" w:rsidR="00E53E3D" w:rsidRDefault="00E53E3D">
      <w:pPr>
        <w:spacing w:line="240" w:lineRule="auto"/>
      </w:pPr>
      <w:r>
        <w:separator/>
      </w:r>
    </w:p>
  </w:endnote>
  <w:endnote w:type="continuationSeparator" w:id="0">
    <w:p w14:paraId="6A5E7F69" w14:textId="77777777" w:rsidR="00E53E3D" w:rsidRDefault="00E53E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roman"/>
    <w:notTrueType/>
    <w:pitch w:val="variable"/>
    <w:sig w:usb0="01000001"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DengXian">
    <w:altName w:val="Arial Unicode MS"/>
    <w:panose1 w:val="02010600030101010101"/>
    <w:charset w:val="86"/>
    <w:family w:val="auto"/>
    <w:pitch w:val="variable"/>
    <w:sig w:usb0="00000000"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AF5A9F"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124E1"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51B08EF3" w14:textId="253869A0" w:rsidR="00494C08" w:rsidRPr="008B308E" w:rsidRDefault="00AE211F" w:rsidP="00691AA3">
    <w:pPr>
      <w:pStyle w:val="MDPIfooterfirstpage"/>
      <w:tabs>
        <w:tab w:val="clear" w:pos="8845"/>
        <w:tab w:val="right" w:pos="10466"/>
      </w:tabs>
      <w:spacing w:line="240" w:lineRule="auto"/>
      <w:jc w:val="both"/>
      <w:rPr>
        <w:lang w:val="fr-CH"/>
      </w:rPr>
    </w:pPr>
    <w:r>
      <w:rPr>
        <w:i/>
        <w:szCs w:val="16"/>
        <w:lang w:val="it-IT"/>
      </w:rPr>
      <w:t xml:space="preserve">ITS </w:t>
    </w:r>
    <w:r w:rsidR="009E198F">
      <w:rPr>
        <w:i/>
        <w:szCs w:val="16"/>
        <w:lang w:val="it-IT"/>
      </w:rPr>
      <w:t>F</w:t>
    </w:r>
    <w:r w:rsidR="009E198F" w:rsidRPr="009E198F">
      <w:rPr>
        <w:i/>
        <w:szCs w:val="16"/>
        <w:lang w:val="it-IT"/>
      </w:rPr>
      <w:t>aculty</w:t>
    </w:r>
    <w:r w:rsidR="00691AA3" w:rsidRPr="008B308E">
      <w:rPr>
        <w:lang w:val="fr-CH"/>
      </w:rPr>
      <w:tab/>
    </w:r>
    <w:r w:rsidR="009E198F" w:rsidRPr="009E198F">
      <w:rPr>
        <w:lang w:val="fr-CH"/>
      </w:rPr>
      <w:t>FPT University HCMC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6942CD" w14:textId="77777777" w:rsidR="00E53E3D" w:rsidRDefault="00E53E3D">
      <w:pPr>
        <w:spacing w:line="240" w:lineRule="auto"/>
      </w:pPr>
      <w:r>
        <w:separator/>
      </w:r>
    </w:p>
  </w:footnote>
  <w:footnote w:type="continuationSeparator" w:id="0">
    <w:p w14:paraId="08136476" w14:textId="77777777" w:rsidR="00E53E3D" w:rsidRDefault="00E53E3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0D3D7"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681D3D" w14:textId="651FCD83" w:rsidR="003D660D" w:rsidRDefault="007F3E94" w:rsidP="007F3E94">
    <w:pPr>
      <w:tabs>
        <w:tab w:val="right" w:pos="10080"/>
      </w:tabs>
      <w:adjustRightInd w:val="0"/>
      <w:snapToGrid w:val="0"/>
      <w:spacing w:line="240" w:lineRule="auto"/>
      <w:rPr>
        <w:sz w:val="16"/>
      </w:rPr>
    </w:pPr>
    <w:r>
      <w:rPr>
        <w:i/>
        <w:sz w:val="16"/>
      </w:rPr>
      <w:t xml:space="preserve">Final </w:t>
    </w:r>
    <w:r w:rsidR="00AE211F">
      <w:rPr>
        <w:i/>
        <w:sz w:val="16"/>
      </w:rPr>
      <w:t>Capstone Project</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330955">
      <w:rPr>
        <w:sz w:val="16"/>
      </w:rPr>
      <w:t>8</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330955">
      <w:rPr>
        <w:sz w:val="16"/>
      </w:rPr>
      <w:t>13</w:t>
    </w:r>
    <w:r w:rsidR="001F5853">
      <w:rPr>
        <w:sz w:val="16"/>
      </w:rPr>
      <w:fldChar w:fldCharType="end"/>
    </w:r>
  </w:p>
  <w:p w14:paraId="0736ACB1"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37088509" w14:textId="77777777" w:rsidTr="00DC04F0">
      <w:trPr>
        <w:trHeight w:val="686"/>
      </w:trPr>
      <w:tc>
        <w:tcPr>
          <w:tcW w:w="3679" w:type="dxa"/>
          <w:shd w:val="clear" w:color="auto" w:fill="auto"/>
          <w:vAlign w:val="center"/>
        </w:tcPr>
        <w:p w14:paraId="60C950B5" w14:textId="6846FAAD" w:rsidR="003D660D" w:rsidRPr="00EF08AF" w:rsidRDefault="003D660D" w:rsidP="00691AA3">
          <w:pPr>
            <w:pStyle w:val="Header"/>
            <w:pBdr>
              <w:bottom w:val="none" w:sz="0" w:space="0" w:color="auto"/>
            </w:pBdr>
            <w:jc w:val="left"/>
            <w:rPr>
              <w:rFonts w:eastAsia="DengXian"/>
              <w:b/>
              <w:bCs/>
            </w:rPr>
          </w:pPr>
        </w:p>
      </w:tc>
      <w:tc>
        <w:tcPr>
          <w:tcW w:w="4535" w:type="dxa"/>
          <w:shd w:val="clear" w:color="auto" w:fill="auto"/>
          <w:vAlign w:val="center"/>
        </w:tcPr>
        <w:p w14:paraId="262A14A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3D187F0A" w14:textId="77777777" w:rsidR="00AE211F" w:rsidRPr="00AE13A0" w:rsidRDefault="00AE211F" w:rsidP="00DC04F0">
          <w:pPr>
            <w:pStyle w:val="Header"/>
            <w:pBdr>
              <w:bottom w:val="none" w:sz="0" w:space="0" w:color="auto"/>
            </w:pBdr>
            <w:jc w:val="right"/>
            <w:rPr>
              <w:rFonts w:eastAsia="DengXian"/>
              <w:b/>
              <w:bCs/>
              <w:sz w:val="28"/>
              <w:szCs w:val="28"/>
            </w:rPr>
          </w:pPr>
        </w:p>
        <w:p w14:paraId="3C6CCB57" w14:textId="77777777" w:rsidR="00AE211F" w:rsidRPr="00AE13A0" w:rsidRDefault="00AE211F" w:rsidP="00DC04F0">
          <w:pPr>
            <w:pStyle w:val="Header"/>
            <w:pBdr>
              <w:bottom w:val="none" w:sz="0" w:space="0" w:color="auto"/>
            </w:pBdr>
            <w:jc w:val="right"/>
            <w:rPr>
              <w:rFonts w:eastAsia="DengXian"/>
              <w:b/>
              <w:bCs/>
              <w:sz w:val="28"/>
              <w:szCs w:val="28"/>
            </w:rPr>
          </w:pPr>
        </w:p>
        <w:p w14:paraId="37684AC0" w14:textId="41598832" w:rsidR="003D660D" w:rsidRPr="00AE13A0" w:rsidRDefault="00AE211F" w:rsidP="00747ABF">
          <w:pPr>
            <w:pStyle w:val="Header"/>
            <w:pBdr>
              <w:bottom w:val="none" w:sz="0" w:space="0" w:color="auto"/>
            </w:pBdr>
            <w:jc w:val="both"/>
            <w:rPr>
              <w:rFonts w:eastAsia="DengXian"/>
              <w:b/>
              <w:bCs/>
              <w:sz w:val="28"/>
              <w:szCs w:val="28"/>
            </w:rPr>
          </w:pPr>
          <w:r w:rsidRPr="0053690C">
            <w:rPr>
              <w:rStyle w:val="FPTStyleprojectnameChar"/>
            </w:rPr>
            <w:t>AIP490</w:t>
          </w:r>
          <w:r w:rsidRPr="00AE13A0">
            <w:rPr>
              <w:rFonts w:eastAsia="DengXian"/>
              <w:b/>
              <w:bCs/>
              <w:sz w:val="28"/>
              <w:szCs w:val="28"/>
            </w:rPr>
            <w:t xml:space="preserve"> Project</w:t>
          </w:r>
        </w:p>
      </w:tc>
    </w:tr>
  </w:tbl>
  <w:p w14:paraId="5CE48994"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472AA"/>
    <w:multiLevelType w:val="hybridMultilevel"/>
    <w:tmpl w:val="4D8C5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nsid w:val="250A245F"/>
    <w:multiLevelType w:val="hybridMultilevel"/>
    <w:tmpl w:val="6B80AC00"/>
    <w:lvl w:ilvl="0" w:tplc="FC18AF0A">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nsid w:val="68FC52E0"/>
    <w:multiLevelType w:val="hybridMultilevel"/>
    <w:tmpl w:val="2604D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6126FA"/>
    <w:multiLevelType w:val="hybridMultilevel"/>
    <w:tmpl w:val="4BDA3EBA"/>
    <w:lvl w:ilvl="0" w:tplc="201AD4F4">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2173DC"/>
    <w:multiLevelType w:val="hybridMultilevel"/>
    <w:tmpl w:val="184EDD5C"/>
    <w:lvl w:ilvl="0" w:tplc="6C4ADA66">
      <w:start w:val="1"/>
      <w:numFmt w:val="decimal"/>
      <w:lvlRestart w:val="0"/>
      <w:pStyle w:val="FPTStyle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0"/>
  </w:num>
  <w:num w:numId="7">
    <w:abstractNumId w:val="3"/>
  </w:num>
  <w:num w:numId="8">
    <w:abstractNumId w:val="10"/>
  </w:num>
  <w:num w:numId="9">
    <w:abstractNumId w:val="3"/>
  </w:num>
  <w:num w:numId="10">
    <w:abstractNumId w:val="10"/>
  </w:num>
  <w:num w:numId="11">
    <w:abstractNumId w:val="3"/>
  </w:num>
  <w:num w:numId="12">
    <w:abstractNumId w:val="12"/>
  </w:num>
  <w:num w:numId="13">
    <w:abstractNumId w:val="10"/>
  </w:num>
  <w:num w:numId="14">
    <w:abstractNumId w:val="3"/>
  </w:num>
  <w:num w:numId="15">
    <w:abstractNumId w:val="2"/>
  </w:num>
  <w:num w:numId="16">
    <w:abstractNumId w:val="9"/>
  </w:num>
  <w:num w:numId="17">
    <w:abstractNumId w:val="1"/>
  </w:num>
  <w:num w:numId="18">
    <w:abstractNumId w:val="10"/>
  </w:num>
  <w:num w:numId="19">
    <w:abstractNumId w:val="3"/>
  </w:num>
  <w:num w:numId="20">
    <w:abstractNumId w:val="2"/>
  </w:num>
  <w:num w:numId="21">
    <w:abstractNumId w:val="1"/>
  </w:num>
  <w:num w:numId="22">
    <w:abstractNumId w:val="8"/>
  </w:num>
  <w:num w:numId="23">
    <w:abstractNumId w:val="14"/>
  </w:num>
  <w:num w:numId="24">
    <w:abstractNumId w:val="13"/>
  </w:num>
  <w:num w:numId="25">
    <w:abstractNumId w:val="1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04"/>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11F"/>
    <w:rsid w:val="000122AB"/>
    <w:rsid w:val="00012F4D"/>
    <w:rsid w:val="00035DBF"/>
    <w:rsid w:val="00054346"/>
    <w:rsid w:val="000561FF"/>
    <w:rsid w:val="00064A99"/>
    <w:rsid w:val="00070250"/>
    <w:rsid w:val="00070792"/>
    <w:rsid w:val="00072F75"/>
    <w:rsid w:val="000763E8"/>
    <w:rsid w:val="00080004"/>
    <w:rsid w:val="000921C6"/>
    <w:rsid w:val="000A22EF"/>
    <w:rsid w:val="000B5EC8"/>
    <w:rsid w:val="000D093B"/>
    <w:rsid w:val="00135066"/>
    <w:rsid w:val="001445B9"/>
    <w:rsid w:val="00146F28"/>
    <w:rsid w:val="001503D5"/>
    <w:rsid w:val="00163483"/>
    <w:rsid w:val="001B65E3"/>
    <w:rsid w:val="001C4008"/>
    <w:rsid w:val="001E2AEB"/>
    <w:rsid w:val="001F5853"/>
    <w:rsid w:val="00214271"/>
    <w:rsid w:val="00217BC0"/>
    <w:rsid w:val="00222CA6"/>
    <w:rsid w:val="002532CA"/>
    <w:rsid w:val="00255A6D"/>
    <w:rsid w:val="0028224B"/>
    <w:rsid w:val="002A1F1B"/>
    <w:rsid w:val="002A77E9"/>
    <w:rsid w:val="002B786A"/>
    <w:rsid w:val="002C622D"/>
    <w:rsid w:val="002D7D5E"/>
    <w:rsid w:val="002F26EF"/>
    <w:rsid w:val="00320D3C"/>
    <w:rsid w:val="00326141"/>
    <w:rsid w:val="00330955"/>
    <w:rsid w:val="00354C2D"/>
    <w:rsid w:val="0036011B"/>
    <w:rsid w:val="003609A1"/>
    <w:rsid w:val="003652CD"/>
    <w:rsid w:val="00375A07"/>
    <w:rsid w:val="003A2904"/>
    <w:rsid w:val="003D428C"/>
    <w:rsid w:val="003D660D"/>
    <w:rsid w:val="003E1F3A"/>
    <w:rsid w:val="003E2099"/>
    <w:rsid w:val="003E7FFA"/>
    <w:rsid w:val="003F3E95"/>
    <w:rsid w:val="003F491B"/>
    <w:rsid w:val="003F5356"/>
    <w:rsid w:val="00401D30"/>
    <w:rsid w:val="0041792C"/>
    <w:rsid w:val="0045658A"/>
    <w:rsid w:val="0046076C"/>
    <w:rsid w:val="00466881"/>
    <w:rsid w:val="00473E89"/>
    <w:rsid w:val="00480FD6"/>
    <w:rsid w:val="004846E4"/>
    <w:rsid w:val="004853C6"/>
    <w:rsid w:val="00494C08"/>
    <w:rsid w:val="00497112"/>
    <w:rsid w:val="004A49D9"/>
    <w:rsid w:val="004B2B0E"/>
    <w:rsid w:val="004D213F"/>
    <w:rsid w:val="004D7BC9"/>
    <w:rsid w:val="004F5EEF"/>
    <w:rsid w:val="004F6C8D"/>
    <w:rsid w:val="0050048E"/>
    <w:rsid w:val="00535E6D"/>
    <w:rsid w:val="0053690C"/>
    <w:rsid w:val="005608DF"/>
    <w:rsid w:val="00562FC7"/>
    <w:rsid w:val="005643C5"/>
    <w:rsid w:val="0058611F"/>
    <w:rsid w:val="005939A2"/>
    <w:rsid w:val="005939D7"/>
    <w:rsid w:val="005942A1"/>
    <w:rsid w:val="005C2654"/>
    <w:rsid w:val="005C5253"/>
    <w:rsid w:val="005C64F1"/>
    <w:rsid w:val="005D0CFE"/>
    <w:rsid w:val="005D168F"/>
    <w:rsid w:val="005E2BCD"/>
    <w:rsid w:val="005F159A"/>
    <w:rsid w:val="00621FA4"/>
    <w:rsid w:val="00625FF5"/>
    <w:rsid w:val="00645C14"/>
    <w:rsid w:val="00691AA3"/>
    <w:rsid w:val="00692393"/>
    <w:rsid w:val="00693AB6"/>
    <w:rsid w:val="00696150"/>
    <w:rsid w:val="006A0878"/>
    <w:rsid w:val="006B20D5"/>
    <w:rsid w:val="006C6ED9"/>
    <w:rsid w:val="006D7A1E"/>
    <w:rsid w:val="006D7E70"/>
    <w:rsid w:val="006E1AAC"/>
    <w:rsid w:val="006F2E13"/>
    <w:rsid w:val="00704B35"/>
    <w:rsid w:val="0070534D"/>
    <w:rsid w:val="007273C6"/>
    <w:rsid w:val="00743DD4"/>
    <w:rsid w:val="00747ABF"/>
    <w:rsid w:val="00763B32"/>
    <w:rsid w:val="007712FB"/>
    <w:rsid w:val="00773935"/>
    <w:rsid w:val="00777CAB"/>
    <w:rsid w:val="007F3E94"/>
    <w:rsid w:val="008214EF"/>
    <w:rsid w:val="00824F40"/>
    <w:rsid w:val="00844917"/>
    <w:rsid w:val="00864137"/>
    <w:rsid w:val="0088200B"/>
    <w:rsid w:val="008837AF"/>
    <w:rsid w:val="00897848"/>
    <w:rsid w:val="008C59BD"/>
    <w:rsid w:val="008D0C33"/>
    <w:rsid w:val="008D2D50"/>
    <w:rsid w:val="008E5863"/>
    <w:rsid w:val="00911B1A"/>
    <w:rsid w:val="00913BBC"/>
    <w:rsid w:val="009169F1"/>
    <w:rsid w:val="00925254"/>
    <w:rsid w:val="00925AEC"/>
    <w:rsid w:val="009306EC"/>
    <w:rsid w:val="00947030"/>
    <w:rsid w:val="00952152"/>
    <w:rsid w:val="00967F36"/>
    <w:rsid w:val="00974112"/>
    <w:rsid w:val="00974880"/>
    <w:rsid w:val="0097642D"/>
    <w:rsid w:val="009C1197"/>
    <w:rsid w:val="009D0D08"/>
    <w:rsid w:val="009E198F"/>
    <w:rsid w:val="009F70E6"/>
    <w:rsid w:val="00A13D96"/>
    <w:rsid w:val="00A17DA6"/>
    <w:rsid w:val="00A333D9"/>
    <w:rsid w:val="00A34842"/>
    <w:rsid w:val="00A41F22"/>
    <w:rsid w:val="00A77E62"/>
    <w:rsid w:val="00A8692B"/>
    <w:rsid w:val="00A9067B"/>
    <w:rsid w:val="00A944CF"/>
    <w:rsid w:val="00AC1248"/>
    <w:rsid w:val="00AC2F99"/>
    <w:rsid w:val="00AE13A0"/>
    <w:rsid w:val="00AE211F"/>
    <w:rsid w:val="00AE2596"/>
    <w:rsid w:val="00AF504B"/>
    <w:rsid w:val="00AF52C8"/>
    <w:rsid w:val="00B17B20"/>
    <w:rsid w:val="00B53E13"/>
    <w:rsid w:val="00B5701D"/>
    <w:rsid w:val="00B73584"/>
    <w:rsid w:val="00B768DE"/>
    <w:rsid w:val="00BB0DF8"/>
    <w:rsid w:val="00BB6348"/>
    <w:rsid w:val="00BB7040"/>
    <w:rsid w:val="00BB7246"/>
    <w:rsid w:val="00BC148A"/>
    <w:rsid w:val="00BF6337"/>
    <w:rsid w:val="00C1007D"/>
    <w:rsid w:val="00C31700"/>
    <w:rsid w:val="00C3191B"/>
    <w:rsid w:val="00C332BE"/>
    <w:rsid w:val="00C63CFB"/>
    <w:rsid w:val="00C76330"/>
    <w:rsid w:val="00C77EF4"/>
    <w:rsid w:val="00CA1D7B"/>
    <w:rsid w:val="00CA3C9E"/>
    <w:rsid w:val="00CA58DF"/>
    <w:rsid w:val="00CB101D"/>
    <w:rsid w:val="00CD4B8A"/>
    <w:rsid w:val="00CD6C60"/>
    <w:rsid w:val="00CE65FD"/>
    <w:rsid w:val="00D03CBA"/>
    <w:rsid w:val="00D157BF"/>
    <w:rsid w:val="00D37329"/>
    <w:rsid w:val="00D42D71"/>
    <w:rsid w:val="00D70AE4"/>
    <w:rsid w:val="00D84C3B"/>
    <w:rsid w:val="00D94F65"/>
    <w:rsid w:val="00DC04F0"/>
    <w:rsid w:val="00DD2C50"/>
    <w:rsid w:val="00DD34F9"/>
    <w:rsid w:val="00DE5678"/>
    <w:rsid w:val="00DE7A79"/>
    <w:rsid w:val="00DF25C3"/>
    <w:rsid w:val="00DF2A6B"/>
    <w:rsid w:val="00DF3ACF"/>
    <w:rsid w:val="00E2476B"/>
    <w:rsid w:val="00E25B0B"/>
    <w:rsid w:val="00E35AB9"/>
    <w:rsid w:val="00E40704"/>
    <w:rsid w:val="00E460EA"/>
    <w:rsid w:val="00E467C7"/>
    <w:rsid w:val="00E53E3D"/>
    <w:rsid w:val="00E55A61"/>
    <w:rsid w:val="00E74609"/>
    <w:rsid w:val="00E93210"/>
    <w:rsid w:val="00EC424D"/>
    <w:rsid w:val="00EC697E"/>
    <w:rsid w:val="00EF08AF"/>
    <w:rsid w:val="00EF6165"/>
    <w:rsid w:val="00EF6C57"/>
    <w:rsid w:val="00F0207C"/>
    <w:rsid w:val="00F077E1"/>
    <w:rsid w:val="00F30EE5"/>
    <w:rsid w:val="00F83084"/>
    <w:rsid w:val="00F8699A"/>
    <w:rsid w:val="00FA06BF"/>
    <w:rsid w:val="00FA7232"/>
    <w:rsid w:val="00FB2688"/>
    <w:rsid w:val="00FE2A09"/>
    <w:rsid w:val="00FF18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9F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210"/>
    <w:pPr>
      <w:spacing w:line="260" w:lineRule="atLeast"/>
      <w:jc w:val="both"/>
    </w:pPr>
    <w:rPr>
      <w:rFonts w:ascii="Palatino Linotype" w:hAnsi="Palatino Linotype"/>
      <w:noProof/>
      <w:color w:val="000000"/>
    </w:rPr>
  </w:style>
  <w:style w:type="paragraph" w:styleId="Heading1">
    <w:name w:val="heading 1"/>
    <w:basedOn w:val="Normal"/>
    <w:next w:val="Normal"/>
    <w:link w:val="Heading1Char"/>
    <w:qFormat/>
    <w:rsid w:val="00645C14"/>
    <w:pPr>
      <w:keepNext/>
      <w:tabs>
        <w:tab w:val="left" w:pos="360"/>
      </w:tabs>
      <w:spacing w:before="260" w:after="140" w:line="240" w:lineRule="auto"/>
      <w:outlineLvl w:val="0"/>
    </w:pPr>
    <w:rPr>
      <w:rFonts w:ascii="Times New Roman" w:hAnsi="Times New Roman"/>
      <w:b/>
      <w:noProof w:val="0"/>
      <w:color w:val="auto"/>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MPTHESIS11articletype">
    <w:name w:val="TEMP_THESIS_1.1_article_type"/>
    <w:basedOn w:val="Normal"/>
    <w:next w:val="Normal"/>
    <w:qFormat/>
    <w:rsid w:val="0046076C"/>
    <w:pPr>
      <w:tabs>
        <w:tab w:val="right" w:leader="dot" w:pos="9900"/>
      </w:tabs>
    </w:pPr>
    <w:rPr>
      <w:b/>
      <w:bCs/>
    </w:rPr>
  </w:style>
  <w:style w:type="paragraph" w:customStyle="1" w:styleId="TEMPTHESIS12title">
    <w:name w:val="TEMP_THESIS_1.2_title"/>
    <w:next w:val="Normal"/>
    <w:link w:val="TEMPTHESIS12titleChar"/>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TEMPTHESIS13authornames">
    <w:name w:val="TEMP_THESIS_1.3_authornames"/>
    <w:next w:val="Normal"/>
    <w:link w:val="TEMPTHESIS13authornamesChar"/>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TEMPTHESIS14history">
    <w:name w:val="TEMP_THESIS_1.4_history"/>
    <w:basedOn w:val="Normal"/>
    <w:next w:val="Normal"/>
    <w:qFormat/>
    <w:rsid w:val="00E93210"/>
    <w:pPr>
      <w:adjustRightInd w:val="0"/>
      <w:snapToGrid w:val="0"/>
      <w:spacing w:line="240" w:lineRule="atLeast"/>
      <w:ind w:right="113"/>
      <w:jc w:val="left"/>
    </w:pPr>
    <w:rPr>
      <w:rFonts w:eastAsia="Times New Roman"/>
      <w:noProof w:val="0"/>
      <w:sz w:val="14"/>
      <w:lang w:eastAsia="de-DE" w:bidi="en-US"/>
    </w:rPr>
  </w:style>
  <w:style w:type="paragraph" w:customStyle="1" w:styleId="FPTStylenote">
    <w:name w:val="FPT Style note"/>
    <w:qFormat/>
    <w:rsid w:val="00A9067B"/>
    <w:pPr>
      <w:adjustRightInd w:val="0"/>
      <w:snapToGrid w:val="0"/>
      <w:spacing w:line="200" w:lineRule="atLeast"/>
      <w:ind w:left="198" w:hanging="198"/>
      <w:jc w:val="center"/>
    </w:pPr>
    <w:rPr>
      <w:rFonts w:ascii="Palatino Linotype" w:eastAsia="Times New Roman" w:hAnsi="Palatino Linotype"/>
      <w:color w:val="000000"/>
      <w:sz w:val="16"/>
      <w:szCs w:val="18"/>
      <w:lang w:eastAsia="de-DE" w:bidi="en-US"/>
    </w:rPr>
  </w:style>
  <w:style w:type="paragraph" w:customStyle="1" w:styleId="TEMPTHESIS17abstract">
    <w:name w:val="TEMP_THESIS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TEMPTHESIS18keywords">
    <w:name w:val="TEMP_THESIS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link w:val="MDPI51figurecaptionChar"/>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link w:val="MDPI52figureChar"/>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FPTstylesubsection">
    <w:name w:val="FPT style subsection"/>
    <w:link w:val="FPTstylesubsectionChar"/>
    <w:qFormat/>
    <w:rsid w:val="0050048E"/>
    <w:pPr>
      <w:adjustRightInd w:val="0"/>
      <w:snapToGrid w:val="0"/>
      <w:spacing w:before="60" w:after="60" w:line="360" w:lineRule="auto"/>
      <w:outlineLvl w:val="1"/>
    </w:pPr>
    <w:rPr>
      <w:rFonts w:ascii="Palatino Linotype" w:eastAsia="Times New Roman" w:hAnsi="Palatino Linotype"/>
      <w:i/>
      <w:noProof/>
      <w:snapToGrid w:val="0"/>
      <w:color w:val="000000"/>
      <w:sz w:val="24"/>
      <w:szCs w:val="22"/>
      <w:lang w:eastAsia="de-DE" w:bidi="en-US"/>
    </w:rPr>
  </w:style>
  <w:style w:type="paragraph" w:customStyle="1" w:styleId="FPTStyleReferences">
    <w:name w:val="FPT Style References"/>
    <w:qFormat/>
    <w:rsid w:val="003F491B"/>
    <w:pPr>
      <w:numPr>
        <w:numId w:val="23"/>
      </w:numPr>
      <w:adjustRightInd w:val="0"/>
      <w:snapToGrid w:val="0"/>
      <w:spacing w:line="360" w:lineRule="auto"/>
      <w:ind w:left="432" w:hanging="432"/>
      <w:jc w:val="both"/>
    </w:pPr>
    <w:rPr>
      <w:rFonts w:ascii="Palatino Linotype" w:eastAsia="Times New Roman" w:hAnsi="Palatino Linotype"/>
      <w:color w:val="000000"/>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customStyle="1" w:styleId="UnresolvedMention">
    <w:name w:val="Unresolved Mention"/>
    <w:uiPriority w:val="99"/>
    <w:semiHidden/>
    <w:unhideWhenUsed/>
    <w:rsid w:val="00A8692B"/>
    <w:rPr>
      <w:color w:val="605E5C"/>
      <w:shd w:val="clear" w:color="auto" w:fill="E1DFDD"/>
    </w:rPr>
  </w:style>
  <w:style w:type="table" w:customStyle="1"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link w:val="MDPI81theoremChar"/>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FPTStyleparagraph">
    <w:name w:val="FPT Style paragraph"/>
    <w:qFormat/>
    <w:rsid w:val="00DE7A79"/>
    <w:pPr>
      <w:adjustRightInd w:val="0"/>
      <w:snapToGrid w:val="0"/>
      <w:spacing w:after="120" w:line="360" w:lineRule="auto"/>
      <w:jc w:val="both"/>
    </w:pPr>
    <w:rPr>
      <w:rFonts w:ascii="Palatino Linotype" w:eastAsia="Times New Roman" w:hAnsi="Palatino Linotype"/>
      <w:snapToGrid w:val="0"/>
      <w:color w:val="000000"/>
      <w:sz w:val="24"/>
      <w:lang w:eastAsia="en-US" w:bidi="en-US"/>
    </w:rPr>
  </w:style>
  <w:style w:type="paragraph" w:customStyle="1" w:styleId="MDPI63Notes">
    <w:name w:val="MDPI_6.3_Notes"/>
    <w:qFormat/>
    <w:rsid w:val="00E93210"/>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TEMPTHESIS15academiceditor">
    <w:name w:val="TEMP_THESIS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E9321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semiHidden/>
    <w:unhideWhenUsed/>
    <w:rsid w:val="00E93210"/>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F83084"/>
    <w:pPr>
      <w:ind w:left="720"/>
      <w:contextualSpacing/>
    </w:pPr>
  </w:style>
  <w:style w:type="paragraph" w:customStyle="1" w:styleId="FPTStyletittle">
    <w:name w:val="FPT Style tittle"/>
    <w:basedOn w:val="TEMPTHESIS12title"/>
    <w:link w:val="FPTStyletittleChar"/>
    <w:qFormat/>
    <w:rsid w:val="00A9067B"/>
    <w:pPr>
      <w:spacing w:line="360" w:lineRule="auto"/>
      <w:jc w:val="center"/>
    </w:pPr>
    <w:rPr>
      <w:sz w:val="50"/>
      <w:szCs w:val="50"/>
    </w:rPr>
  </w:style>
  <w:style w:type="paragraph" w:customStyle="1" w:styleId="FPTStyleIntrotext">
    <w:name w:val="FPT Style Intro text"/>
    <w:basedOn w:val="Normal"/>
    <w:link w:val="FPTStyleIntrotextChar"/>
    <w:qFormat/>
    <w:rsid w:val="0053690C"/>
    <w:pPr>
      <w:jc w:val="center"/>
    </w:pPr>
    <w:rPr>
      <w:sz w:val="28"/>
      <w:szCs w:val="28"/>
      <w:lang w:eastAsia="de-DE" w:bidi="en-US"/>
    </w:rPr>
  </w:style>
  <w:style w:type="character" w:customStyle="1" w:styleId="TEMPTHESIS12titleChar">
    <w:name w:val="TEMP_THESIS_1.2_title Char"/>
    <w:basedOn w:val="DefaultParagraphFont"/>
    <w:link w:val="TEMPTHESIS12title"/>
    <w:rsid w:val="0053690C"/>
    <w:rPr>
      <w:rFonts w:ascii="Palatino Linotype" w:eastAsia="Times New Roman" w:hAnsi="Palatino Linotype"/>
      <w:b/>
      <w:snapToGrid w:val="0"/>
      <w:color w:val="000000"/>
      <w:sz w:val="36"/>
      <w:lang w:eastAsia="de-DE" w:bidi="en-US"/>
    </w:rPr>
  </w:style>
  <w:style w:type="character" w:customStyle="1" w:styleId="FPTStyletittleChar">
    <w:name w:val="FPT Style tittle Char"/>
    <w:basedOn w:val="TEMPTHESIS12titleChar"/>
    <w:link w:val="FPTStyletittle"/>
    <w:rsid w:val="00A9067B"/>
    <w:rPr>
      <w:rFonts w:ascii="Palatino Linotype" w:eastAsia="Times New Roman" w:hAnsi="Palatino Linotype"/>
      <w:b/>
      <w:snapToGrid w:val="0"/>
      <w:color w:val="000000"/>
      <w:sz w:val="50"/>
      <w:szCs w:val="50"/>
      <w:lang w:eastAsia="de-DE" w:bidi="en-US"/>
    </w:rPr>
  </w:style>
  <w:style w:type="paragraph" w:customStyle="1" w:styleId="FPTStyleauthorname">
    <w:name w:val="FPT Style author name"/>
    <w:basedOn w:val="TEMPTHESIS13authornames"/>
    <w:link w:val="FPTStyleauthornameChar"/>
    <w:qFormat/>
    <w:rsid w:val="0053690C"/>
    <w:pPr>
      <w:jc w:val="center"/>
    </w:pPr>
    <w:rPr>
      <w:sz w:val="28"/>
      <w:szCs w:val="28"/>
    </w:rPr>
  </w:style>
  <w:style w:type="character" w:customStyle="1" w:styleId="FPTStyleIntrotextChar">
    <w:name w:val="FPT Style Intro text Char"/>
    <w:basedOn w:val="DefaultParagraphFont"/>
    <w:link w:val="FPTStyleIntrotext"/>
    <w:rsid w:val="0053690C"/>
    <w:rPr>
      <w:rFonts w:ascii="Palatino Linotype" w:hAnsi="Palatino Linotype"/>
      <w:noProof/>
      <w:color w:val="000000"/>
      <w:sz w:val="28"/>
      <w:szCs w:val="28"/>
      <w:lang w:eastAsia="de-DE" w:bidi="en-US"/>
    </w:rPr>
  </w:style>
  <w:style w:type="paragraph" w:customStyle="1" w:styleId="FPTStyleUniversityname">
    <w:name w:val="FPT Style University name"/>
    <w:basedOn w:val="TEMPTHESIS13authornames"/>
    <w:link w:val="FPTStyleUniversitynameChar"/>
    <w:qFormat/>
    <w:rsid w:val="0053690C"/>
    <w:pPr>
      <w:jc w:val="center"/>
    </w:pPr>
    <w:rPr>
      <w:sz w:val="28"/>
      <w:szCs w:val="28"/>
    </w:rPr>
  </w:style>
  <w:style w:type="character" w:customStyle="1" w:styleId="TEMPTHESIS13authornamesChar">
    <w:name w:val="TEMP_THESIS_1.3_authornames Char"/>
    <w:basedOn w:val="DefaultParagraphFont"/>
    <w:link w:val="TEMPTHESIS13authornames"/>
    <w:rsid w:val="0053690C"/>
    <w:rPr>
      <w:rFonts w:ascii="Palatino Linotype" w:eastAsia="Times New Roman" w:hAnsi="Palatino Linotype"/>
      <w:b/>
      <w:color w:val="000000"/>
      <w:szCs w:val="22"/>
      <w:lang w:eastAsia="de-DE" w:bidi="en-US"/>
    </w:rPr>
  </w:style>
  <w:style w:type="character" w:customStyle="1" w:styleId="FPTStyleauthornameChar">
    <w:name w:val="FPT Style author name Char"/>
    <w:basedOn w:val="TEMPTHESIS13authornamesChar"/>
    <w:link w:val="FPTStyleauthorname"/>
    <w:rsid w:val="0053690C"/>
    <w:rPr>
      <w:rFonts w:ascii="Palatino Linotype" w:eastAsia="Times New Roman" w:hAnsi="Palatino Linotype"/>
      <w:b/>
      <w:color w:val="000000"/>
      <w:sz w:val="28"/>
      <w:szCs w:val="28"/>
      <w:lang w:eastAsia="de-DE" w:bidi="en-US"/>
    </w:rPr>
  </w:style>
  <w:style w:type="paragraph" w:customStyle="1" w:styleId="FPTStyleprojectname">
    <w:name w:val="FPT Style project name"/>
    <w:basedOn w:val="Header"/>
    <w:link w:val="FPTStyleprojectnameChar"/>
    <w:qFormat/>
    <w:rsid w:val="0053690C"/>
    <w:pPr>
      <w:pBdr>
        <w:bottom w:val="none" w:sz="0" w:space="0" w:color="auto"/>
      </w:pBdr>
      <w:jc w:val="both"/>
    </w:pPr>
    <w:rPr>
      <w:rFonts w:eastAsia="DengXian"/>
      <w:b/>
      <w:bCs/>
      <w:sz w:val="28"/>
      <w:szCs w:val="28"/>
    </w:rPr>
  </w:style>
  <w:style w:type="character" w:customStyle="1" w:styleId="FPTStyleUniversitynameChar">
    <w:name w:val="FPT Style University name Char"/>
    <w:basedOn w:val="TEMPTHESIS13authornamesChar"/>
    <w:link w:val="FPTStyleUniversityname"/>
    <w:rsid w:val="0053690C"/>
    <w:rPr>
      <w:rFonts w:ascii="Palatino Linotype" w:eastAsia="Times New Roman" w:hAnsi="Palatino Linotype"/>
      <w:b/>
      <w:color w:val="000000"/>
      <w:sz w:val="28"/>
      <w:szCs w:val="28"/>
      <w:lang w:eastAsia="de-DE" w:bidi="en-US"/>
    </w:rPr>
  </w:style>
  <w:style w:type="paragraph" w:customStyle="1" w:styleId="FPTStylelistofcontents">
    <w:name w:val="FPT Style list of contents"/>
    <w:basedOn w:val="Normal"/>
    <w:link w:val="FPTStylelistofcontentsChar"/>
    <w:qFormat/>
    <w:rsid w:val="00A9067B"/>
    <w:pPr>
      <w:tabs>
        <w:tab w:val="right" w:leader="dot" w:pos="9900"/>
      </w:tabs>
      <w:spacing w:line="360" w:lineRule="auto"/>
    </w:pPr>
    <w:rPr>
      <w:b/>
      <w:bCs/>
      <w:sz w:val="24"/>
      <w:szCs w:val="24"/>
      <w:lang w:eastAsia="de-DE" w:bidi="en-US"/>
    </w:rPr>
  </w:style>
  <w:style w:type="character" w:customStyle="1" w:styleId="FPTStyleprojectnameChar">
    <w:name w:val="FPT Style project name Char"/>
    <w:basedOn w:val="HeaderChar"/>
    <w:link w:val="FPTStyleprojectname"/>
    <w:rsid w:val="0053690C"/>
    <w:rPr>
      <w:rFonts w:ascii="Palatino Linotype" w:eastAsia="DengXian" w:hAnsi="Palatino Linotype"/>
      <w:b/>
      <w:bCs/>
      <w:noProof/>
      <w:color w:val="000000"/>
      <w:sz w:val="28"/>
      <w:szCs w:val="28"/>
    </w:rPr>
  </w:style>
  <w:style w:type="paragraph" w:customStyle="1" w:styleId="FPTstylenumberuseincontent">
    <w:name w:val="FPT style number use in content"/>
    <w:basedOn w:val="Normal"/>
    <w:link w:val="FPTstylenumberuseincontentChar"/>
    <w:qFormat/>
    <w:rsid w:val="00A9067B"/>
    <w:pPr>
      <w:tabs>
        <w:tab w:val="right" w:leader="dot" w:pos="9900"/>
      </w:tabs>
      <w:spacing w:line="360" w:lineRule="auto"/>
    </w:pPr>
    <w:rPr>
      <w:sz w:val="24"/>
      <w:szCs w:val="24"/>
      <w:lang w:eastAsia="de-DE" w:bidi="en-US"/>
    </w:rPr>
  </w:style>
  <w:style w:type="character" w:customStyle="1" w:styleId="FPTStylelistofcontentsChar">
    <w:name w:val="FPT Style list of contents Char"/>
    <w:basedOn w:val="DefaultParagraphFont"/>
    <w:link w:val="FPTStylelistofcontents"/>
    <w:rsid w:val="00A9067B"/>
    <w:rPr>
      <w:rFonts w:ascii="Palatino Linotype" w:hAnsi="Palatino Linotype"/>
      <w:b/>
      <w:bCs/>
      <w:noProof/>
      <w:color w:val="000000"/>
      <w:sz w:val="24"/>
      <w:szCs w:val="24"/>
      <w:lang w:eastAsia="de-DE" w:bidi="en-US"/>
    </w:rPr>
  </w:style>
  <w:style w:type="paragraph" w:customStyle="1" w:styleId="FPTstylesubsubsection">
    <w:name w:val="FPT style subsubsection"/>
    <w:basedOn w:val="FPTstylesubsection"/>
    <w:link w:val="FPTstylesubsubsectionChar"/>
    <w:qFormat/>
    <w:rsid w:val="0050048E"/>
    <w:pPr>
      <w:tabs>
        <w:tab w:val="left" w:pos="720"/>
        <w:tab w:val="left" w:pos="1440"/>
        <w:tab w:val="right" w:leader="dot" w:pos="9900"/>
      </w:tabs>
      <w:spacing w:before="240"/>
    </w:pPr>
    <w:rPr>
      <w:rFonts w:eastAsia="SimSun"/>
      <w:i w:val="0"/>
      <w:snapToGrid/>
      <w:szCs w:val="24"/>
      <w:lang w:eastAsia="zh-CN" w:bidi="ar-SA"/>
    </w:rPr>
  </w:style>
  <w:style w:type="character" w:customStyle="1" w:styleId="FPTstylenumberuseincontentChar">
    <w:name w:val="FPT style number use in content Char"/>
    <w:basedOn w:val="DefaultParagraphFont"/>
    <w:link w:val="FPTstylenumberuseincontent"/>
    <w:rsid w:val="00A9067B"/>
    <w:rPr>
      <w:rFonts w:ascii="Palatino Linotype" w:hAnsi="Palatino Linotype"/>
      <w:noProof/>
      <w:color w:val="000000"/>
      <w:sz w:val="24"/>
      <w:szCs w:val="24"/>
      <w:lang w:eastAsia="de-DE" w:bidi="en-US"/>
    </w:rPr>
  </w:style>
  <w:style w:type="paragraph" w:customStyle="1" w:styleId="FPTStylepicture">
    <w:name w:val="FPT Style picture"/>
    <w:basedOn w:val="MDPI52figure"/>
    <w:link w:val="FPTStylepictureChar"/>
    <w:qFormat/>
    <w:rsid w:val="00FA06BF"/>
    <w:rPr>
      <w:noProof/>
    </w:rPr>
  </w:style>
  <w:style w:type="character" w:customStyle="1" w:styleId="FPTstylesubsectionChar">
    <w:name w:val="FPT style subsection Char"/>
    <w:basedOn w:val="DefaultParagraphFont"/>
    <w:link w:val="FPTstylesubsection"/>
    <w:rsid w:val="0050048E"/>
    <w:rPr>
      <w:rFonts w:ascii="Palatino Linotype" w:eastAsia="Times New Roman" w:hAnsi="Palatino Linotype"/>
      <w:i/>
      <w:noProof/>
      <w:snapToGrid w:val="0"/>
      <w:color w:val="000000"/>
      <w:sz w:val="24"/>
      <w:szCs w:val="22"/>
      <w:lang w:eastAsia="de-DE" w:bidi="en-US"/>
    </w:rPr>
  </w:style>
  <w:style w:type="character" w:customStyle="1" w:styleId="FPTstylesubsubsectionChar">
    <w:name w:val="FPT style subsubsection Char"/>
    <w:basedOn w:val="FPTstylesubsectionChar"/>
    <w:link w:val="FPTstylesubsubsection"/>
    <w:rsid w:val="0050048E"/>
    <w:rPr>
      <w:rFonts w:ascii="Palatino Linotype" w:eastAsia="Times New Roman" w:hAnsi="Palatino Linotype"/>
      <w:i w:val="0"/>
      <w:noProof/>
      <w:snapToGrid/>
      <w:color w:val="000000"/>
      <w:sz w:val="24"/>
      <w:szCs w:val="24"/>
      <w:lang w:eastAsia="de-DE" w:bidi="en-US"/>
    </w:rPr>
  </w:style>
  <w:style w:type="paragraph" w:customStyle="1" w:styleId="FPTstylefigtablenumber">
    <w:name w:val="FPT style fig_table_number"/>
    <w:basedOn w:val="MDPI51figurecaption"/>
    <w:link w:val="FPTstylefigtablenumberChar"/>
    <w:qFormat/>
    <w:rsid w:val="00FA06BF"/>
    <w:pPr>
      <w:ind w:left="0"/>
      <w:jc w:val="center"/>
    </w:pPr>
    <w:rPr>
      <w:b/>
      <w:sz w:val="24"/>
      <w:szCs w:val="24"/>
    </w:rPr>
  </w:style>
  <w:style w:type="character" w:customStyle="1" w:styleId="MDPI52figureChar">
    <w:name w:val="MDPI_5.2_figure Char"/>
    <w:basedOn w:val="DefaultParagraphFont"/>
    <w:link w:val="MDPI52figure"/>
    <w:rsid w:val="00FA06BF"/>
    <w:rPr>
      <w:rFonts w:ascii="Palatino Linotype" w:eastAsia="Times New Roman" w:hAnsi="Palatino Linotype"/>
      <w:snapToGrid w:val="0"/>
      <w:color w:val="000000"/>
      <w:lang w:eastAsia="de-DE" w:bidi="en-US"/>
    </w:rPr>
  </w:style>
  <w:style w:type="character" w:customStyle="1" w:styleId="FPTStylepictureChar">
    <w:name w:val="FPT Style picture Char"/>
    <w:basedOn w:val="MDPI52figureChar"/>
    <w:link w:val="FPTStylepicture"/>
    <w:rsid w:val="00FA06BF"/>
    <w:rPr>
      <w:rFonts w:ascii="Palatino Linotype" w:eastAsia="Times New Roman" w:hAnsi="Palatino Linotype"/>
      <w:noProof/>
      <w:snapToGrid w:val="0"/>
      <w:color w:val="000000"/>
      <w:lang w:eastAsia="de-DE" w:bidi="en-US"/>
    </w:rPr>
  </w:style>
  <w:style w:type="paragraph" w:customStyle="1" w:styleId="FPTstylefiguretabletittle">
    <w:name w:val="FPT style figure_table tittle"/>
    <w:basedOn w:val="FPTstylefigtablenumber"/>
    <w:link w:val="FPTstylefiguretabletittleChar"/>
    <w:qFormat/>
    <w:rsid w:val="00DE5678"/>
    <w:rPr>
      <w:b w:val="0"/>
      <w:bCs/>
      <w:sz w:val="20"/>
    </w:rPr>
  </w:style>
  <w:style w:type="character" w:customStyle="1" w:styleId="MDPI51figurecaptionChar">
    <w:name w:val="MDPI_5.1_figure_caption Char"/>
    <w:basedOn w:val="DefaultParagraphFont"/>
    <w:link w:val="MDPI51figurecaption"/>
    <w:rsid w:val="00FA06BF"/>
    <w:rPr>
      <w:rFonts w:ascii="Palatino Linotype" w:eastAsia="Times New Roman" w:hAnsi="Palatino Linotype"/>
      <w:color w:val="000000"/>
      <w:sz w:val="18"/>
      <w:lang w:eastAsia="de-DE" w:bidi="en-US"/>
    </w:rPr>
  </w:style>
  <w:style w:type="character" w:customStyle="1" w:styleId="FPTstylefigtablenumberChar">
    <w:name w:val="FPT style fig_table_number Char"/>
    <w:basedOn w:val="MDPI51figurecaptionChar"/>
    <w:link w:val="FPTstylefigtablenumber"/>
    <w:rsid w:val="00FA06BF"/>
    <w:rPr>
      <w:rFonts w:ascii="Palatino Linotype" w:eastAsia="Times New Roman" w:hAnsi="Palatino Linotype"/>
      <w:b/>
      <w:color w:val="000000"/>
      <w:sz w:val="24"/>
      <w:szCs w:val="24"/>
      <w:lang w:eastAsia="de-DE" w:bidi="en-US"/>
    </w:rPr>
  </w:style>
  <w:style w:type="paragraph" w:customStyle="1" w:styleId="FPTstyletheorem">
    <w:name w:val="FPT style theorem"/>
    <w:basedOn w:val="MDPI81theorem"/>
    <w:link w:val="FPTstyletheoremChar"/>
    <w:qFormat/>
    <w:rsid w:val="005D168F"/>
    <w:pPr>
      <w:spacing w:before="240" w:after="240" w:line="360" w:lineRule="auto"/>
      <w:ind w:left="0"/>
    </w:pPr>
    <w:rPr>
      <w:sz w:val="24"/>
      <w:szCs w:val="24"/>
    </w:rPr>
  </w:style>
  <w:style w:type="character" w:customStyle="1" w:styleId="FPTstylefiguretabletittleChar">
    <w:name w:val="FPT style figure_table tittle Char"/>
    <w:basedOn w:val="FPTstylefigtablenumberChar"/>
    <w:link w:val="FPTstylefiguretabletittle"/>
    <w:rsid w:val="00DE5678"/>
    <w:rPr>
      <w:rFonts w:ascii="Palatino Linotype" w:eastAsia="Times New Roman" w:hAnsi="Palatino Linotype"/>
      <w:b w:val="0"/>
      <w:bCs/>
      <w:color w:val="000000"/>
      <w:sz w:val="24"/>
      <w:szCs w:val="24"/>
      <w:lang w:eastAsia="de-DE" w:bidi="en-US"/>
    </w:rPr>
  </w:style>
  <w:style w:type="paragraph" w:customStyle="1" w:styleId="MDPI71References">
    <w:name w:val="MDPI_7.1_References"/>
    <w:basedOn w:val="FPTStyleReferences"/>
    <w:qFormat/>
    <w:rsid w:val="003F491B"/>
    <w:pPr>
      <w:numPr>
        <w:numId w:val="3"/>
      </w:numPr>
      <w:spacing w:line="240" w:lineRule="auto"/>
      <w:ind w:left="0" w:firstLine="0"/>
    </w:pPr>
    <w:rPr>
      <w:sz w:val="24"/>
    </w:rPr>
  </w:style>
  <w:style w:type="character" w:customStyle="1" w:styleId="MDPI81theoremChar">
    <w:name w:val="MDPI_8.1_theorem Char"/>
    <w:basedOn w:val="DefaultParagraphFont"/>
    <w:link w:val="MDPI81theorem"/>
    <w:rsid w:val="005D168F"/>
    <w:rPr>
      <w:rFonts w:ascii="Palatino Linotype" w:eastAsia="Times New Roman" w:hAnsi="Palatino Linotype"/>
      <w:i/>
      <w:snapToGrid w:val="0"/>
      <w:color w:val="000000"/>
      <w:szCs w:val="22"/>
      <w:lang w:eastAsia="de-DE" w:bidi="en-US"/>
    </w:rPr>
  </w:style>
  <w:style w:type="character" w:customStyle="1" w:styleId="FPTstyletheoremChar">
    <w:name w:val="FPT style theorem Char"/>
    <w:basedOn w:val="MDPI81theoremChar"/>
    <w:link w:val="FPTstyletheorem"/>
    <w:rsid w:val="005D168F"/>
    <w:rPr>
      <w:rFonts w:ascii="Palatino Linotype" w:eastAsia="Times New Roman" w:hAnsi="Palatino Linotype"/>
      <w:i/>
      <w:snapToGrid w:val="0"/>
      <w:color w:val="000000"/>
      <w:sz w:val="24"/>
      <w:szCs w:val="24"/>
      <w:lang w:eastAsia="de-DE" w:bidi="en-US"/>
    </w:rPr>
  </w:style>
  <w:style w:type="character" w:customStyle="1" w:styleId="Heading1Char">
    <w:name w:val="Heading 1 Char"/>
    <w:basedOn w:val="DefaultParagraphFont"/>
    <w:link w:val="Heading1"/>
    <w:rsid w:val="00645C14"/>
    <w:rPr>
      <w:rFonts w:ascii="Times New Roman" w:hAnsi="Times New Roman"/>
      <w:b/>
      <w:kern w:val="28"/>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210"/>
    <w:pPr>
      <w:spacing w:line="260" w:lineRule="atLeast"/>
      <w:jc w:val="both"/>
    </w:pPr>
    <w:rPr>
      <w:rFonts w:ascii="Palatino Linotype" w:hAnsi="Palatino Linotype"/>
      <w:noProof/>
      <w:color w:val="000000"/>
    </w:rPr>
  </w:style>
  <w:style w:type="paragraph" w:styleId="Heading1">
    <w:name w:val="heading 1"/>
    <w:basedOn w:val="Normal"/>
    <w:next w:val="Normal"/>
    <w:link w:val="Heading1Char"/>
    <w:qFormat/>
    <w:rsid w:val="00645C14"/>
    <w:pPr>
      <w:keepNext/>
      <w:tabs>
        <w:tab w:val="left" w:pos="360"/>
      </w:tabs>
      <w:spacing w:before="260" w:after="140" w:line="240" w:lineRule="auto"/>
      <w:outlineLvl w:val="0"/>
    </w:pPr>
    <w:rPr>
      <w:rFonts w:ascii="Times New Roman" w:hAnsi="Times New Roman"/>
      <w:b/>
      <w:noProof w:val="0"/>
      <w:color w:val="auto"/>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MPTHESIS11articletype">
    <w:name w:val="TEMP_THESIS_1.1_article_type"/>
    <w:basedOn w:val="Normal"/>
    <w:next w:val="Normal"/>
    <w:qFormat/>
    <w:rsid w:val="0046076C"/>
    <w:pPr>
      <w:tabs>
        <w:tab w:val="right" w:leader="dot" w:pos="9900"/>
      </w:tabs>
    </w:pPr>
    <w:rPr>
      <w:b/>
      <w:bCs/>
    </w:rPr>
  </w:style>
  <w:style w:type="paragraph" w:customStyle="1" w:styleId="TEMPTHESIS12title">
    <w:name w:val="TEMP_THESIS_1.2_title"/>
    <w:next w:val="Normal"/>
    <w:link w:val="TEMPTHESIS12titleChar"/>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TEMPTHESIS13authornames">
    <w:name w:val="TEMP_THESIS_1.3_authornames"/>
    <w:next w:val="Normal"/>
    <w:link w:val="TEMPTHESIS13authornamesChar"/>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TEMPTHESIS14history">
    <w:name w:val="TEMP_THESIS_1.4_history"/>
    <w:basedOn w:val="Normal"/>
    <w:next w:val="Normal"/>
    <w:qFormat/>
    <w:rsid w:val="00E93210"/>
    <w:pPr>
      <w:adjustRightInd w:val="0"/>
      <w:snapToGrid w:val="0"/>
      <w:spacing w:line="240" w:lineRule="atLeast"/>
      <w:ind w:right="113"/>
      <w:jc w:val="left"/>
    </w:pPr>
    <w:rPr>
      <w:rFonts w:eastAsia="Times New Roman"/>
      <w:noProof w:val="0"/>
      <w:sz w:val="14"/>
      <w:lang w:eastAsia="de-DE" w:bidi="en-US"/>
    </w:rPr>
  </w:style>
  <w:style w:type="paragraph" w:customStyle="1" w:styleId="FPTStylenote">
    <w:name w:val="FPT Style note"/>
    <w:qFormat/>
    <w:rsid w:val="00A9067B"/>
    <w:pPr>
      <w:adjustRightInd w:val="0"/>
      <w:snapToGrid w:val="0"/>
      <w:spacing w:line="200" w:lineRule="atLeast"/>
      <w:ind w:left="198" w:hanging="198"/>
      <w:jc w:val="center"/>
    </w:pPr>
    <w:rPr>
      <w:rFonts w:ascii="Palatino Linotype" w:eastAsia="Times New Roman" w:hAnsi="Palatino Linotype"/>
      <w:color w:val="000000"/>
      <w:sz w:val="16"/>
      <w:szCs w:val="18"/>
      <w:lang w:eastAsia="de-DE" w:bidi="en-US"/>
    </w:rPr>
  </w:style>
  <w:style w:type="paragraph" w:customStyle="1" w:styleId="TEMPTHESIS17abstract">
    <w:name w:val="TEMP_THESIS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TEMPTHESIS18keywords">
    <w:name w:val="TEMP_THESIS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link w:val="MDPI51figurecaptionChar"/>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link w:val="MDPI52figureChar"/>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FPTstylesubsection">
    <w:name w:val="FPT style subsection"/>
    <w:link w:val="FPTstylesubsectionChar"/>
    <w:qFormat/>
    <w:rsid w:val="0050048E"/>
    <w:pPr>
      <w:adjustRightInd w:val="0"/>
      <w:snapToGrid w:val="0"/>
      <w:spacing w:before="60" w:after="60" w:line="360" w:lineRule="auto"/>
      <w:outlineLvl w:val="1"/>
    </w:pPr>
    <w:rPr>
      <w:rFonts w:ascii="Palatino Linotype" w:eastAsia="Times New Roman" w:hAnsi="Palatino Linotype"/>
      <w:i/>
      <w:noProof/>
      <w:snapToGrid w:val="0"/>
      <w:color w:val="000000"/>
      <w:sz w:val="24"/>
      <w:szCs w:val="22"/>
      <w:lang w:eastAsia="de-DE" w:bidi="en-US"/>
    </w:rPr>
  </w:style>
  <w:style w:type="paragraph" w:customStyle="1" w:styleId="FPTStyleReferences">
    <w:name w:val="FPT Style References"/>
    <w:qFormat/>
    <w:rsid w:val="003F491B"/>
    <w:pPr>
      <w:numPr>
        <w:numId w:val="23"/>
      </w:numPr>
      <w:adjustRightInd w:val="0"/>
      <w:snapToGrid w:val="0"/>
      <w:spacing w:line="360" w:lineRule="auto"/>
      <w:ind w:left="432" w:hanging="432"/>
      <w:jc w:val="both"/>
    </w:pPr>
    <w:rPr>
      <w:rFonts w:ascii="Palatino Linotype" w:eastAsia="Times New Roman" w:hAnsi="Palatino Linotype"/>
      <w:color w:val="000000"/>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customStyle="1" w:styleId="UnresolvedMention">
    <w:name w:val="Unresolved Mention"/>
    <w:uiPriority w:val="99"/>
    <w:semiHidden/>
    <w:unhideWhenUsed/>
    <w:rsid w:val="00A8692B"/>
    <w:rPr>
      <w:color w:val="605E5C"/>
      <w:shd w:val="clear" w:color="auto" w:fill="E1DFDD"/>
    </w:rPr>
  </w:style>
  <w:style w:type="table" w:customStyle="1"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link w:val="MDPI81theoremChar"/>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FPTStyleparagraph">
    <w:name w:val="FPT Style paragraph"/>
    <w:qFormat/>
    <w:rsid w:val="00DE7A79"/>
    <w:pPr>
      <w:adjustRightInd w:val="0"/>
      <w:snapToGrid w:val="0"/>
      <w:spacing w:after="120" w:line="360" w:lineRule="auto"/>
      <w:jc w:val="both"/>
    </w:pPr>
    <w:rPr>
      <w:rFonts w:ascii="Palatino Linotype" w:eastAsia="Times New Roman" w:hAnsi="Palatino Linotype"/>
      <w:snapToGrid w:val="0"/>
      <w:color w:val="000000"/>
      <w:sz w:val="24"/>
      <w:lang w:eastAsia="en-US" w:bidi="en-US"/>
    </w:rPr>
  </w:style>
  <w:style w:type="paragraph" w:customStyle="1" w:styleId="MDPI63Notes">
    <w:name w:val="MDPI_6.3_Notes"/>
    <w:qFormat/>
    <w:rsid w:val="00E93210"/>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TEMPTHESIS15academiceditor">
    <w:name w:val="TEMP_THESIS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E9321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semiHidden/>
    <w:unhideWhenUsed/>
    <w:rsid w:val="00E93210"/>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F83084"/>
    <w:pPr>
      <w:ind w:left="720"/>
      <w:contextualSpacing/>
    </w:pPr>
  </w:style>
  <w:style w:type="paragraph" w:customStyle="1" w:styleId="FPTStyletittle">
    <w:name w:val="FPT Style tittle"/>
    <w:basedOn w:val="TEMPTHESIS12title"/>
    <w:link w:val="FPTStyletittleChar"/>
    <w:qFormat/>
    <w:rsid w:val="00A9067B"/>
    <w:pPr>
      <w:spacing w:line="360" w:lineRule="auto"/>
      <w:jc w:val="center"/>
    </w:pPr>
    <w:rPr>
      <w:sz w:val="50"/>
      <w:szCs w:val="50"/>
    </w:rPr>
  </w:style>
  <w:style w:type="paragraph" w:customStyle="1" w:styleId="FPTStyleIntrotext">
    <w:name w:val="FPT Style Intro text"/>
    <w:basedOn w:val="Normal"/>
    <w:link w:val="FPTStyleIntrotextChar"/>
    <w:qFormat/>
    <w:rsid w:val="0053690C"/>
    <w:pPr>
      <w:jc w:val="center"/>
    </w:pPr>
    <w:rPr>
      <w:sz w:val="28"/>
      <w:szCs w:val="28"/>
      <w:lang w:eastAsia="de-DE" w:bidi="en-US"/>
    </w:rPr>
  </w:style>
  <w:style w:type="character" w:customStyle="1" w:styleId="TEMPTHESIS12titleChar">
    <w:name w:val="TEMP_THESIS_1.2_title Char"/>
    <w:basedOn w:val="DefaultParagraphFont"/>
    <w:link w:val="TEMPTHESIS12title"/>
    <w:rsid w:val="0053690C"/>
    <w:rPr>
      <w:rFonts w:ascii="Palatino Linotype" w:eastAsia="Times New Roman" w:hAnsi="Palatino Linotype"/>
      <w:b/>
      <w:snapToGrid w:val="0"/>
      <w:color w:val="000000"/>
      <w:sz w:val="36"/>
      <w:lang w:eastAsia="de-DE" w:bidi="en-US"/>
    </w:rPr>
  </w:style>
  <w:style w:type="character" w:customStyle="1" w:styleId="FPTStyletittleChar">
    <w:name w:val="FPT Style tittle Char"/>
    <w:basedOn w:val="TEMPTHESIS12titleChar"/>
    <w:link w:val="FPTStyletittle"/>
    <w:rsid w:val="00A9067B"/>
    <w:rPr>
      <w:rFonts w:ascii="Palatino Linotype" w:eastAsia="Times New Roman" w:hAnsi="Palatino Linotype"/>
      <w:b/>
      <w:snapToGrid w:val="0"/>
      <w:color w:val="000000"/>
      <w:sz w:val="50"/>
      <w:szCs w:val="50"/>
      <w:lang w:eastAsia="de-DE" w:bidi="en-US"/>
    </w:rPr>
  </w:style>
  <w:style w:type="paragraph" w:customStyle="1" w:styleId="FPTStyleauthorname">
    <w:name w:val="FPT Style author name"/>
    <w:basedOn w:val="TEMPTHESIS13authornames"/>
    <w:link w:val="FPTStyleauthornameChar"/>
    <w:qFormat/>
    <w:rsid w:val="0053690C"/>
    <w:pPr>
      <w:jc w:val="center"/>
    </w:pPr>
    <w:rPr>
      <w:sz w:val="28"/>
      <w:szCs w:val="28"/>
    </w:rPr>
  </w:style>
  <w:style w:type="character" w:customStyle="1" w:styleId="FPTStyleIntrotextChar">
    <w:name w:val="FPT Style Intro text Char"/>
    <w:basedOn w:val="DefaultParagraphFont"/>
    <w:link w:val="FPTStyleIntrotext"/>
    <w:rsid w:val="0053690C"/>
    <w:rPr>
      <w:rFonts w:ascii="Palatino Linotype" w:hAnsi="Palatino Linotype"/>
      <w:noProof/>
      <w:color w:val="000000"/>
      <w:sz w:val="28"/>
      <w:szCs w:val="28"/>
      <w:lang w:eastAsia="de-DE" w:bidi="en-US"/>
    </w:rPr>
  </w:style>
  <w:style w:type="paragraph" w:customStyle="1" w:styleId="FPTStyleUniversityname">
    <w:name w:val="FPT Style University name"/>
    <w:basedOn w:val="TEMPTHESIS13authornames"/>
    <w:link w:val="FPTStyleUniversitynameChar"/>
    <w:qFormat/>
    <w:rsid w:val="0053690C"/>
    <w:pPr>
      <w:jc w:val="center"/>
    </w:pPr>
    <w:rPr>
      <w:sz w:val="28"/>
      <w:szCs w:val="28"/>
    </w:rPr>
  </w:style>
  <w:style w:type="character" w:customStyle="1" w:styleId="TEMPTHESIS13authornamesChar">
    <w:name w:val="TEMP_THESIS_1.3_authornames Char"/>
    <w:basedOn w:val="DefaultParagraphFont"/>
    <w:link w:val="TEMPTHESIS13authornames"/>
    <w:rsid w:val="0053690C"/>
    <w:rPr>
      <w:rFonts w:ascii="Palatino Linotype" w:eastAsia="Times New Roman" w:hAnsi="Palatino Linotype"/>
      <w:b/>
      <w:color w:val="000000"/>
      <w:szCs w:val="22"/>
      <w:lang w:eastAsia="de-DE" w:bidi="en-US"/>
    </w:rPr>
  </w:style>
  <w:style w:type="character" w:customStyle="1" w:styleId="FPTStyleauthornameChar">
    <w:name w:val="FPT Style author name Char"/>
    <w:basedOn w:val="TEMPTHESIS13authornamesChar"/>
    <w:link w:val="FPTStyleauthorname"/>
    <w:rsid w:val="0053690C"/>
    <w:rPr>
      <w:rFonts w:ascii="Palatino Linotype" w:eastAsia="Times New Roman" w:hAnsi="Palatino Linotype"/>
      <w:b/>
      <w:color w:val="000000"/>
      <w:sz w:val="28"/>
      <w:szCs w:val="28"/>
      <w:lang w:eastAsia="de-DE" w:bidi="en-US"/>
    </w:rPr>
  </w:style>
  <w:style w:type="paragraph" w:customStyle="1" w:styleId="FPTStyleprojectname">
    <w:name w:val="FPT Style project name"/>
    <w:basedOn w:val="Header"/>
    <w:link w:val="FPTStyleprojectnameChar"/>
    <w:qFormat/>
    <w:rsid w:val="0053690C"/>
    <w:pPr>
      <w:pBdr>
        <w:bottom w:val="none" w:sz="0" w:space="0" w:color="auto"/>
      </w:pBdr>
      <w:jc w:val="both"/>
    </w:pPr>
    <w:rPr>
      <w:rFonts w:eastAsia="DengXian"/>
      <w:b/>
      <w:bCs/>
      <w:sz w:val="28"/>
      <w:szCs w:val="28"/>
    </w:rPr>
  </w:style>
  <w:style w:type="character" w:customStyle="1" w:styleId="FPTStyleUniversitynameChar">
    <w:name w:val="FPT Style University name Char"/>
    <w:basedOn w:val="TEMPTHESIS13authornamesChar"/>
    <w:link w:val="FPTStyleUniversityname"/>
    <w:rsid w:val="0053690C"/>
    <w:rPr>
      <w:rFonts w:ascii="Palatino Linotype" w:eastAsia="Times New Roman" w:hAnsi="Palatino Linotype"/>
      <w:b/>
      <w:color w:val="000000"/>
      <w:sz w:val="28"/>
      <w:szCs w:val="28"/>
      <w:lang w:eastAsia="de-DE" w:bidi="en-US"/>
    </w:rPr>
  </w:style>
  <w:style w:type="paragraph" w:customStyle="1" w:styleId="FPTStylelistofcontents">
    <w:name w:val="FPT Style list of contents"/>
    <w:basedOn w:val="Normal"/>
    <w:link w:val="FPTStylelistofcontentsChar"/>
    <w:qFormat/>
    <w:rsid w:val="00A9067B"/>
    <w:pPr>
      <w:tabs>
        <w:tab w:val="right" w:leader="dot" w:pos="9900"/>
      </w:tabs>
      <w:spacing w:line="360" w:lineRule="auto"/>
    </w:pPr>
    <w:rPr>
      <w:b/>
      <w:bCs/>
      <w:sz w:val="24"/>
      <w:szCs w:val="24"/>
      <w:lang w:eastAsia="de-DE" w:bidi="en-US"/>
    </w:rPr>
  </w:style>
  <w:style w:type="character" w:customStyle="1" w:styleId="FPTStyleprojectnameChar">
    <w:name w:val="FPT Style project name Char"/>
    <w:basedOn w:val="HeaderChar"/>
    <w:link w:val="FPTStyleprojectname"/>
    <w:rsid w:val="0053690C"/>
    <w:rPr>
      <w:rFonts w:ascii="Palatino Linotype" w:eastAsia="DengXian" w:hAnsi="Palatino Linotype"/>
      <w:b/>
      <w:bCs/>
      <w:noProof/>
      <w:color w:val="000000"/>
      <w:sz w:val="28"/>
      <w:szCs w:val="28"/>
    </w:rPr>
  </w:style>
  <w:style w:type="paragraph" w:customStyle="1" w:styleId="FPTstylenumberuseincontent">
    <w:name w:val="FPT style number use in content"/>
    <w:basedOn w:val="Normal"/>
    <w:link w:val="FPTstylenumberuseincontentChar"/>
    <w:qFormat/>
    <w:rsid w:val="00A9067B"/>
    <w:pPr>
      <w:tabs>
        <w:tab w:val="right" w:leader="dot" w:pos="9900"/>
      </w:tabs>
      <w:spacing w:line="360" w:lineRule="auto"/>
    </w:pPr>
    <w:rPr>
      <w:sz w:val="24"/>
      <w:szCs w:val="24"/>
      <w:lang w:eastAsia="de-DE" w:bidi="en-US"/>
    </w:rPr>
  </w:style>
  <w:style w:type="character" w:customStyle="1" w:styleId="FPTStylelistofcontentsChar">
    <w:name w:val="FPT Style list of contents Char"/>
    <w:basedOn w:val="DefaultParagraphFont"/>
    <w:link w:val="FPTStylelistofcontents"/>
    <w:rsid w:val="00A9067B"/>
    <w:rPr>
      <w:rFonts w:ascii="Palatino Linotype" w:hAnsi="Palatino Linotype"/>
      <w:b/>
      <w:bCs/>
      <w:noProof/>
      <w:color w:val="000000"/>
      <w:sz w:val="24"/>
      <w:szCs w:val="24"/>
      <w:lang w:eastAsia="de-DE" w:bidi="en-US"/>
    </w:rPr>
  </w:style>
  <w:style w:type="paragraph" w:customStyle="1" w:styleId="FPTstylesubsubsection">
    <w:name w:val="FPT style subsubsection"/>
    <w:basedOn w:val="FPTstylesubsection"/>
    <w:link w:val="FPTstylesubsubsectionChar"/>
    <w:qFormat/>
    <w:rsid w:val="0050048E"/>
    <w:pPr>
      <w:tabs>
        <w:tab w:val="left" w:pos="720"/>
        <w:tab w:val="left" w:pos="1440"/>
        <w:tab w:val="right" w:leader="dot" w:pos="9900"/>
      </w:tabs>
      <w:spacing w:before="240"/>
    </w:pPr>
    <w:rPr>
      <w:rFonts w:eastAsia="SimSun"/>
      <w:i w:val="0"/>
      <w:snapToGrid/>
      <w:szCs w:val="24"/>
      <w:lang w:eastAsia="zh-CN" w:bidi="ar-SA"/>
    </w:rPr>
  </w:style>
  <w:style w:type="character" w:customStyle="1" w:styleId="FPTstylenumberuseincontentChar">
    <w:name w:val="FPT style number use in content Char"/>
    <w:basedOn w:val="DefaultParagraphFont"/>
    <w:link w:val="FPTstylenumberuseincontent"/>
    <w:rsid w:val="00A9067B"/>
    <w:rPr>
      <w:rFonts w:ascii="Palatino Linotype" w:hAnsi="Palatino Linotype"/>
      <w:noProof/>
      <w:color w:val="000000"/>
      <w:sz w:val="24"/>
      <w:szCs w:val="24"/>
      <w:lang w:eastAsia="de-DE" w:bidi="en-US"/>
    </w:rPr>
  </w:style>
  <w:style w:type="paragraph" w:customStyle="1" w:styleId="FPTStylepicture">
    <w:name w:val="FPT Style picture"/>
    <w:basedOn w:val="MDPI52figure"/>
    <w:link w:val="FPTStylepictureChar"/>
    <w:qFormat/>
    <w:rsid w:val="00FA06BF"/>
    <w:rPr>
      <w:noProof/>
    </w:rPr>
  </w:style>
  <w:style w:type="character" w:customStyle="1" w:styleId="FPTstylesubsectionChar">
    <w:name w:val="FPT style subsection Char"/>
    <w:basedOn w:val="DefaultParagraphFont"/>
    <w:link w:val="FPTstylesubsection"/>
    <w:rsid w:val="0050048E"/>
    <w:rPr>
      <w:rFonts w:ascii="Palatino Linotype" w:eastAsia="Times New Roman" w:hAnsi="Palatino Linotype"/>
      <w:i/>
      <w:noProof/>
      <w:snapToGrid w:val="0"/>
      <w:color w:val="000000"/>
      <w:sz w:val="24"/>
      <w:szCs w:val="22"/>
      <w:lang w:eastAsia="de-DE" w:bidi="en-US"/>
    </w:rPr>
  </w:style>
  <w:style w:type="character" w:customStyle="1" w:styleId="FPTstylesubsubsectionChar">
    <w:name w:val="FPT style subsubsection Char"/>
    <w:basedOn w:val="FPTstylesubsectionChar"/>
    <w:link w:val="FPTstylesubsubsection"/>
    <w:rsid w:val="0050048E"/>
    <w:rPr>
      <w:rFonts w:ascii="Palatino Linotype" w:eastAsia="Times New Roman" w:hAnsi="Palatino Linotype"/>
      <w:i w:val="0"/>
      <w:noProof/>
      <w:snapToGrid/>
      <w:color w:val="000000"/>
      <w:sz w:val="24"/>
      <w:szCs w:val="24"/>
      <w:lang w:eastAsia="de-DE" w:bidi="en-US"/>
    </w:rPr>
  </w:style>
  <w:style w:type="paragraph" w:customStyle="1" w:styleId="FPTstylefigtablenumber">
    <w:name w:val="FPT style fig_table_number"/>
    <w:basedOn w:val="MDPI51figurecaption"/>
    <w:link w:val="FPTstylefigtablenumberChar"/>
    <w:qFormat/>
    <w:rsid w:val="00FA06BF"/>
    <w:pPr>
      <w:ind w:left="0"/>
      <w:jc w:val="center"/>
    </w:pPr>
    <w:rPr>
      <w:b/>
      <w:sz w:val="24"/>
      <w:szCs w:val="24"/>
    </w:rPr>
  </w:style>
  <w:style w:type="character" w:customStyle="1" w:styleId="MDPI52figureChar">
    <w:name w:val="MDPI_5.2_figure Char"/>
    <w:basedOn w:val="DefaultParagraphFont"/>
    <w:link w:val="MDPI52figure"/>
    <w:rsid w:val="00FA06BF"/>
    <w:rPr>
      <w:rFonts w:ascii="Palatino Linotype" w:eastAsia="Times New Roman" w:hAnsi="Palatino Linotype"/>
      <w:snapToGrid w:val="0"/>
      <w:color w:val="000000"/>
      <w:lang w:eastAsia="de-DE" w:bidi="en-US"/>
    </w:rPr>
  </w:style>
  <w:style w:type="character" w:customStyle="1" w:styleId="FPTStylepictureChar">
    <w:name w:val="FPT Style picture Char"/>
    <w:basedOn w:val="MDPI52figureChar"/>
    <w:link w:val="FPTStylepicture"/>
    <w:rsid w:val="00FA06BF"/>
    <w:rPr>
      <w:rFonts w:ascii="Palatino Linotype" w:eastAsia="Times New Roman" w:hAnsi="Palatino Linotype"/>
      <w:noProof/>
      <w:snapToGrid w:val="0"/>
      <w:color w:val="000000"/>
      <w:lang w:eastAsia="de-DE" w:bidi="en-US"/>
    </w:rPr>
  </w:style>
  <w:style w:type="paragraph" w:customStyle="1" w:styleId="FPTstylefiguretabletittle">
    <w:name w:val="FPT style figure_table tittle"/>
    <w:basedOn w:val="FPTstylefigtablenumber"/>
    <w:link w:val="FPTstylefiguretabletittleChar"/>
    <w:qFormat/>
    <w:rsid w:val="00DE5678"/>
    <w:rPr>
      <w:b w:val="0"/>
      <w:bCs/>
      <w:sz w:val="20"/>
    </w:rPr>
  </w:style>
  <w:style w:type="character" w:customStyle="1" w:styleId="MDPI51figurecaptionChar">
    <w:name w:val="MDPI_5.1_figure_caption Char"/>
    <w:basedOn w:val="DefaultParagraphFont"/>
    <w:link w:val="MDPI51figurecaption"/>
    <w:rsid w:val="00FA06BF"/>
    <w:rPr>
      <w:rFonts w:ascii="Palatino Linotype" w:eastAsia="Times New Roman" w:hAnsi="Palatino Linotype"/>
      <w:color w:val="000000"/>
      <w:sz w:val="18"/>
      <w:lang w:eastAsia="de-DE" w:bidi="en-US"/>
    </w:rPr>
  </w:style>
  <w:style w:type="character" w:customStyle="1" w:styleId="FPTstylefigtablenumberChar">
    <w:name w:val="FPT style fig_table_number Char"/>
    <w:basedOn w:val="MDPI51figurecaptionChar"/>
    <w:link w:val="FPTstylefigtablenumber"/>
    <w:rsid w:val="00FA06BF"/>
    <w:rPr>
      <w:rFonts w:ascii="Palatino Linotype" w:eastAsia="Times New Roman" w:hAnsi="Palatino Linotype"/>
      <w:b/>
      <w:color w:val="000000"/>
      <w:sz w:val="24"/>
      <w:szCs w:val="24"/>
      <w:lang w:eastAsia="de-DE" w:bidi="en-US"/>
    </w:rPr>
  </w:style>
  <w:style w:type="paragraph" w:customStyle="1" w:styleId="FPTstyletheorem">
    <w:name w:val="FPT style theorem"/>
    <w:basedOn w:val="MDPI81theorem"/>
    <w:link w:val="FPTstyletheoremChar"/>
    <w:qFormat/>
    <w:rsid w:val="005D168F"/>
    <w:pPr>
      <w:spacing w:before="240" w:after="240" w:line="360" w:lineRule="auto"/>
      <w:ind w:left="0"/>
    </w:pPr>
    <w:rPr>
      <w:sz w:val="24"/>
      <w:szCs w:val="24"/>
    </w:rPr>
  </w:style>
  <w:style w:type="character" w:customStyle="1" w:styleId="FPTstylefiguretabletittleChar">
    <w:name w:val="FPT style figure_table tittle Char"/>
    <w:basedOn w:val="FPTstylefigtablenumberChar"/>
    <w:link w:val="FPTstylefiguretabletittle"/>
    <w:rsid w:val="00DE5678"/>
    <w:rPr>
      <w:rFonts w:ascii="Palatino Linotype" w:eastAsia="Times New Roman" w:hAnsi="Palatino Linotype"/>
      <w:b w:val="0"/>
      <w:bCs/>
      <w:color w:val="000000"/>
      <w:sz w:val="24"/>
      <w:szCs w:val="24"/>
      <w:lang w:eastAsia="de-DE" w:bidi="en-US"/>
    </w:rPr>
  </w:style>
  <w:style w:type="paragraph" w:customStyle="1" w:styleId="MDPI71References">
    <w:name w:val="MDPI_7.1_References"/>
    <w:basedOn w:val="FPTStyleReferences"/>
    <w:qFormat/>
    <w:rsid w:val="003F491B"/>
    <w:pPr>
      <w:numPr>
        <w:numId w:val="3"/>
      </w:numPr>
      <w:spacing w:line="240" w:lineRule="auto"/>
      <w:ind w:left="0" w:firstLine="0"/>
    </w:pPr>
    <w:rPr>
      <w:sz w:val="24"/>
    </w:rPr>
  </w:style>
  <w:style w:type="character" w:customStyle="1" w:styleId="MDPI81theoremChar">
    <w:name w:val="MDPI_8.1_theorem Char"/>
    <w:basedOn w:val="DefaultParagraphFont"/>
    <w:link w:val="MDPI81theorem"/>
    <w:rsid w:val="005D168F"/>
    <w:rPr>
      <w:rFonts w:ascii="Palatino Linotype" w:eastAsia="Times New Roman" w:hAnsi="Palatino Linotype"/>
      <w:i/>
      <w:snapToGrid w:val="0"/>
      <w:color w:val="000000"/>
      <w:szCs w:val="22"/>
      <w:lang w:eastAsia="de-DE" w:bidi="en-US"/>
    </w:rPr>
  </w:style>
  <w:style w:type="character" w:customStyle="1" w:styleId="FPTstyletheoremChar">
    <w:name w:val="FPT style theorem Char"/>
    <w:basedOn w:val="MDPI81theoremChar"/>
    <w:link w:val="FPTstyletheorem"/>
    <w:rsid w:val="005D168F"/>
    <w:rPr>
      <w:rFonts w:ascii="Palatino Linotype" w:eastAsia="Times New Roman" w:hAnsi="Palatino Linotype"/>
      <w:i/>
      <w:snapToGrid w:val="0"/>
      <w:color w:val="000000"/>
      <w:sz w:val="24"/>
      <w:szCs w:val="24"/>
      <w:lang w:eastAsia="de-DE" w:bidi="en-US"/>
    </w:rPr>
  </w:style>
  <w:style w:type="character" w:customStyle="1" w:styleId="Heading1Char">
    <w:name w:val="Heading 1 Char"/>
    <w:basedOn w:val="DefaultParagraphFont"/>
    <w:link w:val="Heading1"/>
    <w:rsid w:val="00645C14"/>
    <w:rPr>
      <w:rFonts w:ascii="Times New Roman" w:hAnsi="Times New Roman"/>
      <w:b/>
      <w:kern w:val="28"/>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190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F:\Xinviec%20FPT\templete\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7E086-D542-4226-81FE-7B7AB7856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Template>
  <TotalTime>7</TotalTime>
  <Pages>13</Pages>
  <Words>1295</Words>
  <Characters>7384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8662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Nguyen</dc:creator>
  <cp:keywords/>
  <dc:description/>
  <cp:lastModifiedBy>Nguyen Trong Tai</cp:lastModifiedBy>
  <cp:revision>4</cp:revision>
  <dcterms:created xsi:type="dcterms:W3CDTF">2022-09-03T18:51:00Z</dcterms:created>
  <dcterms:modified xsi:type="dcterms:W3CDTF">2022-09-06T09:36:00Z</dcterms:modified>
</cp:coreProperties>
</file>